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UI/images/logo.png" ContentType="image/.png"/>
  <Override PartName="/customUI/images/logo2.png" ContentType="image/.png"/>
  <Override PartName="/customUI/images/user.png" ContentType="image/.png"/>
  <Override PartName="/customUI/images/user2.png" ContentType="image/.png"/>
</Types>
</file>

<file path=_rels/.rels><?xml version="1.0" encoding="UTF-8" standalone="yes"?>
<Relationships xmlns="http://schemas.openxmlformats.org/package/2006/relationships"><Relationship Id="Rc83aab687b604e3e"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8437B2" w:rsidRDefault="008437B2" w:rsidP="00665A43">
      <w:pPr>
        <w:pStyle w:val="TOCHeading"/>
      </w:pPr>
      <w:bookmarkStart w:id="0" w:name="_Toc33615329"/>
      <w:bookmarkStart w:id="1" w:name="_Toc33616088"/>
    </w:p>
    <w:p w:rsidR="008437B2" w:rsidRPr="00FA5340" w:rsidRDefault="008437B2" w:rsidP="00665A43">
      <w:pPr>
        <w:pStyle w:val="TOCHeading"/>
        <w:rPr>
          <w:rFonts w:ascii="Segoe UI" w:hAnsi="Segoe UI" w:cs="Segoe UI"/>
          <w:b/>
          <w:color w:val="984806" w:themeColor="accent6" w:themeShade="80"/>
          <w:sz w:val="36"/>
        </w:rPr>
      </w:pPr>
      <w:r w:rsidRPr="00FA5340">
        <w:rPr>
          <w:rFonts w:ascii="Segoe UI" w:hAnsi="Segoe UI" w:cs="Segoe UI"/>
          <w:b/>
          <w:color w:val="984806" w:themeColor="accent6" w:themeShade="80"/>
          <w:sz w:val="36"/>
        </w:rPr>
        <w:t>PROPOSAL PENDANAAN</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PROGRAM PERUSAHAAN PEMULA BERBASIS TEKNOLOGI</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TAHUN 2020</w:t>
      </w:r>
    </w:p>
    <w:p w:rsidR="008437B2" w:rsidRPr="001E448A" w:rsidRDefault="008437B2" w:rsidP="008437B2">
      <w:pPr>
        <w:pStyle w:val="NoSpacing"/>
        <w:rPr>
          <w:color w:val="002060"/>
          <w:sz w:val="40"/>
          <w:szCs w:val="40"/>
        </w:rPr>
      </w:pPr>
    </w:p>
    <w:p w:rsidR="008437B2" w:rsidRPr="00916C2F" w:rsidRDefault="008437B2" w:rsidP="008437B2">
      <w:pPr>
        <w:pStyle w:val="NoSpacing"/>
      </w:pPr>
      <w:r>
        <w:rPr>
          <w:noProof/>
          <w:lang w:val="id-ID" w:eastAsia="id-ID"/>
        </w:rPr>
        <mc:AlternateContent>
          <mc:Choice Requires="wps">
            <w:drawing>
              <wp:anchor distT="0" distB="0" distL="114300" distR="114300" simplePos="0" relativeHeight="251776000" behindDoc="1" locked="0" layoutInCell="1" allowOverlap="1" wp14:anchorId="25F03B37" wp14:editId="0C1C7CEF">
                <wp:simplePos x="0" y="0"/>
                <wp:positionH relativeFrom="column">
                  <wp:posOffset>-271780</wp:posOffset>
                </wp:positionH>
                <wp:positionV relativeFrom="paragraph">
                  <wp:posOffset>132080</wp:posOffset>
                </wp:positionV>
                <wp:extent cx="5985510" cy="5435600"/>
                <wp:effectExtent l="0" t="0" r="15240" b="12700"/>
                <wp:wrapNone/>
                <wp:docPr id="2" name="Rounded Rectangle 2"/>
                <wp:cNvGraphicFramePr/>
                <a:graphic xmlns:a="http://schemas.openxmlformats.org/drawingml/2006/main">
                  <a:graphicData uri="http://schemas.microsoft.com/office/word/2010/wordprocessingShape">
                    <wps:wsp>
                      <wps:cNvSpPr/>
                      <wps:spPr>
                        <a:xfrm>
                          <a:off x="0" y="0"/>
                          <a:ext cx="5985510" cy="5435600"/>
                        </a:xfrm>
                        <a:prstGeom prst="roundRect">
                          <a:avLst>
                            <a:gd name="adj" fmla="val 377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B4DA8" id="Rounded Rectangle 2" o:spid="_x0000_s1026" style="position:absolute;margin-left:-21.4pt;margin-top:10.4pt;width:471.3pt;height:42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" fillcolor="white [3212]" strokecolor="black [3213]" strokeweight="2pt"/>
            </w:pict>
          </mc:Fallback>
        </mc:AlternateContent>
      </w:r>
    </w:p>
    <w:p w:rsidR="008437B2" w:rsidRDefault="008437B2" w:rsidP="008437B2">
      <w:pPr>
        <w:pStyle w:val="NoSpacing"/>
      </w:pPr>
    </w:p>
    <w:p w:rsidR="008437B2" w:rsidRDefault="00FA5340" w:rsidP="008437B2">
      <w:pPr>
        <w:pStyle w:val="NoSpacing"/>
        <w:jc w:val="center"/>
      </w:pPr>
      <w:r w:rsidRPr="00B80002">
        <w:rPr>
          <w:noProof/>
          <w:lang w:val="id-ID" w:eastAsia="id-ID"/>
        </w:rPr>
        <w:drawing>
          <wp:inline distT="0" distB="0" distL="0" distR="0" wp14:anchorId="1279B92F" wp14:editId="62C1EBAE">
            <wp:extent cx="1318753" cy="200235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2980" cy="2008773"/>
                    </a:xfrm>
                    <a:prstGeom prst="rect">
                      <a:avLst/>
                    </a:prstGeom>
                    <a:noFill/>
                    <a:ln>
                      <a:noFill/>
                    </a:ln>
                    <a:effectLst/>
                  </pic:spPr>
                </pic:pic>
              </a:graphicData>
            </a:graphic>
          </wp:inline>
        </w:drawing>
      </w:r>
    </w:p>
    <w:p w:rsidR="008437B2" w:rsidRPr="003F059C" w:rsidRDefault="002229D4" w:rsidP="008437B2">
      <w:pPr>
        <w:pStyle w:val="NoSpacing"/>
        <w:jc w:val="center"/>
        <w:rPr>
          <w:b/>
          <w:color w:val="C00000"/>
          <w:sz w:val="46"/>
          <w:lang w:val="id-ID"/>
        </w:rPr>
      </w:pPr>
      <w:sdt>
        <w:sdtPr>
          <w:rPr>
            <w:b/>
            <w:color w:val="C00000"/>
            <w:sz w:val="46"/>
          </w:rPr>
          <w:alias w:val="Subject"/>
          <w:tag w:val=""/>
          <w:id w:val="-467054019"/>
          <w:placeholder>
            <w:docPart w:val="69E19EBF8D9D47CA97F3B4B831FFAEF6"/>
          </w:placeholder>
          <w:dataBinding w:prefixMappings="xmlns:ns0='http://purl.org/dc/elements/1.1/' xmlns:ns1='http://schemas.openxmlformats.org/package/2006/metadata/core-properties' " w:xpath="/ns1:coreProperties[1]/ns0:subject[1]" w:storeItemID="{6C3C8BC8-F283-45AE-878A-BAB7291924A1}"/>
          <w:text/>
        </w:sdtPr>
        <w:sdtContent>
          <w:r w:rsidR="00B8422D">
            <w:rPr>
              <w:b/>
              <w:color w:val="C00000"/>
              <w:sz w:val="46"/>
              <w:lang w:val="id-ID"/>
            </w:rPr>
            <w:t>NamaProduk Inc</w:t>
          </w:r>
        </w:sdtContent>
      </w:sdt>
    </w:p>
    <w:p w:rsidR="008437B2" w:rsidRPr="003F059C" w:rsidRDefault="002229D4" w:rsidP="008437B2">
      <w:pPr>
        <w:pStyle w:val="NoSpacing"/>
        <w:spacing w:line="240" w:lineRule="auto"/>
        <w:jc w:val="center"/>
        <w:rPr>
          <w:b/>
          <w:spacing w:val="40"/>
          <w:lang w:val="id-ID"/>
        </w:rPr>
      </w:pPr>
      <w:sdt>
        <w:sdtPr>
          <w:rPr>
            <w:b/>
            <w:spacing w:val="40"/>
          </w:rPr>
          <w:alias w:val="Company"/>
          <w:tag w:val=""/>
          <w:id w:val="-1446683151"/>
          <w:placeholder>
            <w:docPart w:val="B25B32BE90BF4C23BB7999BD55806671"/>
          </w:placeholder>
          <w:dataBinding w:prefixMappings="xmlns:ns0='http://schemas.openxmlformats.org/officeDocument/2006/extended-properties' " w:xpath="/ns0:Properties[1]/ns0:Company[1]" w:storeItemID="{6668398D-A668-4E3E-A5EB-62B293D839F1}"/>
          <w:text/>
        </w:sdtPr>
        <w:sdtContent>
          <w:r w:rsidR="00B8422D">
            <w:rPr>
              <w:b/>
              <w:spacing w:val="40"/>
              <w:lang w:val="id-ID"/>
            </w:rPr>
            <w:t>PT. SUKSES MAKMUR SEJAHTERA</w:t>
          </w:r>
        </w:sdtContent>
      </w:sdt>
    </w:p>
    <w:p w:rsidR="008437B2" w:rsidRDefault="008437B2" w:rsidP="008437B2">
      <w:pPr>
        <w:pStyle w:val="NoSpacing"/>
        <w:rPr>
          <w:lang w:val="id-ID"/>
        </w:rPr>
      </w:pPr>
    </w:p>
    <w:p w:rsidR="008437B2" w:rsidRPr="00B8422D" w:rsidRDefault="00B8422D" w:rsidP="008437B2">
      <w:pPr>
        <w:pStyle w:val="NoSpacing"/>
        <w:jc w:val="center"/>
        <w:rPr>
          <w:lang w:val="id-ID"/>
        </w:rPr>
      </w:pPr>
      <w:r>
        <w:rPr>
          <w:lang w:val="id-ID"/>
        </w:rPr>
        <w:t>“Perangkat yang sangat bermanfaat buat Indonesia”</w:t>
      </w:r>
    </w:p>
    <w:p w:rsidR="008437B2" w:rsidRDefault="008437B2" w:rsidP="00B8422D">
      <w:pPr>
        <w:pStyle w:val="NoSpacing"/>
        <w:jc w:val="center"/>
        <w:rPr>
          <w:lang w:val="id-ID"/>
        </w:rPr>
      </w:pPr>
    </w:p>
    <w:p w:rsidR="008437B2" w:rsidRDefault="008437B2" w:rsidP="008437B2">
      <w:pPr>
        <w:pStyle w:val="NoSpacing"/>
        <w:rPr>
          <w:lang w:val="id-ID"/>
        </w:rPr>
      </w:pPr>
    </w:p>
    <w:p w:rsidR="008437B2" w:rsidRDefault="008437B2" w:rsidP="008437B2">
      <w:pPr>
        <w:pStyle w:val="NoSpacing"/>
        <w:jc w:val="center"/>
        <w:rPr>
          <w:lang w:val="id-ID"/>
        </w:rPr>
      </w:pPr>
      <w:r>
        <w:rPr>
          <w:lang w:val="id-ID"/>
        </w:rPr>
        <w:t>Fokus</w:t>
      </w:r>
      <w:r w:rsidRPr="005C5EC7">
        <w:t xml:space="preserve"> Prioritas : </w:t>
      </w:r>
      <w:r>
        <w:rPr>
          <w:lang w:val="id-ID"/>
        </w:rPr>
        <w:t>Rekayasa Keteknikan</w:t>
      </w:r>
    </w:p>
    <w:p w:rsidR="008437B2" w:rsidRPr="003F059C" w:rsidRDefault="008437B2" w:rsidP="008437B2">
      <w:pPr>
        <w:pStyle w:val="NoSpacing"/>
        <w:jc w:val="center"/>
        <w:rPr>
          <w:lang w:val="id-ID"/>
        </w:rPr>
      </w:pPr>
      <w:r w:rsidRPr="003F059C">
        <w:rPr>
          <w:lang w:val="id-ID"/>
        </w:rPr>
        <w:t xml:space="preserve">Teknologi informasi dan komunikasi </w:t>
      </w:r>
      <w:r>
        <w:rPr>
          <w:lang w:val="id-ID"/>
        </w:rPr>
        <w:t xml:space="preserve">&amp; </w:t>
      </w:r>
      <w:r w:rsidRPr="003F059C">
        <w:rPr>
          <w:lang w:val="id-ID"/>
        </w:rPr>
        <w:t>kebijakan mendukung industry 4.0</w:t>
      </w:r>
    </w:p>
    <w:p w:rsidR="008437B2" w:rsidRPr="006A7D79" w:rsidRDefault="008437B2" w:rsidP="008437B2">
      <w:pPr>
        <w:pStyle w:val="NoSpacing"/>
      </w:pPr>
    </w:p>
    <w:p w:rsidR="008437B2" w:rsidRDefault="008437B2" w:rsidP="008437B2">
      <w:pPr>
        <w:pStyle w:val="NoSpacing"/>
      </w:pPr>
    </w:p>
    <w:p w:rsidR="008437B2" w:rsidRDefault="008437B2" w:rsidP="008437B2">
      <w:pPr>
        <w:pStyle w:val="NoSpacing"/>
      </w:pPr>
      <w:r>
        <w:rPr>
          <w:noProof/>
          <w:lang w:val="id-ID" w:eastAsia="id-ID"/>
        </w:rPr>
        <mc:AlternateContent>
          <mc:Choice Requires="wps">
            <w:drawing>
              <wp:anchor distT="0" distB="0" distL="114300" distR="114300" simplePos="0" relativeHeight="251777024" behindDoc="0" locked="0" layoutInCell="1" allowOverlap="1" wp14:anchorId="076F2A1A" wp14:editId="4EAEDF57">
                <wp:simplePos x="0" y="0"/>
                <wp:positionH relativeFrom="column">
                  <wp:posOffset>2357120</wp:posOffset>
                </wp:positionH>
                <wp:positionV relativeFrom="paragraph">
                  <wp:posOffset>223520</wp:posOffset>
                </wp:positionV>
                <wp:extent cx="0" cy="939800"/>
                <wp:effectExtent l="0" t="0" r="19050" b="12700"/>
                <wp:wrapNone/>
                <wp:docPr id="4" name="Straight Connector 4"/>
                <wp:cNvGraphicFramePr/>
                <a:graphic xmlns:a="http://schemas.openxmlformats.org/drawingml/2006/main">
                  <a:graphicData uri="http://schemas.microsoft.com/office/word/2010/wordprocessingShape">
                    <wps:wsp>
                      <wps:cNvCnPr/>
                      <wps:spPr>
                        <a:xfrm>
                          <a:off x="0" y="0"/>
                          <a:ext cx="0" cy="939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A2304D" id="Straight Connector 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85.6pt,17.6pt" to="185.6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" strokecolor="black [3040]" strokeweight="1.5pt"/>
            </w:pict>
          </mc:Fallback>
        </mc:AlternateContent>
      </w:r>
      <w:r w:rsidRPr="00D47D74">
        <w:rPr>
          <w:noProof/>
          <w:lang w:val="id-ID" w:eastAsia="id-ID"/>
        </w:rPr>
        <mc:AlternateContent>
          <mc:Choice Requires="wps">
            <w:drawing>
              <wp:anchor distT="0" distB="0" distL="114300" distR="114300" simplePos="0" relativeHeight="251773952" behindDoc="0" locked="0" layoutInCell="1" allowOverlap="1" wp14:anchorId="25BAF9C7" wp14:editId="110D13B9">
                <wp:simplePos x="0" y="0"/>
                <wp:positionH relativeFrom="column">
                  <wp:posOffset>2502221</wp:posOffset>
                </wp:positionH>
                <wp:positionV relativeFrom="paragraph">
                  <wp:posOffset>383540</wp:posOffset>
                </wp:positionV>
                <wp:extent cx="2291938" cy="969010"/>
                <wp:effectExtent l="0" t="0" r="0" b="0"/>
                <wp:wrapNone/>
                <wp:docPr id="56" name="TextBox 55"/>
                <wp:cNvGraphicFramePr/>
                <a:graphic xmlns:a="http://schemas.openxmlformats.org/drawingml/2006/main">
                  <a:graphicData uri="http://schemas.microsoft.com/office/word/2010/wordprocessingShape">
                    <wps:wsp>
                      <wps:cNvSpPr txBox="1"/>
                      <wps:spPr>
                        <a:xfrm>
                          <a:off x="0" y="0"/>
                          <a:ext cx="2291938" cy="969010"/>
                        </a:xfrm>
                        <a:prstGeom prst="rect">
                          <a:avLst/>
                        </a:prstGeom>
                        <a:noFill/>
                      </wps:spPr>
                      <wps:txbx>
                        <w:txbxContent>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wps:txbx>
                      <wps:bodyPr wrap="square" rtlCol="0">
                        <a:spAutoFit/>
                      </wps:bodyPr>
                    </wps:wsp>
                  </a:graphicData>
                </a:graphic>
                <wp14:sizeRelH relativeFrom="margin">
                  <wp14:pctWidth>0</wp14:pctWidth>
                </wp14:sizeRelH>
              </wp:anchor>
            </w:drawing>
          </mc:Choice>
          <mc:Fallback>
            <w:pict>
              <v:shapetype w14:anchorId="25BAF9C7" id="_x0000_t202" coordsize="21600,21600" o:spt="202" path="m,l,21600r21600,l21600,xe">
                <v:stroke joinstyle="miter"/>
                <v:path gradientshapeok="t" o:connecttype="rect"/>
              </v:shapetype>
              <v:shape id="TextBox 55" o:spid="_x0000_s1026" type="#_x0000_t202" style="position:absolute;margin-left:197.05pt;margin-top:30.2pt;width:180.45pt;height:76.3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" filled="f" stroked="f">
                <v:textbox style="mso-fit-shape-to-text:t">
                  <w:txbxContent>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v:textbox>
              </v:shape>
            </w:pict>
          </mc:Fallback>
        </mc:AlternateContent>
      </w:r>
    </w:p>
    <w:p w:rsidR="007074EE" w:rsidRDefault="00FA5340">
      <w:pPr>
        <w:spacing w:after="200" w:line="276" w:lineRule="auto"/>
        <w:rPr>
          <w:rFonts w:ascii="Articulate" w:hAnsi="Articulate"/>
          <w:bCs/>
          <w:color w:val="C00000"/>
          <w:sz w:val="50"/>
          <w:szCs w:val="44"/>
          <w:lang w:val="id-ID"/>
        </w:rPr>
      </w:pPr>
      <w:r w:rsidRPr="00B80002">
        <w:rPr>
          <w:noProof/>
          <w:lang w:val="id-ID" w:eastAsia="id-ID"/>
        </w:rPr>
        <w:drawing>
          <wp:anchor distT="0" distB="0" distL="114300" distR="114300" simplePos="0" relativeHeight="251778048" behindDoc="0" locked="0" layoutInCell="1" allowOverlap="1" wp14:anchorId="724B3D2E" wp14:editId="4B770A9E">
            <wp:simplePos x="0" y="0"/>
            <wp:positionH relativeFrom="column">
              <wp:posOffset>876300</wp:posOffset>
            </wp:positionH>
            <wp:positionV relativeFrom="paragraph">
              <wp:posOffset>48895</wp:posOffset>
            </wp:positionV>
            <wp:extent cx="1066800" cy="754380"/>
            <wp:effectExtent l="0" t="0" r="0"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7543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074EE">
        <w:br w:type="page"/>
      </w:r>
    </w:p>
    <w:p w:rsidR="00310E3D" w:rsidRPr="001F3FC3" w:rsidRDefault="001F3FC3" w:rsidP="00665A43">
      <w:pPr>
        <w:pStyle w:val="Heading1"/>
      </w:pPr>
      <w:bookmarkStart w:id="2" w:name="_Toc35257518"/>
      <w:r w:rsidRPr="001F3FC3">
        <w:lastRenderedPageBreak/>
        <w:t>Identitas Utama</w:t>
      </w:r>
      <w:bookmarkEnd w:id="0"/>
      <w:bookmarkEnd w:id="1"/>
      <w:bookmarkEnd w:id="2"/>
    </w:p>
    <w:p w:rsidR="0004766C" w:rsidRDefault="0004766C" w:rsidP="00CE1490"/>
    <w:p w:rsidR="0004766C" w:rsidRDefault="0004766C" w:rsidP="00CE1490"/>
    <w:p w:rsidR="00D47D74" w:rsidRDefault="00D47D74" w:rsidP="00305074">
      <w:pPr>
        <w:spacing w:line="480" w:lineRule="auto"/>
      </w:pPr>
      <w:r>
        <w:t>N</w:t>
      </w:r>
      <w:r w:rsidR="00310E3D">
        <w:t>ama produk</w:t>
      </w:r>
      <w:r w:rsidR="00DA5CD9">
        <w:tab/>
      </w:r>
      <w:r w:rsidR="00DA5CD9">
        <w:tab/>
      </w:r>
      <w:r w:rsidR="00DA5CD9">
        <w:tab/>
      </w:r>
      <w:r>
        <w:t>:</w:t>
      </w:r>
      <w:r w:rsidR="00DA5CD9">
        <w:t xml:space="preserve"> </w:t>
      </w:r>
      <w:sdt>
        <w:sdtPr>
          <w:alias w:val="Subject"/>
          <w:tag w:val=""/>
          <w:id w:val="-1427268554"/>
          <w:placeholder>
            <w:docPart w:val="85CCBA3267BC421890D2F86A25E40A9B"/>
          </w:placeholder>
          <w:dataBinding w:prefixMappings="xmlns:ns0='http://purl.org/dc/elements/1.1/' xmlns:ns1='http://schemas.openxmlformats.org/package/2006/metadata/core-properties' " w:xpath="/ns1:coreProperties[1]/ns0:subject[1]" w:storeItemID="{6C3C8BC8-F283-45AE-878A-BAB7291924A1}"/>
          <w:text/>
        </w:sdtPr>
        <w:sdtContent>
          <w:r w:rsidR="00B8422D">
            <w:rPr>
              <w:lang w:val="id-ID"/>
            </w:rPr>
            <w:t>NamaProduk Inc</w:t>
          </w:r>
        </w:sdtContent>
      </w:sdt>
    </w:p>
    <w:p w:rsidR="00D47D74" w:rsidRDefault="00D47D74" w:rsidP="00305074">
      <w:pPr>
        <w:spacing w:line="480" w:lineRule="auto"/>
      </w:pPr>
      <w:r>
        <w:t>N</w:t>
      </w:r>
      <w:r w:rsidR="00310E3D">
        <w:t>ama tenant</w:t>
      </w:r>
      <w:r w:rsidR="00703F75">
        <w:t xml:space="preserve"> </w:t>
      </w:r>
      <w:r w:rsidR="00310E3D">
        <w:t>/</w:t>
      </w:r>
      <w:r w:rsidR="00703F75">
        <w:t xml:space="preserve"> </w:t>
      </w:r>
      <w:r w:rsidR="00310E3D">
        <w:t>startup</w:t>
      </w:r>
      <w:r w:rsidR="00DA5CD9">
        <w:tab/>
      </w:r>
      <w:r w:rsidR="00DA5CD9">
        <w:tab/>
      </w:r>
      <w:r>
        <w:t>:</w:t>
      </w:r>
      <w:r w:rsidR="00DA5CD9">
        <w:t xml:space="preserve"> </w:t>
      </w:r>
      <w:sdt>
        <w:sdtPr>
          <w:alias w:val="Company"/>
          <w:tag w:val=""/>
          <w:id w:val="-800150315"/>
          <w:placeholder>
            <w:docPart w:val="49FDCA3F5F65449F959864CE42C30622"/>
          </w:placeholder>
          <w:dataBinding w:prefixMappings="xmlns:ns0='http://schemas.openxmlformats.org/officeDocument/2006/extended-properties' " w:xpath="/ns0:Properties[1]/ns0:Company[1]" w:storeItemID="{6668398D-A668-4E3E-A5EB-62B293D839F1}"/>
          <w:text/>
        </w:sdtPr>
        <w:sdtContent>
          <w:r w:rsidR="008437B2">
            <w:rPr>
              <w:lang w:val="id-ID"/>
            </w:rPr>
            <w:t xml:space="preserve">PT. </w:t>
          </w:r>
          <w:r w:rsidR="00B8422D">
            <w:rPr>
              <w:lang w:val="id-ID"/>
            </w:rPr>
            <w:t>SUKSES MAKMUR SEJAHTERA</w:t>
          </w:r>
        </w:sdtContent>
      </w:sdt>
    </w:p>
    <w:p w:rsidR="00D47D74" w:rsidRPr="00305074" w:rsidRDefault="00D47D74" w:rsidP="00305074">
      <w:pPr>
        <w:ind w:left="3686" w:hanging="3686"/>
        <w:rPr>
          <w:lang w:val="id-ID"/>
        </w:rPr>
      </w:pPr>
      <w:r>
        <w:t>A</w:t>
      </w:r>
      <w:r w:rsidR="00310E3D">
        <w:t>lamat kantor</w:t>
      </w:r>
      <w:r w:rsidR="00305074">
        <w:rPr>
          <w:lang w:val="id-ID"/>
        </w:rPr>
        <w:tab/>
      </w:r>
      <w:r>
        <w:t>:</w:t>
      </w:r>
      <w:r w:rsidR="00DA5CD9">
        <w:t xml:space="preserve"> </w:t>
      </w:r>
      <w:sdt>
        <w:sdtPr>
          <w:alias w:val="Company Address"/>
          <w:tag w:val=""/>
          <w:id w:val="326568916"/>
          <w:placeholder>
            <w:docPart w:val="081740884D054F159B028D60D740F93A"/>
          </w:placeholder>
          <w:dataBinding w:prefixMappings="xmlns:ns0='http://schemas.microsoft.com/office/2006/coverPageProps' " w:xpath="/ns0:CoverPageProperties[1]/ns0:CompanyAddress[1]" w:storeItemID="{55AF091B-3C7A-41E3-B477-F2FDAA23CFDA}"/>
          <w:text/>
        </w:sdtPr>
        <w:sdtContent>
          <w:r w:rsidR="00B8422D">
            <w:rPr>
              <w:lang w:val="id-ID"/>
            </w:rPr>
            <w:t>Jl. Alamat Lengkap X-1 NamaKota</w:t>
          </w:r>
          <w:r w:rsidR="007C5E07">
            <w:rPr>
              <w:lang w:val="id-ID"/>
            </w:rPr>
            <w:t xml:space="preserve"> Propinsi Jawa TImur</w:t>
          </w:r>
        </w:sdtContent>
      </w:sdt>
      <w:r w:rsidR="00305074">
        <w:rPr>
          <w:lang w:val="id-ID"/>
        </w:rPr>
        <w:tab/>
      </w:r>
    </w:p>
    <w:p w:rsidR="00DA5CD9" w:rsidRDefault="00DA5CD9" w:rsidP="00CE1490"/>
    <w:p w:rsidR="007C304F" w:rsidRDefault="007C304F" w:rsidP="00CE1490"/>
    <w:p w:rsidR="007C304F" w:rsidRDefault="007C304F" w:rsidP="00CE1490"/>
    <w:p w:rsidR="00D47655" w:rsidRDefault="00D47655" w:rsidP="00CE1490"/>
    <w:p w:rsidR="007C304F" w:rsidRDefault="00FA5340" w:rsidP="00CE1490">
      <w:r w:rsidRPr="00900654">
        <w:rPr>
          <w:b/>
          <w:noProof/>
          <w:lang w:val="id-ID" w:eastAsia="id-ID"/>
        </w:rPr>
        <w:drawing>
          <wp:anchor distT="0" distB="0" distL="114300" distR="114300" simplePos="0" relativeHeight="251779072" behindDoc="0" locked="0" layoutInCell="1" allowOverlap="1" wp14:anchorId="1D32C870" wp14:editId="4040213E">
            <wp:simplePos x="0" y="0"/>
            <wp:positionH relativeFrom="margin">
              <wp:posOffset>-125730</wp:posOffset>
            </wp:positionH>
            <wp:positionV relativeFrom="margin">
              <wp:posOffset>2971800</wp:posOffset>
            </wp:positionV>
            <wp:extent cx="1623695" cy="2491740"/>
            <wp:effectExtent l="0" t="0" r="0" b="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3695" cy="2491740"/>
                    </a:xfrm>
                    <a:prstGeom prst="rect">
                      <a:avLst/>
                    </a:prstGeom>
                    <a:noFill/>
                    <a:ln>
                      <a:noFill/>
                    </a:ln>
                    <a:effectLst/>
                  </pic:spPr>
                </pic:pic>
              </a:graphicData>
            </a:graphic>
          </wp:anchor>
        </w:drawing>
      </w:r>
    </w:p>
    <w:p w:rsidR="00D47655" w:rsidRDefault="00D47655" w:rsidP="00CE1490"/>
    <w:p w:rsidR="007C304F" w:rsidRPr="00305074" w:rsidRDefault="007C304F" w:rsidP="00305074">
      <w:pPr>
        <w:tabs>
          <w:tab w:val="left" w:pos="720"/>
          <w:tab w:val="left" w:pos="1440"/>
          <w:tab w:val="center" w:pos="2875"/>
        </w:tabs>
        <w:rPr>
          <w:b/>
        </w:rPr>
      </w:pPr>
      <w:r w:rsidRPr="00305074">
        <w:rPr>
          <w:b/>
        </w:rPr>
        <w:t>Narahubung:</w:t>
      </w:r>
      <w:r w:rsidRPr="00305074">
        <w:rPr>
          <w:b/>
        </w:rPr>
        <w:tab/>
      </w:r>
      <w:r w:rsidR="00305074" w:rsidRPr="00305074">
        <w:rPr>
          <w:b/>
        </w:rPr>
        <w:tab/>
      </w:r>
      <w:r w:rsidR="00593687" w:rsidRPr="00305074">
        <w:rPr>
          <w:b/>
        </w:rPr>
        <w:br/>
      </w:r>
      <w:r w:rsidRPr="00305074">
        <w:rPr>
          <w:b/>
        </w:rPr>
        <w:tab/>
      </w:r>
    </w:p>
    <w:p w:rsidR="007C304F" w:rsidRDefault="007C304F" w:rsidP="00CE1490">
      <w:r>
        <w:t>Nama</w:t>
      </w:r>
      <w:r>
        <w:tab/>
      </w:r>
      <w:r>
        <w:tab/>
        <w:t xml:space="preserve">: </w:t>
      </w:r>
      <w:sdt>
        <w:sdtPr>
          <w:alias w:val="Author"/>
          <w:tag w:val=""/>
          <w:id w:val="-1398972861"/>
          <w:placeholder>
            <w:docPart w:val="D4B0104EC1D44574A5231CBAF5BC2A6D"/>
          </w:placeholder>
          <w:dataBinding w:prefixMappings="xmlns:ns0='http://purl.org/dc/elements/1.1/' xmlns:ns1='http://schemas.openxmlformats.org/package/2006/metadata/core-properties' " w:xpath="/ns1:coreProperties[1]/ns0:creator[1]" w:storeItemID="{6C3C8BC8-F283-45AE-878A-BAB7291924A1}"/>
          <w:text/>
        </w:sdtPr>
        <w:sdtContent>
          <w:r w:rsidR="00B8422D">
            <w:rPr>
              <w:lang w:val="id-ID"/>
            </w:rPr>
            <w:t>NamaCEO</w:t>
          </w:r>
          <w:r>
            <w:rPr>
              <w:lang w:val="id-ID"/>
            </w:rPr>
            <w:t>, M.Pd.</w:t>
          </w:r>
        </w:sdtContent>
      </w:sdt>
    </w:p>
    <w:p w:rsidR="007C304F" w:rsidRDefault="007C304F" w:rsidP="00CE1490">
      <w:r>
        <w:t>Telepon</w:t>
      </w:r>
      <w:r>
        <w:tab/>
        <w:t xml:space="preserve">: </w:t>
      </w:r>
      <w:sdt>
        <w:sdtPr>
          <w:alias w:val="Company Phone"/>
          <w:tag w:val=""/>
          <w:id w:val="266050429"/>
          <w:placeholder>
            <w:docPart w:val="7DBC37D3A20D4DA9923610BD60A896FC"/>
          </w:placeholder>
          <w:dataBinding w:prefixMappings="xmlns:ns0='http://schemas.microsoft.com/office/2006/coverPageProps' " w:xpath="/ns0:CoverPageProperties[1]/ns0:CompanyPhone[1]" w:storeItemID="{55AF091B-3C7A-41E3-B477-F2FDAA23CFDA}"/>
          <w:text/>
        </w:sdtPr>
        <w:sdtContent>
          <w:r>
            <w:rPr>
              <w:lang w:val="id-ID"/>
            </w:rPr>
            <w:t>085331270</w:t>
          </w:r>
          <w:r w:rsidR="00B8422D">
            <w:rPr>
              <w:lang w:val="id-ID"/>
            </w:rPr>
            <w:t>xxx</w:t>
          </w:r>
        </w:sdtContent>
      </w:sdt>
    </w:p>
    <w:p w:rsidR="007C304F" w:rsidRDefault="007C304F" w:rsidP="00CE1490">
      <w:r>
        <w:t>Email</w:t>
      </w:r>
      <w:r>
        <w:tab/>
      </w:r>
      <w:r>
        <w:tab/>
        <w:t xml:space="preserve">: </w:t>
      </w:r>
      <w:sdt>
        <w:sdtPr>
          <w:alias w:val="Company E-mail"/>
          <w:tag w:val=""/>
          <w:id w:val="-128406457"/>
          <w:placeholder>
            <w:docPart w:val="7BCD5D05B8CC4689A8710A96B6176B3F"/>
          </w:placeholder>
          <w:dataBinding w:prefixMappings="xmlns:ns0='http://schemas.microsoft.com/office/2006/coverPageProps' " w:xpath="/ns0:CoverPageProperties[1]/ns0:CompanyEmail[1]" w:storeItemID="{55AF091B-3C7A-41E3-B477-F2FDAA23CFDA}"/>
          <w:text/>
        </w:sdtPr>
        <w:sdtContent>
          <w:r w:rsidR="00B8422D">
            <w:rPr>
              <w:lang w:val="id-ID"/>
            </w:rPr>
            <w:t>alamatemail</w:t>
          </w:r>
          <w:r>
            <w:t>@gmail.com</w:t>
          </w:r>
        </w:sdtContent>
      </w:sdt>
    </w:p>
    <w:p w:rsidR="00D47655" w:rsidRDefault="00D47655" w:rsidP="00CE1490"/>
    <w:p w:rsidR="00D47655" w:rsidRDefault="00D47655" w:rsidP="00CE1490"/>
    <w:p w:rsidR="00310E3D" w:rsidRPr="00DA5CD9" w:rsidRDefault="00DA5CD9" w:rsidP="00CE1490">
      <w:r w:rsidRPr="00DA5CD9">
        <w:tab/>
      </w:r>
      <w:r w:rsidRPr="00DA5CD9">
        <w:tab/>
      </w:r>
      <w:r w:rsidRPr="00DA5CD9">
        <w:tab/>
      </w:r>
      <w:r w:rsidRPr="00DA5CD9">
        <w:tab/>
      </w:r>
      <w:r w:rsidRPr="00DA5CD9">
        <w:tab/>
      </w:r>
    </w:p>
    <w:p w:rsidR="00310E3D" w:rsidRDefault="00310E3D" w:rsidP="00CE1490"/>
    <w:p w:rsidR="00B80002" w:rsidRDefault="00B80002" w:rsidP="00CE1490">
      <w:pPr>
        <w:rPr>
          <w:lang w:val="id-ID"/>
        </w:rPr>
      </w:pPr>
    </w:p>
    <w:p w:rsidR="00C51C9D" w:rsidRDefault="00C51C9D" w:rsidP="00CE1490">
      <w:r>
        <w:br w:type="page"/>
      </w:r>
    </w:p>
    <w:p w:rsidR="00C51C9D" w:rsidRPr="007E36CF" w:rsidRDefault="00C51C9D" w:rsidP="00665A43">
      <w:pPr>
        <w:pStyle w:val="Heading1"/>
        <w:rPr>
          <w:sz w:val="22"/>
        </w:rPr>
      </w:pPr>
      <w:bookmarkStart w:id="3" w:name="_Toc33615330"/>
      <w:bookmarkStart w:id="4" w:name="_Toc33616089"/>
      <w:bookmarkStart w:id="5" w:name="_Toc35257519"/>
      <w:r w:rsidRPr="007E36CF">
        <w:rPr>
          <w:sz w:val="22"/>
        </w:rPr>
        <w:lastRenderedPageBreak/>
        <w:t>Lembar Pengesahan</w:t>
      </w:r>
      <w:bookmarkEnd w:id="3"/>
      <w:bookmarkEnd w:id="4"/>
      <w:bookmarkEnd w:id="5"/>
    </w:p>
    <w:p w:rsidR="00C51C9D" w:rsidRPr="00605968" w:rsidRDefault="00C51C9D" w:rsidP="00CE1490"/>
    <w:p w:rsidR="00C51C9D" w:rsidRPr="00CE1490" w:rsidRDefault="00C51C9D" w:rsidP="00CE1490">
      <w:pPr>
        <w:jc w:val="center"/>
        <w:rPr>
          <w:b/>
        </w:rPr>
      </w:pPr>
      <w:r w:rsidRPr="00CE1490">
        <w:rPr>
          <w:b/>
        </w:rPr>
        <w:t>PENGESAHAN PENGUSULAN TENANT</w:t>
      </w:r>
    </w:p>
    <w:p w:rsidR="00C51C9D" w:rsidRPr="00CE1490" w:rsidRDefault="00C51C9D" w:rsidP="00CE1490">
      <w:pPr>
        <w:jc w:val="center"/>
        <w:rPr>
          <w:b/>
        </w:rPr>
      </w:pPr>
      <w:r w:rsidRPr="00CE1490">
        <w:rPr>
          <w:b/>
        </w:rPr>
        <w:t>PROGRAM PERUSAHAAN PEMULA BERBASIS TEKNOLOGI</w:t>
      </w:r>
    </w:p>
    <w:p w:rsidR="00C51C9D" w:rsidRPr="00CE1490" w:rsidRDefault="00C51C9D" w:rsidP="00CE1490">
      <w:pPr>
        <w:jc w:val="center"/>
        <w:rPr>
          <w:b/>
        </w:rPr>
      </w:pPr>
      <w:r w:rsidRPr="00CE1490">
        <w:rPr>
          <w:b/>
        </w:rPr>
        <w:t>TAHUN 2020</w:t>
      </w:r>
    </w:p>
    <w:p w:rsidR="00C51C9D" w:rsidRPr="00CE1490" w:rsidRDefault="00C51C9D" w:rsidP="00CE1490">
      <w:pPr>
        <w:jc w:val="center"/>
        <w:rPr>
          <w:b/>
        </w:rPr>
      </w:pPr>
    </w:p>
    <w:p w:rsidR="00C51C9D" w:rsidRPr="00305074" w:rsidRDefault="002229D4" w:rsidP="00CE1490">
      <w:pPr>
        <w:jc w:val="center"/>
      </w:pPr>
      <w:sdt>
        <w:sdtPr>
          <w:alias w:val="Company"/>
          <w:tag w:val=""/>
          <w:id w:val="-734552790"/>
          <w:placeholder>
            <w:docPart w:val="68E182FF97674E3E8362E2F597F980B5"/>
          </w:placeholder>
          <w:dataBinding w:prefixMappings="xmlns:ns0='http://schemas.openxmlformats.org/officeDocument/2006/extended-properties' " w:xpath="/ns0:Properties[1]/ns0:Company[1]" w:storeItemID="{6668398D-A668-4E3E-A5EB-62B293D839F1}"/>
          <w:text/>
        </w:sdtPr>
        <w:sdtContent>
          <w:r w:rsidR="00B8422D">
            <w:rPr>
              <w:lang w:val="id-ID"/>
            </w:rPr>
            <w:t>PT. SUKSES MAKMUR SEJAHTERA</w:t>
          </w:r>
        </w:sdtContent>
      </w:sdt>
    </w:p>
    <w:p w:rsidR="00C51C9D" w:rsidRPr="00CE1490" w:rsidRDefault="002229D4" w:rsidP="00CE1490">
      <w:pPr>
        <w:jc w:val="center"/>
        <w:rPr>
          <w:b/>
        </w:rPr>
      </w:pPr>
      <w:sdt>
        <w:sdtPr>
          <w:rPr>
            <w:b/>
          </w:rPr>
          <w:alias w:val="Subject"/>
          <w:tag w:val=""/>
          <w:id w:val="-1250806049"/>
          <w:placeholder>
            <w:docPart w:val="B7F6CEC141174C4481B4644C8B7C0615"/>
          </w:placeholder>
          <w:dataBinding w:prefixMappings="xmlns:ns0='http://purl.org/dc/elements/1.1/' xmlns:ns1='http://schemas.openxmlformats.org/package/2006/metadata/core-properties' " w:xpath="/ns1:coreProperties[1]/ns0:subject[1]" w:storeItemID="{6C3C8BC8-F283-45AE-878A-BAB7291924A1}"/>
          <w:text/>
        </w:sdtPr>
        <w:sdtContent>
          <w:r w:rsidR="00B8422D">
            <w:rPr>
              <w:b/>
              <w:lang w:val="id-ID"/>
            </w:rPr>
            <w:t>NamaProduk Inc</w:t>
          </w:r>
        </w:sdtContent>
      </w:sdt>
    </w:p>
    <w:p w:rsidR="00C51C9D" w:rsidRDefault="00C51C9D" w:rsidP="00CE1490">
      <w:pPr>
        <w:rPr>
          <w:lang w:val="id-ID"/>
        </w:rPr>
      </w:pPr>
    </w:p>
    <w:p w:rsidR="00CE1490" w:rsidRPr="00605968" w:rsidRDefault="00CE1490" w:rsidP="00CE1490">
      <w:pPr>
        <w:rPr>
          <w:lang w:val="id-ID"/>
        </w:rPr>
      </w:pPr>
    </w:p>
    <w:p w:rsidR="00C51C9D" w:rsidRDefault="00C51C9D" w:rsidP="00CE1490">
      <w:pPr>
        <w:rPr>
          <w:lang w:val="id-ID"/>
        </w:rPr>
      </w:pPr>
      <w:r w:rsidRPr="00274C35">
        <w:t xml:space="preserve">Yang </w:t>
      </w:r>
      <w:r w:rsidRPr="00CE1490">
        <w:t>bertandatangan</w:t>
      </w:r>
      <w:r w:rsidRPr="00274C35">
        <w:t xml:space="preserve"> di bawah ini:</w:t>
      </w:r>
      <w:r w:rsidRPr="00274C35">
        <w:tab/>
      </w:r>
    </w:p>
    <w:p w:rsidR="00CE1490" w:rsidRPr="00CE1490" w:rsidRDefault="00CE1490" w:rsidP="00CE1490">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7"/>
        <w:gridCol w:w="5674"/>
      </w:tblGrid>
      <w:tr w:rsidR="00C51C9D" w:rsidRPr="00554E24" w:rsidTr="000269CA">
        <w:trPr>
          <w:trHeight w:val="584"/>
        </w:trPr>
        <w:tc>
          <w:tcPr>
            <w:tcW w:w="3145" w:type="dxa"/>
            <w:shd w:val="clear" w:color="auto" w:fill="auto"/>
            <w:vAlign w:val="center"/>
          </w:tcPr>
          <w:p w:rsidR="00C51C9D" w:rsidRPr="00554E24" w:rsidRDefault="00C51C9D" w:rsidP="00CE1490">
            <w:r w:rsidRPr="00554E24">
              <w:t>Nama</w:t>
            </w:r>
            <w:r>
              <w:t xml:space="preserve"> Founder/CEO</w:t>
            </w:r>
          </w:p>
        </w:tc>
        <w:tc>
          <w:tcPr>
            <w:tcW w:w="5871" w:type="dxa"/>
            <w:shd w:val="clear" w:color="auto" w:fill="auto"/>
            <w:vAlign w:val="center"/>
          </w:tcPr>
          <w:p w:rsidR="00C51C9D" w:rsidRPr="00605968" w:rsidRDefault="002229D4" w:rsidP="00CE1490">
            <w:sdt>
              <w:sdtPr>
                <w:alias w:val="Author"/>
                <w:tag w:val=""/>
                <w:id w:val="1967309224"/>
                <w:placeholder>
                  <w:docPart w:val="50F75A0C433B47339624DF86A2AE6816"/>
                </w:placeholder>
                <w:dataBinding w:prefixMappings="xmlns:ns0='http://purl.org/dc/elements/1.1/' xmlns:ns1='http://schemas.openxmlformats.org/package/2006/metadata/core-properties' " w:xpath="/ns1:coreProperties[1]/ns0:creator[1]" w:storeItemID="{6C3C8BC8-F283-45AE-878A-BAB7291924A1}"/>
                <w:text/>
              </w:sdtPr>
              <w:sdtContent>
                <w:r w:rsidR="00B8422D">
                  <w:rPr>
                    <w:lang w:val="id-ID"/>
                  </w:rPr>
                  <w:t>NamaCEO, M.Pd.</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Jabatan</w:t>
            </w:r>
          </w:p>
        </w:tc>
        <w:tc>
          <w:tcPr>
            <w:tcW w:w="5871" w:type="dxa"/>
            <w:shd w:val="clear" w:color="auto" w:fill="auto"/>
            <w:vAlign w:val="center"/>
          </w:tcPr>
          <w:p w:rsidR="00C51C9D" w:rsidRPr="00605968" w:rsidRDefault="00BD7307" w:rsidP="00CE1490">
            <w:r w:rsidRPr="00605968">
              <w:t>CEO</w:t>
            </w:r>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Alamat</w:t>
            </w:r>
          </w:p>
        </w:tc>
        <w:tc>
          <w:tcPr>
            <w:tcW w:w="5871" w:type="dxa"/>
            <w:shd w:val="clear" w:color="auto" w:fill="auto"/>
            <w:vAlign w:val="center"/>
          </w:tcPr>
          <w:p w:rsidR="00C51C9D" w:rsidRPr="00605968" w:rsidRDefault="002229D4" w:rsidP="00CE1490">
            <w:sdt>
              <w:sdtPr>
                <w:alias w:val="Company Address"/>
                <w:tag w:val=""/>
                <w:id w:val="-639195736"/>
                <w:placeholder>
                  <w:docPart w:val="338362B830154AA88A59D44664BD7415"/>
                </w:placeholder>
                <w:dataBinding w:prefixMappings="xmlns:ns0='http://schemas.microsoft.com/office/2006/coverPageProps' " w:xpath="/ns0:CoverPageProperties[1]/ns0:CompanyAddress[1]" w:storeItemID="{55AF091B-3C7A-41E3-B477-F2FDAA23CFDA}"/>
                <w:text/>
              </w:sdtPr>
              <w:sdtContent>
                <w:r w:rsidR="00B8422D">
                  <w:rPr>
                    <w:lang w:val="id-ID"/>
                  </w:rPr>
                  <w:t>Jl. Alamat Lengkap X-1 NamaKota Propinsi Jawa TImur</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Nomor Telepon</w:t>
            </w:r>
          </w:p>
        </w:tc>
        <w:tc>
          <w:tcPr>
            <w:tcW w:w="5871" w:type="dxa"/>
            <w:shd w:val="clear" w:color="auto" w:fill="auto"/>
            <w:vAlign w:val="center"/>
          </w:tcPr>
          <w:p w:rsidR="00C51C9D" w:rsidRPr="00605968" w:rsidRDefault="002229D4" w:rsidP="00CE1490">
            <w:sdt>
              <w:sdtPr>
                <w:alias w:val="Company Phone"/>
                <w:tag w:val=""/>
                <w:id w:val="-716516124"/>
                <w:placeholder>
                  <w:docPart w:val="5482D25A06864E178B20795011408365"/>
                </w:placeholder>
                <w:dataBinding w:prefixMappings="xmlns:ns0='http://schemas.microsoft.com/office/2006/coverPageProps' " w:xpath="/ns0:CoverPageProperties[1]/ns0:CompanyPhone[1]" w:storeItemID="{55AF091B-3C7A-41E3-B477-F2FDAA23CFDA}"/>
                <w:text/>
              </w:sdtPr>
              <w:sdtContent>
                <w:r w:rsidR="00B8422D">
                  <w:rPr>
                    <w:lang w:val="id-ID"/>
                  </w:rPr>
                  <w:t>085331270xxx</w:t>
                </w:r>
              </w:sdtContent>
            </w:sdt>
          </w:p>
        </w:tc>
      </w:tr>
      <w:tr w:rsidR="00C51C9D" w:rsidRPr="00554E24" w:rsidTr="000269CA">
        <w:trPr>
          <w:trHeight w:val="96"/>
        </w:trPr>
        <w:tc>
          <w:tcPr>
            <w:tcW w:w="3145" w:type="dxa"/>
            <w:shd w:val="clear" w:color="auto" w:fill="auto"/>
            <w:vAlign w:val="center"/>
          </w:tcPr>
          <w:p w:rsidR="00C51C9D" w:rsidRPr="00554E24" w:rsidRDefault="00C51C9D" w:rsidP="00CE1490">
            <w:r w:rsidRPr="00554E24">
              <w:t>Email</w:t>
            </w:r>
          </w:p>
        </w:tc>
        <w:tc>
          <w:tcPr>
            <w:tcW w:w="5871" w:type="dxa"/>
            <w:shd w:val="clear" w:color="auto" w:fill="auto"/>
            <w:vAlign w:val="center"/>
          </w:tcPr>
          <w:p w:rsidR="00C51C9D" w:rsidRPr="00605968" w:rsidRDefault="002229D4" w:rsidP="00CE1490">
            <w:sdt>
              <w:sdtPr>
                <w:alias w:val="Company E-mail"/>
                <w:tag w:val=""/>
                <w:id w:val="-1742636427"/>
                <w:placeholder>
                  <w:docPart w:val="C0544A4AE0914573BC207F969BEA8CAD"/>
                </w:placeholder>
                <w:dataBinding w:prefixMappings="xmlns:ns0='http://schemas.microsoft.com/office/2006/coverPageProps' " w:xpath="/ns0:CoverPageProperties[1]/ns0:CompanyEmail[1]" w:storeItemID="{55AF091B-3C7A-41E3-B477-F2FDAA23CFDA}"/>
                <w:text/>
              </w:sdtPr>
              <w:sdtContent>
                <w:r w:rsidR="00B8422D">
                  <w:rPr>
                    <w:lang w:val="id-ID"/>
                  </w:rPr>
                  <w:t>alamatemail@gmail.com</w:t>
                </w:r>
              </w:sdtContent>
            </w:sdt>
          </w:p>
        </w:tc>
      </w:tr>
    </w:tbl>
    <w:p w:rsidR="00C51C9D" w:rsidRDefault="00C51C9D" w:rsidP="00CE1490">
      <w:pPr>
        <w:rPr>
          <w:lang w:val="id-ID"/>
        </w:rPr>
      </w:pPr>
    </w:p>
    <w:p w:rsidR="00C51C9D" w:rsidRDefault="00C51C9D" w:rsidP="00CE1490">
      <w:pPr>
        <w:rPr>
          <w:lang w:val="id-ID"/>
        </w:rPr>
      </w:pPr>
      <w:r w:rsidRPr="00274C35">
        <w:t xml:space="preserve">Menyatakan dengan sebenarnya bahwa saya selaku </w:t>
      </w:r>
      <w:r w:rsidR="00605968" w:rsidRPr="00605968">
        <w:t>CEO</w:t>
      </w:r>
      <w:r w:rsidRPr="00274C35">
        <w:t xml:space="preserve"> dari perusahaan </w:t>
      </w:r>
      <w:sdt>
        <w:sdtPr>
          <w:alias w:val="Company"/>
          <w:tag w:val=""/>
          <w:id w:val="-2059844997"/>
          <w:placeholder>
            <w:docPart w:val="566A191B70194F49A224A1BBD0958BE0"/>
          </w:placeholder>
          <w:dataBinding w:prefixMappings="xmlns:ns0='http://schemas.openxmlformats.org/officeDocument/2006/extended-properties' " w:xpath="/ns0:Properties[1]/ns0:Company[1]" w:storeItemID="{6668398D-A668-4E3E-A5EB-62B293D839F1}"/>
          <w:text/>
        </w:sdtPr>
        <w:sdtContent>
          <w:r w:rsidR="00B8422D">
            <w:rPr>
              <w:lang w:val="id-ID"/>
            </w:rPr>
            <w:t>PT. SUKSES MAKMUR SEJAHTERA</w:t>
          </w:r>
        </w:sdtContent>
      </w:sdt>
      <w:r w:rsidR="00605968" w:rsidRPr="00274C35">
        <w:t xml:space="preserve"> </w:t>
      </w:r>
      <w:r w:rsidRPr="00274C35">
        <w:t>mengajukan perusahaan kami untuk mengikuti seleksi pada program Perusahaan Pemula Berbasis Teknologi tahun pendanaan 2020.</w:t>
      </w:r>
    </w:p>
    <w:p w:rsidR="00CE1490" w:rsidRPr="00CE1490" w:rsidRDefault="00CE1490" w:rsidP="00CE1490">
      <w:pPr>
        <w:rPr>
          <w:lang w:val="id-ID"/>
        </w:rPr>
      </w:pPr>
    </w:p>
    <w:p w:rsidR="00C51C9D" w:rsidRDefault="00C51C9D" w:rsidP="00CE1490">
      <w:pPr>
        <w:rPr>
          <w:lang w:val="id-ID"/>
        </w:rPr>
      </w:pPr>
      <w:r w:rsidRPr="00274C35">
        <w:t xml:space="preserve">Seluruh informasi yang ada pada dokumen proposal ini kami buat dengan sebenar-benarnya. Apabila keterangan yang kami buat ini ternyata tidak benar dan atau dilanggar maka kami bersedia menerima segala konsekuensi aturan dan </w:t>
      </w:r>
      <w:r>
        <w:t>hukum</w:t>
      </w:r>
      <w:r w:rsidRPr="00274C35">
        <w:t xml:space="preserve"> yang berlaku.</w:t>
      </w:r>
    </w:p>
    <w:p w:rsidR="00CE1490" w:rsidRPr="00CE1490" w:rsidRDefault="00CE1490" w:rsidP="00CE1490">
      <w:pPr>
        <w:rPr>
          <w:lang w:val="id-ID"/>
        </w:rPr>
      </w:pPr>
    </w:p>
    <w:p w:rsidR="00C51C9D" w:rsidRDefault="00C51C9D" w:rsidP="00CE1490">
      <w:pPr>
        <w:rPr>
          <w:lang w:val="id-ID"/>
        </w:rPr>
      </w:pPr>
      <w:r w:rsidRPr="00274C35">
        <w:t>Demikianlah keterangan ini kami buat dengan sesadar-sadarnya dan dalam keadaan sehat serta tidak di bawah paksaan siapapun juga.</w:t>
      </w:r>
    </w:p>
    <w:p w:rsidR="00CE1490" w:rsidRPr="00CE1490" w:rsidRDefault="00CE1490" w:rsidP="00CE1490">
      <w:pPr>
        <w:rPr>
          <w:lang w:val="id-ID"/>
        </w:rPr>
      </w:pPr>
    </w:p>
    <w:p w:rsidR="00DE34F0" w:rsidRPr="00DE34F0" w:rsidRDefault="00DE34F0" w:rsidP="00CE1490">
      <w:r>
        <w:tab/>
      </w:r>
      <w:r>
        <w:tab/>
      </w:r>
      <w:r>
        <w:tab/>
      </w:r>
      <w:r>
        <w:tab/>
      </w:r>
      <w:r w:rsidRPr="00DE34F0">
        <w:tab/>
      </w:r>
      <w:r w:rsidRPr="00DE34F0">
        <w:tab/>
      </w:r>
      <w:sdt>
        <w:sdtPr>
          <w:alias w:val="Comments"/>
          <w:tag w:val=""/>
          <w:id w:val="-263927444"/>
          <w:placeholder>
            <w:docPart w:val="9C07B3F51FF94ABC9D3296A973195BD1"/>
          </w:placeholder>
          <w:dataBinding w:prefixMappings="xmlns:ns0='http://purl.org/dc/elements/1.1/' xmlns:ns1='http://schemas.openxmlformats.org/package/2006/metadata/core-properties' " w:xpath="/ns1:coreProperties[1]/ns0:description[1]" w:storeItemID="{6C3C8BC8-F283-45AE-878A-BAB7291924A1}"/>
          <w:text w:multiLine="1"/>
        </w:sdtPr>
        <w:sdtContent>
          <w:r w:rsidRPr="00DE34F0">
            <w:t>Surabaya, 3 Maret 2020</w:t>
          </w:r>
        </w:sdtContent>
      </w:sdt>
    </w:p>
    <w:p w:rsidR="00DE34F0" w:rsidRPr="00E678CA" w:rsidRDefault="00DE34F0" w:rsidP="00CE1490">
      <w:pPr>
        <w:rPr>
          <w:lang w:val="id-ID"/>
        </w:rPr>
      </w:pPr>
      <w:r w:rsidRPr="00DE34F0">
        <w:tab/>
      </w:r>
      <w:r w:rsidRPr="00DE34F0">
        <w:tab/>
      </w:r>
      <w:r w:rsidRPr="00DE34F0">
        <w:tab/>
      </w:r>
      <w:r w:rsidRPr="00DE34F0">
        <w:tab/>
      </w:r>
      <w:r w:rsidRPr="00DE34F0">
        <w:tab/>
      </w:r>
      <w:r w:rsidRPr="00DE34F0">
        <w:tab/>
        <w:t xml:space="preserve">CEO </w:t>
      </w:r>
      <w:sdt>
        <w:sdtPr>
          <w:alias w:val="Company"/>
          <w:tag w:val=""/>
          <w:id w:val="1447899120"/>
          <w:placeholder>
            <w:docPart w:val="C9F5061AEFF24D24A279BDFDC992DDA5"/>
          </w:placeholder>
          <w:dataBinding w:prefixMappings="xmlns:ns0='http://schemas.openxmlformats.org/officeDocument/2006/extended-properties' " w:xpath="/ns0:Properties[1]/ns0:Company[1]" w:storeItemID="{6668398D-A668-4E3E-A5EB-62B293D839F1}"/>
          <w:text/>
        </w:sdtPr>
        <w:sdtContent>
          <w:r w:rsidR="00B8422D">
            <w:rPr>
              <w:lang w:val="id-ID"/>
            </w:rPr>
            <w:t>PT. SUKSES MAKMUR SEJAHTERA</w:t>
          </w:r>
        </w:sdtContent>
      </w:sdt>
    </w:p>
    <w:p w:rsidR="00DE34F0" w:rsidRDefault="00DE34F0" w:rsidP="00CE1490">
      <w:pPr>
        <w:rPr>
          <w:lang w:val="id-ID"/>
        </w:rPr>
      </w:pPr>
    </w:p>
    <w:p w:rsidR="00DE34F0" w:rsidRDefault="00DE34F0" w:rsidP="00CE1490">
      <w:pPr>
        <w:rPr>
          <w:lang w:val="id-ID"/>
        </w:rPr>
      </w:pPr>
    </w:p>
    <w:p w:rsidR="000269CA" w:rsidRPr="00DE34F0" w:rsidRDefault="000269CA" w:rsidP="00CE1490">
      <w:pPr>
        <w:rPr>
          <w:lang w:val="id-ID"/>
        </w:rPr>
      </w:pPr>
    </w:p>
    <w:p w:rsidR="00DE34F0" w:rsidRPr="00305074" w:rsidRDefault="00DE34F0" w:rsidP="00CE1490">
      <w:pPr>
        <w:ind w:left="4320"/>
        <w:rPr>
          <w:color w:val="A6A6A6" w:themeColor="background1" w:themeShade="A6"/>
        </w:rPr>
      </w:pPr>
      <w:r w:rsidRPr="00305074">
        <w:rPr>
          <w:color w:val="A6A6A6" w:themeColor="background1" w:themeShade="A6"/>
        </w:rPr>
        <w:t>[Materai]</w:t>
      </w:r>
    </w:p>
    <w:p w:rsidR="00DE34F0" w:rsidRPr="00DE34F0" w:rsidRDefault="00DE34F0" w:rsidP="00CE1490">
      <w:pPr>
        <w:ind w:left="4320"/>
      </w:pPr>
      <w:r w:rsidRPr="00DE34F0">
        <w:t>_________________________</w:t>
      </w:r>
    </w:p>
    <w:sdt>
      <w:sdtPr>
        <w:rPr>
          <w:b/>
        </w:rPr>
        <w:alias w:val="Author"/>
        <w:tag w:val=""/>
        <w:id w:val="-1573645019"/>
        <w:placeholder>
          <w:docPart w:val="14EE1C4667AE44F7B67AD134E8EE769E"/>
        </w:placeholder>
        <w:dataBinding w:prefixMappings="xmlns:ns0='http://purl.org/dc/elements/1.1/' xmlns:ns1='http://schemas.openxmlformats.org/package/2006/metadata/core-properties' " w:xpath="/ns1:coreProperties[1]/ns0:creator[1]" w:storeItemID="{6C3C8BC8-F283-45AE-878A-BAB7291924A1}"/>
        <w:text/>
      </w:sdtPr>
      <w:sdtContent>
        <w:p w:rsidR="00DE34F0" w:rsidRPr="00305074" w:rsidRDefault="00B8422D" w:rsidP="00CE1490">
          <w:pPr>
            <w:ind w:left="4320"/>
            <w:rPr>
              <w:b/>
            </w:rPr>
          </w:pPr>
          <w:r>
            <w:rPr>
              <w:b/>
              <w:lang w:val="id-ID"/>
            </w:rPr>
            <w:t>NamaCEO, M.Pd.</w:t>
          </w:r>
        </w:p>
      </w:sdtContent>
    </w:sdt>
    <w:p w:rsidR="00310E3D" w:rsidRDefault="007003A4" w:rsidP="00665A43">
      <w:pPr>
        <w:pStyle w:val="Heading1"/>
      </w:pPr>
      <w:bookmarkStart w:id="6" w:name="_Toc33615331"/>
      <w:bookmarkStart w:id="7" w:name="_Toc33616090"/>
      <w:bookmarkStart w:id="8" w:name="_Toc35257520"/>
      <w:r>
        <w:lastRenderedPageBreak/>
        <w:t>Ringkasan Eksekutif</w:t>
      </w:r>
      <w:bookmarkEnd w:id="6"/>
      <w:bookmarkEnd w:id="7"/>
      <w:bookmarkEnd w:id="8"/>
    </w:p>
    <w:p w:rsidR="0004766C" w:rsidRDefault="0004766C" w:rsidP="00CE1490"/>
    <w:p w:rsidR="00D47655" w:rsidRDefault="00D47655" w:rsidP="00CE1490"/>
    <w:p w:rsidR="00FA5340" w:rsidRDefault="00FA5340" w:rsidP="00FA5340">
      <w:r>
        <w:t xml:space="preserve">Dari riset yang dilakukan oleh tim </w:t>
      </w:r>
      <w:sdt>
        <w:sdtPr>
          <w:alias w:val="Company"/>
          <w:tag w:val=""/>
          <w:id w:val="1431230811"/>
          <w:placeholder>
            <w:docPart w:val="6F4C09DD8CE544BB90E9B89444BC1B28"/>
          </w:placeholder>
          <w:dataBinding w:prefixMappings="xmlns:ns0='http://schemas.openxmlformats.org/officeDocument/2006/extended-properties' " w:xpath="/ns0:Properties[1]/ns0:Company[1]" w:storeItemID="{6668398D-A668-4E3E-A5EB-62B293D839F1}"/>
          <w:text/>
        </w:sdtPr>
        <w:sdtContent>
          <w:r>
            <w:rPr>
              <w:lang w:val="id-ID"/>
            </w:rPr>
            <w:t>PT. SUKSES MAKMUR SEJAHTERA</w:t>
          </w:r>
        </w:sdtContent>
      </w:sdt>
      <w:r w:rsidRPr="00CE1490">
        <w:rPr>
          <w:color w:val="FF0000"/>
        </w:rPr>
        <w:t xml:space="preserve"> </w:t>
      </w:r>
      <w:r>
        <w:t>pada tahun 2018 terhadap sekolah yang melaksanakan K</w:t>
      </w:r>
      <w:proofErr w:type="gramStart"/>
      <w:r>
        <w:t>13,  ditemukan</w:t>
      </w:r>
      <w:proofErr w:type="gramEnd"/>
      <w:r>
        <w:t xml:space="preserve"> beberapa kendala dan tantangan yang dihadapi oleh para guru dan sekolah pelaksana Kurikulum 2013 diantaranya adalah:</w:t>
      </w:r>
    </w:p>
    <w:p w:rsidR="00FA5340" w:rsidRDefault="00FA5340" w:rsidP="00FA5340">
      <w:pPr>
        <w:pStyle w:val="ListParagraph"/>
        <w:numPr>
          <w:ilvl w:val="0"/>
          <w:numId w:val="22"/>
        </w:numPr>
      </w:pPr>
      <w:r>
        <w:t>Metode penilaian sangat kompleks dan menyita waktu sehingga membingungkan guru dan mengalihkan fokus dari memberi pembelajaran perhatian sepenuhnya pada siswa.</w:t>
      </w:r>
    </w:p>
    <w:p w:rsidR="00FA5340" w:rsidRDefault="00FA5340" w:rsidP="00FA5340">
      <w:pPr>
        <w:pStyle w:val="ListParagraph"/>
        <w:numPr>
          <w:ilvl w:val="0"/>
          <w:numId w:val="22"/>
        </w:numPr>
      </w:pPr>
      <w:r>
        <w:t>Banyaknya perangkat mengajar yang harus disiapkan oleh guru sangat menyita waktu untuk kegiatan belajar mengajar</w:t>
      </w:r>
    </w:p>
    <w:p w:rsidR="00FA5340" w:rsidRDefault="00FA5340" w:rsidP="00FA5340">
      <w:pPr>
        <w:pStyle w:val="ListParagraph"/>
        <w:numPr>
          <w:ilvl w:val="0"/>
          <w:numId w:val="22"/>
        </w:numPr>
      </w:pPr>
      <w:r>
        <w:t>Ketidaksiapan sebagian guru menerapkan metode pembelajaran pada Kurikulum 2013 yang menyebabkan beban juga tertumpuk pada siswa sehingga menghabiskan waktu siswa di sekolah dan di luar sekolah.</w:t>
      </w:r>
    </w:p>
    <w:p w:rsidR="00FA5340" w:rsidRDefault="00FA5340" w:rsidP="00FA5340">
      <w:pPr>
        <w:pStyle w:val="ListParagraph"/>
        <w:numPr>
          <w:ilvl w:val="0"/>
          <w:numId w:val="22"/>
        </w:numPr>
      </w:pPr>
      <w:r>
        <w:t>Lemahnya penguasaan bidang administrasi berbasis IT oleh sebagian Guru</w:t>
      </w:r>
    </w:p>
    <w:p w:rsidR="00FA5340" w:rsidRDefault="00FA5340" w:rsidP="00FA5340"/>
    <w:p w:rsidR="00FA5340" w:rsidRDefault="00FA5340" w:rsidP="00FA5340">
      <w:pPr>
        <w:rPr>
          <w:lang w:val="id-ID"/>
        </w:rPr>
      </w:pPr>
      <w:r>
        <w:t xml:space="preserve">Dari beberapa masalah diatas dianggap perlu ada solusi yang dapat meringankan beban guru dalam menyelesaikan administrasi kegiatan belajar mengajar, sehingga guru dapat fokus dalam mentransfer pengetahuan dan pendidikan bagi siswa, solusi yang ditawarkan yaitu dengan memanfaatkan software sistem penilaian otomasis dan manajemen perangkat mengajar otomatis bagi guru, yaitu dengan memanfaatkan </w:t>
      </w:r>
      <w:sdt>
        <w:sdtPr>
          <w:alias w:val="Subject"/>
          <w:tag w:val=""/>
          <w:id w:val="-1574420629"/>
          <w:placeholder>
            <w:docPart w:val="06C2BC7566F54E549AE2087019D9EA2F"/>
          </w:placeholder>
          <w:dataBinding w:prefixMappings="xmlns:ns0='http://purl.org/dc/elements/1.1/' xmlns:ns1='http://schemas.openxmlformats.org/package/2006/metadata/core-properties' " w:xpath="/ns1:coreProperties[1]/ns0:subject[1]" w:storeItemID="{6C3C8BC8-F283-45AE-878A-BAB7291924A1}"/>
          <w:text/>
        </w:sdtPr>
        <w:sdtContent>
          <w:r>
            <w:rPr>
              <w:lang w:val="id-ID"/>
            </w:rPr>
            <w:t>NamaProduk Inc</w:t>
          </w:r>
        </w:sdtContent>
      </w:sdt>
      <w:r>
        <w:t>.</w:t>
      </w:r>
    </w:p>
    <w:p w:rsidR="00FA5340" w:rsidRDefault="00FA5340" w:rsidP="00FA5340">
      <w:pPr>
        <w:rPr>
          <w:lang w:val="id-ID"/>
        </w:rPr>
      </w:pPr>
    </w:p>
    <w:p w:rsidR="00FA5340" w:rsidRPr="009E456D" w:rsidRDefault="002229D4" w:rsidP="00FA5340">
      <w:pPr>
        <w:rPr>
          <w:rFonts w:ascii="Arial" w:hAnsi="Arial" w:cs="Arial"/>
          <w:bCs/>
          <w:color w:val="222222"/>
          <w:shd w:val="clear" w:color="auto" w:fill="FFFFFF"/>
          <w:lang w:val="id-ID"/>
        </w:rPr>
      </w:pPr>
      <w:sdt>
        <w:sdtPr>
          <w:alias w:val="Subject"/>
          <w:tag w:val=""/>
          <w:id w:val="1042948397"/>
          <w:placeholder>
            <w:docPart w:val="7B70D3833314472BBE4BBF9468FD448F"/>
          </w:placeholder>
          <w:dataBinding w:prefixMappings="xmlns:ns0='http://purl.org/dc/elements/1.1/' xmlns:ns1='http://schemas.openxmlformats.org/package/2006/metadata/core-properties' " w:xpath="/ns1:coreProperties[1]/ns0:subject[1]" w:storeItemID="{6C3C8BC8-F283-45AE-878A-BAB7291924A1}"/>
          <w:text/>
        </w:sdtPr>
        <w:sdtContent>
          <w:r w:rsidR="00FA5340">
            <w:rPr>
              <w:lang w:val="id-ID"/>
            </w:rPr>
            <w:t>NamaProduk Inc</w:t>
          </w:r>
        </w:sdtContent>
      </w:sdt>
      <w:r w:rsidR="00FA5340">
        <w:t xml:space="preserve"> sudah dilengkapi dengan dengan beberapa fitur yang mengandung </w:t>
      </w:r>
      <w:r w:rsidR="00FA5340">
        <w:rPr>
          <w:rFonts w:ascii="Arial" w:hAnsi="Arial" w:cs="Arial"/>
          <w:b/>
          <w:bCs/>
          <w:color w:val="222222"/>
          <w:shd w:val="clear" w:color="auto" w:fill="FFFFFF"/>
        </w:rPr>
        <w:t>Artificial Intelligence (AI)</w:t>
      </w:r>
      <w:r w:rsidR="00FA5340">
        <w:rPr>
          <w:lang w:val="id-ID"/>
        </w:rPr>
        <w:t xml:space="preserve"> yaitu </w:t>
      </w:r>
      <w:r w:rsidR="00FA5340" w:rsidRPr="009E456D">
        <w:rPr>
          <w:lang w:val="id-ID"/>
        </w:rPr>
        <w:t xml:space="preserve">kemampuan sistem untuk menafsirkan data </w:t>
      </w:r>
      <w:r w:rsidR="00FA5340">
        <w:rPr>
          <w:lang w:val="id-ID"/>
        </w:rPr>
        <w:t xml:space="preserve">untuk </w:t>
      </w:r>
      <w:r w:rsidR="00FA5340" w:rsidRPr="009E456D">
        <w:rPr>
          <w:lang w:val="id-ID"/>
        </w:rPr>
        <w:t>mencapai tujuan dan tugas tertentu melalui adaptasi yang fleksibel</w:t>
      </w:r>
      <w:r w:rsidR="00FA5340">
        <w:rPr>
          <w:lang w:val="id-ID"/>
        </w:rPr>
        <w:t>. Diantara fitur AI yang terdapat dalam aplikasi diantaranya adalah Pemilihan Jurusan dan Analisis Sosiometri untuk kelompok belajar semua fitur-fitur ini tertanam pada salah satu aplikasi ALMaS yaitu BK ALMaS.</w:t>
      </w:r>
    </w:p>
    <w:p w:rsidR="00FA5340" w:rsidRDefault="00FA5340" w:rsidP="00FA5340">
      <w:pPr>
        <w:rPr>
          <w:lang w:val="id-ID"/>
        </w:rPr>
      </w:pPr>
    </w:p>
    <w:p w:rsidR="00FA5340" w:rsidRPr="0096545C" w:rsidRDefault="00FA5340" w:rsidP="00FA5340">
      <w:pPr>
        <w:rPr>
          <w:lang w:val="id-ID"/>
        </w:rPr>
      </w:pPr>
      <w:r w:rsidRPr="0096545C">
        <w:rPr>
          <w:lang w:val="id-ID"/>
        </w:rPr>
        <w:t xml:space="preserve">Saat ini </w:t>
      </w:r>
      <w:sdt>
        <w:sdtPr>
          <w:rPr>
            <w:lang w:val="id-ID"/>
          </w:rPr>
          <w:alias w:val="Company"/>
          <w:tag w:val=""/>
          <w:id w:val="247851878"/>
          <w:placeholder>
            <w:docPart w:val="0A17949485B74471AD31CE77811020F9"/>
          </w:placeholder>
          <w:dataBinding w:prefixMappings="xmlns:ns0='http://schemas.openxmlformats.org/officeDocument/2006/extended-properties' " w:xpath="/ns0:Properties[1]/ns0:Company[1]" w:storeItemID="{6668398D-A668-4E3E-A5EB-62B293D839F1}"/>
          <w:text/>
        </w:sdtPr>
        <w:sdtContent>
          <w:r>
            <w:rPr>
              <w:lang w:val="id-ID"/>
            </w:rPr>
            <w:t>PT. SUKSES MAKMUR SEJAHTERA</w:t>
          </w:r>
        </w:sdtContent>
      </w:sdt>
      <w:r w:rsidRPr="0096545C">
        <w:rPr>
          <w:lang w:val="id-ID"/>
        </w:rPr>
        <w:t xml:space="preserve"> telah memiliki </w:t>
      </w:r>
      <w:r>
        <w:rPr>
          <w:lang w:val="id-ID"/>
        </w:rPr>
        <w:t>4</w:t>
      </w:r>
      <w:r w:rsidRPr="0096545C">
        <w:rPr>
          <w:lang w:val="id-ID"/>
        </w:rPr>
        <w:t xml:space="preserve"> prodk unggulan yaitu eRaport ALMaS, eGuru ALMaS, eJadwal</w:t>
      </w:r>
      <w:r>
        <w:rPr>
          <w:lang w:val="id-ID"/>
        </w:rPr>
        <w:t xml:space="preserve"> dan BK ALMaS</w:t>
      </w:r>
      <w:r w:rsidRPr="0096545C">
        <w:rPr>
          <w:lang w:val="id-ID"/>
        </w:rPr>
        <w:t>:</w:t>
      </w:r>
    </w:p>
    <w:p w:rsidR="00FA5340" w:rsidRPr="00751CDB" w:rsidRDefault="00FA5340" w:rsidP="00FA5340">
      <w:pPr>
        <w:pStyle w:val="ListParagraph"/>
        <w:numPr>
          <w:ilvl w:val="0"/>
          <w:numId w:val="23"/>
        </w:numPr>
        <w:rPr>
          <w:lang w:val="id-ID"/>
        </w:rPr>
      </w:pPr>
      <w:r>
        <w:rPr>
          <w:lang w:val="id-ID"/>
        </w:rPr>
        <w:t xml:space="preserve">eRaport ALMaS </w:t>
      </w:r>
      <w:r w:rsidRPr="00751CDB">
        <w:rPr>
          <w:lang w:val="id-ID"/>
        </w:rPr>
        <w:t>merupakan aplikasi manajemen penila</w:t>
      </w:r>
      <w:r>
        <w:rPr>
          <w:lang w:val="id-ID"/>
        </w:rPr>
        <w:t>ian hasil belajar peserta didik. Aplikasi ini biasanya diperuntukkan bagi wali kelas.</w:t>
      </w:r>
    </w:p>
    <w:p w:rsidR="00FA5340" w:rsidRPr="00751CDB" w:rsidRDefault="00FA5340" w:rsidP="00FA5340">
      <w:pPr>
        <w:pStyle w:val="ListParagraph"/>
        <w:numPr>
          <w:ilvl w:val="0"/>
          <w:numId w:val="23"/>
        </w:numPr>
        <w:rPr>
          <w:lang w:val="id-ID"/>
        </w:rPr>
      </w:pPr>
      <w:r w:rsidRPr="00751CDB">
        <w:rPr>
          <w:lang w:val="id-ID"/>
        </w:rPr>
        <w:t>eGuru ALMaS merupakan aplikasi sistem penilaian dan perangkat belajar mengajar untuk memanajemen kegiatan belajar mengajar</w:t>
      </w:r>
      <w:r>
        <w:rPr>
          <w:lang w:val="id-ID"/>
        </w:rPr>
        <w:t xml:space="preserve"> bagi guru maupun peserta didik. Aplikasi ini biasanya diperuntukkan bagi guru.</w:t>
      </w:r>
    </w:p>
    <w:p w:rsidR="00FA5340" w:rsidRDefault="00FA5340" w:rsidP="00FA5340">
      <w:pPr>
        <w:pStyle w:val="ListParagraph"/>
        <w:numPr>
          <w:ilvl w:val="0"/>
          <w:numId w:val="23"/>
        </w:numPr>
        <w:rPr>
          <w:lang w:val="id-ID"/>
        </w:rPr>
      </w:pPr>
      <w:r>
        <w:rPr>
          <w:lang w:val="id-ID"/>
        </w:rPr>
        <w:t xml:space="preserve">eJadwal ALMaS </w:t>
      </w:r>
      <w:r w:rsidRPr="00751CDB">
        <w:rPr>
          <w:lang w:val="id-ID"/>
        </w:rPr>
        <w:t>merupakan aplikasi pengolah jadwal pelajaran dengan analisis keakuratan data yang cukup baik sehingga terhindar dari jadwal kres.</w:t>
      </w:r>
      <w:r>
        <w:rPr>
          <w:lang w:val="id-ID"/>
        </w:rPr>
        <w:t xml:space="preserve"> Aplikasi ini biasanya diperuntukkan bagi waka kurikulum atau admin sekolah.</w:t>
      </w:r>
    </w:p>
    <w:p w:rsidR="00FA5340" w:rsidRPr="00751CDB" w:rsidRDefault="00FA5340" w:rsidP="00FA5340">
      <w:pPr>
        <w:pStyle w:val="ListParagraph"/>
        <w:numPr>
          <w:ilvl w:val="0"/>
          <w:numId w:val="23"/>
        </w:numPr>
        <w:rPr>
          <w:lang w:val="id-ID"/>
        </w:rPr>
      </w:pPr>
      <w:r>
        <w:rPr>
          <w:lang w:val="id-ID"/>
        </w:rPr>
        <w:lastRenderedPageBreak/>
        <w:t>BK ALMaS merupakan aplikasi manajemen BK yang diperuntukkan bagi guru BK disekolah yang dilengkapi dengan 7 fitur utama yang diperlukan dalam pelaksanaan BK di sekolah.</w:t>
      </w:r>
    </w:p>
    <w:p w:rsidR="00FA5340" w:rsidRDefault="00FA5340" w:rsidP="00FA5340">
      <w:r>
        <w:t xml:space="preserve"> </w:t>
      </w:r>
    </w:p>
    <w:p w:rsidR="00FA5340" w:rsidRDefault="00FA5340" w:rsidP="00FA5340">
      <w:r>
        <w:t xml:space="preserve">Kebutuhan dana untuk mencapai tujuan dalam bisnis dan pengembangan teknologi untuk pendidikan sebagai solusi yang didukung program PPBT oleh Kemenristek </w:t>
      </w:r>
      <w:r>
        <w:rPr>
          <w:lang w:val="id-ID"/>
        </w:rPr>
        <w:t>Brin</w:t>
      </w:r>
      <w:r>
        <w:t xml:space="preserve"> ini adalah sebesar Rp. </w:t>
      </w:r>
      <w:r w:rsidRPr="00D36011">
        <w:t>219.850.000</w:t>
      </w:r>
      <w:r>
        <w:t>.</w:t>
      </w:r>
    </w:p>
    <w:p w:rsidR="00FA5340" w:rsidRDefault="00FA5340" w:rsidP="00FA5340">
      <w:pPr>
        <w:rPr>
          <w:lang w:val="id-ID"/>
        </w:rPr>
      </w:pPr>
      <w:r>
        <w:t xml:space="preserve">Adapun hal-hal akan kami lakukan adalah meningkatkan produksi bagi perusahaan kami untuk mengembangkan produk-produk digital berkualitas yang menjadi solusi dalam bidang pendidikan, diantaranya selama 8 bulan dengan meningkatkan jumlah produksi sebanyak </w:t>
      </w:r>
      <w:proofErr w:type="gramStart"/>
      <w:r>
        <w:t>700 unit</w:t>
      </w:r>
      <w:proofErr w:type="gramEnd"/>
      <w:r>
        <w:t xml:space="preserve"> dan target penjualan sebesar 600 unit dengan total omset sebesar Rp.</w:t>
      </w:r>
      <w:r w:rsidRPr="00D36011">
        <w:t xml:space="preserve"> 400.000.000 </w:t>
      </w:r>
      <w:r>
        <w:t xml:space="preserve">dengan jumlah profit sebesar Rp. </w:t>
      </w:r>
      <w:r w:rsidRPr="00D36011">
        <w:t>304.000.000</w:t>
      </w:r>
      <w:r>
        <w:t xml:space="preserve">. Diharapkan juga dapat menyerap tenaga kerja sebanyak 10 orang pada akhir periode. Kami juga akan menggunakan promosi baik secara online dan juga offline dan meningkatkan kerjasama dengan para costumer relationship. Disamping itu akan di </w:t>
      </w:r>
      <w:r>
        <w:rPr>
          <w:lang w:val="id-ID"/>
        </w:rPr>
        <w:t>buatkan diversifikasi produk</w:t>
      </w:r>
      <w:r>
        <w:t xml:space="preserve"> untuk meningkatkan harga penjualan. Dan untuk meningkatkan marketing, akan di produksi konten profiling berupa video </w:t>
      </w:r>
      <w:r>
        <w:rPr>
          <w:lang w:val="id-ID"/>
        </w:rPr>
        <w:t>pembelajaran</w:t>
      </w:r>
      <w:r>
        <w:t xml:space="preserve"> dan promosi serta penambahan artikel untuk meningkatkan SEO untuk meningkatkan penjualan online.</w:t>
      </w:r>
    </w:p>
    <w:p w:rsidR="00FA5340" w:rsidRDefault="00FA5340" w:rsidP="00FA5340">
      <w:pPr>
        <w:rPr>
          <w:lang w:val="id-ID"/>
        </w:rPr>
      </w:pPr>
    </w:p>
    <w:p w:rsidR="00FA5340" w:rsidRDefault="00FA5340" w:rsidP="00FA5340">
      <w:pPr>
        <w:rPr>
          <w:lang w:val="id-ID"/>
        </w:rPr>
      </w:pPr>
    </w:p>
    <w:p w:rsidR="00FA5340" w:rsidRDefault="00FA5340" w:rsidP="00FA5340">
      <w:pPr>
        <w:rPr>
          <w:lang w:val="id-ID"/>
        </w:rPr>
      </w:pPr>
    </w:p>
    <w:p w:rsidR="00FA5340" w:rsidRDefault="00FA5340" w:rsidP="00FA5340">
      <w:pPr>
        <w:jc w:val="center"/>
        <w:rPr>
          <w:lang w:val="id-ID"/>
        </w:rPr>
      </w:pPr>
      <w:r>
        <w:rPr>
          <w:lang w:val="id-ID"/>
        </w:rPr>
        <w:t>* * *</w:t>
      </w:r>
    </w:p>
    <w:p w:rsidR="00310E3D" w:rsidRDefault="00310E3D" w:rsidP="00CE1490">
      <w:r>
        <w:br w:type="page"/>
      </w:r>
    </w:p>
    <w:p w:rsidR="00BD044E" w:rsidRPr="00916C2F" w:rsidRDefault="002C55B8" w:rsidP="00665A43">
      <w:pPr>
        <w:pStyle w:val="Heading1"/>
      </w:pPr>
      <w:bookmarkStart w:id="9" w:name="_Toc33615334"/>
      <w:bookmarkStart w:id="10" w:name="_Toc33616093"/>
      <w:bookmarkStart w:id="11" w:name="_Toc35257521"/>
      <w:r>
        <w:lastRenderedPageBreak/>
        <w:t>Daftar Isi</w:t>
      </w:r>
      <w:bookmarkEnd w:id="9"/>
      <w:bookmarkEnd w:id="10"/>
      <w:bookmarkEnd w:id="11"/>
    </w:p>
    <w:p w:rsidR="00321295" w:rsidRDefault="00321295" w:rsidP="00CE1490"/>
    <w:p w:rsidR="00304E5C" w:rsidRDefault="00304E5C" w:rsidP="00CE1490"/>
    <w:p w:rsidR="00FA5340" w:rsidRDefault="008A3124">
      <w:pPr>
        <w:pStyle w:val="TOC1"/>
        <w:rPr>
          <w:rFonts w:asciiTheme="minorHAnsi" w:eastAsiaTheme="minorEastAsia" w:hAnsiTheme="minorHAnsi" w:cstheme="minorBidi"/>
          <w:b w:val="0"/>
          <w:noProof/>
          <w:sz w:val="22"/>
          <w:szCs w:val="22"/>
          <w:lang w:val="id-ID" w:eastAsia="id-ID"/>
        </w:rPr>
      </w:pPr>
      <w:r>
        <w:fldChar w:fldCharType="begin"/>
      </w:r>
      <w:r>
        <w:instrText xml:space="preserve"> TOC \o "1-2" \h \z \u </w:instrText>
      </w:r>
      <w:r>
        <w:fldChar w:fldCharType="separate"/>
      </w:r>
      <w:hyperlink w:anchor="_Toc35257518" w:history="1">
        <w:r w:rsidR="00FA5340" w:rsidRPr="00AE2041">
          <w:rPr>
            <w:rStyle w:val="Hyperlink"/>
            <w:noProof/>
          </w:rPr>
          <w:t>Identitas Utama</w:t>
        </w:r>
        <w:r w:rsidR="00FA5340">
          <w:rPr>
            <w:noProof/>
            <w:webHidden/>
          </w:rPr>
          <w:tab/>
        </w:r>
        <w:r w:rsidR="00FA5340">
          <w:rPr>
            <w:noProof/>
            <w:webHidden/>
          </w:rPr>
          <w:fldChar w:fldCharType="begin"/>
        </w:r>
        <w:r w:rsidR="00FA5340">
          <w:rPr>
            <w:noProof/>
            <w:webHidden/>
          </w:rPr>
          <w:instrText xml:space="preserve"> PAGEREF _Toc35257518 \h </w:instrText>
        </w:r>
        <w:r w:rsidR="00FA5340">
          <w:rPr>
            <w:noProof/>
            <w:webHidden/>
          </w:rPr>
        </w:r>
        <w:r w:rsidR="00FA5340">
          <w:rPr>
            <w:noProof/>
            <w:webHidden/>
          </w:rPr>
          <w:fldChar w:fldCharType="separate"/>
        </w:r>
        <w:r w:rsidR="00FA5340">
          <w:rPr>
            <w:noProof/>
            <w:webHidden/>
          </w:rPr>
          <w:t>2</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19" w:history="1">
        <w:r w:rsidR="00FA5340" w:rsidRPr="00AE2041">
          <w:rPr>
            <w:rStyle w:val="Hyperlink"/>
            <w:noProof/>
          </w:rPr>
          <w:t>Lembar Pengesahan</w:t>
        </w:r>
        <w:r w:rsidR="00FA5340">
          <w:rPr>
            <w:noProof/>
            <w:webHidden/>
          </w:rPr>
          <w:tab/>
        </w:r>
        <w:r w:rsidR="00FA5340">
          <w:rPr>
            <w:noProof/>
            <w:webHidden/>
          </w:rPr>
          <w:fldChar w:fldCharType="begin"/>
        </w:r>
        <w:r w:rsidR="00FA5340">
          <w:rPr>
            <w:noProof/>
            <w:webHidden/>
          </w:rPr>
          <w:instrText xml:space="preserve"> PAGEREF _Toc35257519 \h </w:instrText>
        </w:r>
        <w:r w:rsidR="00FA5340">
          <w:rPr>
            <w:noProof/>
            <w:webHidden/>
          </w:rPr>
        </w:r>
        <w:r w:rsidR="00FA5340">
          <w:rPr>
            <w:noProof/>
            <w:webHidden/>
          </w:rPr>
          <w:fldChar w:fldCharType="separate"/>
        </w:r>
        <w:r w:rsidR="00FA5340">
          <w:rPr>
            <w:noProof/>
            <w:webHidden/>
          </w:rPr>
          <w:t>3</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20" w:history="1">
        <w:r w:rsidR="00FA5340" w:rsidRPr="00AE2041">
          <w:rPr>
            <w:rStyle w:val="Hyperlink"/>
            <w:noProof/>
          </w:rPr>
          <w:t>Ringkasan Eksekutif</w:t>
        </w:r>
        <w:r w:rsidR="00FA5340">
          <w:rPr>
            <w:noProof/>
            <w:webHidden/>
          </w:rPr>
          <w:tab/>
        </w:r>
        <w:r w:rsidR="00FA5340">
          <w:rPr>
            <w:noProof/>
            <w:webHidden/>
          </w:rPr>
          <w:fldChar w:fldCharType="begin"/>
        </w:r>
        <w:r w:rsidR="00FA5340">
          <w:rPr>
            <w:noProof/>
            <w:webHidden/>
          </w:rPr>
          <w:instrText xml:space="preserve"> PAGEREF _Toc35257520 \h </w:instrText>
        </w:r>
        <w:r w:rsidR="00FA5340">
          <w:rPr>
            <w:noProof/>
            <w:webHidden/>
          </w:rPr>
        </w:r>
        <w:r w:rsidR="00FA5340">
          <w:rPr>
            <w:noProof/>
            <w:webHidden/>
          </w:rPr>
          <w:fldChar w:fldCharType="separate"/>
        </w:r>
        <w:r w:rsidR="00FA5340">
          <w:rPr>
            <w:noProof/>
            <w:webHidden/>
          </w:rPr>
          <w:t>4</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21" w:history="1">
        <w:r w:rsidR="00FA5340" w:rsidRPr="00AE2041">
          <w:rPr>
            <w:rStyle w:val="Hyperlink"/>
            <w:noProof/>
          </w:rPr>
          <w:t>Daftar Isi</w:t>
        </w:r>
        <w:r w:rsidR="00FA5340">
          <w:rPr>
            <w:noProof/>
            <w:webHidden/>
          </w:rPr>
          <w:tab/>
        </w:r>
        <w:r w:rsidR="00FA5340">
          <w:rPr>
            <w:noProof/>
            <w:webHidden/>
          </w:rPr>
          <w:fldChar w:fldCharType="begin"/>
        </w:r>
        <w:r w:rsidR="00FA5340">
          <w:rPr>
            <w:noProof/>
            <w:webHidden/>
          </w:rPr>
          <w:instrText xml:space="preserve"> PAGEREF _Toc35257521 \h </w:instrText>
        </w:r>
        <w:r w:rsidR="00FA5340">
          <w:rPr>
            <w:noProof/>
            <w:webHidden/>
          </w:rPr>
        </w:r>
        <w:r w:rsidR="00FA5340">
          <w:rPr>
            <w:noProof/>
            <w:webHidden/>
          </w:rPr>
          <w:fldChar w:fldCharType="separate"/>
        </w:r>
        <w:r w:rsidR="00FA5340">
          <w:rPr>
            <w:noProof/>
            <w:webHidden/>
          </w:rPr>
          <w:t>6</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22" w:history="1">
        <w:r w:rsidR="00FA5340" w:rsidRPr="00AE2041">
          <w:rPr>
            <w:rStyle w:val="Hyperlink"/>
            <w:noProof/>
          </w:rPr>
          <w:t>Latar Belakang</w:t>
        </w:r>
        <w:r w:rsidR="00FA5340">
          <w:rPr>
            <w:noProof/>
            <w:webHidden/>
          </w:rPr>
          <w:tab/>
        </w:r>
        <w:r w:rsidR="00FA5340">
          <w:rPr>
            <w:noProof/>
            <w:webHidden/>
          </w:rPr>
          <w:fldChar w:fldCharType="begin"/>
        </w:r>
        <w:r w:rsidR="00FA5340">
          <w:rPr>
            <w:noProof/>
            <w:webHidden/>
          </w:rPr>
          <w:instrText xml:space="preserve"> PAGEREF _Toc35257522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23" w:history="1">
        <w:r w:rsidR="00FA5340" w:rsidRPr="00AE2041">
          <w:rPr>
            <w:rStyle w:val="Hyperlink"/>
            <w:noProof/>
          </w:rPr>
          <w:t>Masalah/ kebutuhan di masyarakat yang ingin diselesaikan</w:t>
        </w:r>
        <w:r w:rsidR="00FA5340">
          <w:rPr>
            <w:noProof/>
            <w:webHidden/>
          </w:rPr>
          <w:tab/>
        </w:r>
        <w:r w:rsidR="00FA5340">
          <w:rPr>
            <w:noProof/>
            <w:webHidden/>
          </w:rPr>
          <w:fldChar w:fldCharType="begin"/>
        </w:r>
        <w:r w:rsidR="00FA5340">
          <w:rPr>
            <w:noProof/>
            <w:webHidden/>
          </w:rPr>
          <w:instrText xml:space="preserve"> PAGEREF _Toc35257523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24" w:history="1">
        <w:r w:rsidR="00FA5340" w:rsidRPr="00AE2041">
          <w:rPr>
            <w:rStyle w:val="Hyperlink"/>
            <w:noProof/>
          </w:rPr>
          <w:t>Solusi yang ditawarkan dari produk yang diajukan</w:t>
        </w:r>
        <w:r w:rsidR="00FA5340">
          <w:rPr>
            <w:noProof/>
            <w:webHidden/>
          </w:rPr>
          <w:tab/>
        </w:r>
        <w:r w:rsidR="00FA5340">
          <w:rPr>
            <w:noProof/>
            <w:webHidden/>
          </w:rPr>
          <w:fldChar w:fldCharType="begin"/>
        </w:r>
        <w:r w:rsidR="00FA5340">
          <w:rPr>
            <w:noProof/>
            <w:webHidden/>
          </w:rPr>
          <w:instrText xml:space="preserve"> PAGEREF _Toc35257524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25" w:history="1">
        <w:r w:rsidR="00FA5340" w:rsidRPr="00AE2041">
          <w:rPr>
            <w:rStyle w:val="Hyperlink"/>
            <w:noProof/>
          </w:rPr>
          <w:t>Sejarah inovasi dan pengembangan produk</w:t>
        </w:r>
        <w:r w:rsidR="00FA5340">
          <w:rPr>
            <w:noProof/>
            <w:webHidden/>
          </w:rPr>
          <w:tab/>
        </w:r>
        <w:r w:rsidR="00FA5340">
          <w:rPr>
            <w:noProof/>
            <w:webHidden/>
          </w:rPr>
          <w:fldChar w:fldCharType="begin"/>
        </w:r>
        <w:r w:rsidR="00FA5340">
          <w:rPr>
            <w:noProof/>
            <w:webHidden/>
          </w:rPr>
          <w:instrText xml:space="preserve"> PAGEREF _Toc35257525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26" w:history="1">
        <w:r w:rsidR="00FA5340" w:rsidRPr="00AE2041">
          <w:rPr>
            <w:rStyle w:val="Hyperlink"/>
            <w:noProof/>
          </w:rPr>
          <w:t>Aspek Produk (Teknologi) &amp; Produksi</w:t>
        </w:r>
        <w:r w:rsidR="00FA5340">
          <w:rPr>
            <w:noProof/>
            <w:webHidden/>
          </w:rPr>
          <w:tab/>
        </w:r>
        <w:r w:rsidR="00FA5340">
          <w:rPr>
            <w:noProof/>
            <w:webHidden/>
          </w:rPr>
          <w:fldChar w:fldCharType="begin"/>
        </w:r>
        <w:r w:rsidR="00FA5340">
          <w:rPr>
            <w:noProof/>
            <w:webHidden/>
          </w:rPr>
          <w:instrText xml:space="preserve"> PAGEREF _Toc35257526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27" w:history="1">
        <w:r w:rsidR="00FA5340" w:rsidRPr="00AE2041">
          <w:rPr>
            <w:rStyle w:val="Hyperlink"/>
            <w:noProof/>
          </w:rPr>
          <w:t>Logo produk</w:t>
        </w:r>
        <w:r w:rsidR="00FA5340">
          <w:rPr>
            <w:noProof/>
            <w:webHidden/>
          </w:rPr>
          <w:tab/>
        </w:r>
        <w:r w:rsidR="00FA5340">
          <w:rPr>
            <w:noProof/>
            <w:webHidden/>
          </w:rPr>
          <w:fldChar w:fldCharType="begin"/>
        </w:r>
        <w:r w:rsidR="00FA5340">
          <w:rPr>
            <w:noProof/>
            <w:webHidden/>
          </w:rPr>
          <w:instrText xml:space="preserve"> PAGEREF _Toc35257527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28" w:history="1">
        <w:r w:rsidR="00FA5340" w:rsidRPr="00AE2041">
          <w:rPr>
            <w:rStyle w:val="Hyperlink"/>
            <w:noProof/>
          </w:rPr>
          <w:t>Keunikan produk</w:t>
        </w:r>
        <w:r w:rsidR="00FA5340">
          <w:rPr>
            <w:noProof/>
            <w:webHidden/>
          </w:rPr>
          <w:tab/>
        </w:r>
        <w:r w:rsidR="00FA5340">
          <w:rPr>
            <w:noProof/>
            <w:webHidden/>
          </w:rPr>
          <w:fldChar w:fldCharType="begin"/>
        </w:r>
        <w:r w:rsidR="00FA5340">
          <w:rPr>
            <w:noProof/>
            <w:webHidden/>
          </w:rPr>
          <w:instrText xml:space="preserve"> PAGEREF _Toc35257528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29" w:history="1">
        <w:r w:rsidR="00FA5340" w:rsidRPr="00AE2041">
          <w:rPr>
            <w:rStyle w:val="Hyperlink"/>
            <w:noProof/>
          </w:rPr>
          <w:t>Status kesiapan produk</w:t>
        </w:r>
        <w:r w:rsidR="00FA5340">
          <w:rPr>
            <w:noProof/>
            <w:webHidden/>
          </w:rPr>
          <w:tab/>
        </w:r>
        <w:r w:rsidR="00FA5340">
          <w:rPr>
            <w:noProof/>
            <w:webHidden/>
          </w:rPr>
          <w:fldChar w:fldCharType="begin"/>
        </w:r>
        <w:r w:rsidR="00FA5340">
          <w:rPr>
            <w:noProof/>
            <w:webHidden/>
          </w:rPr>
          <w:instrText xml:space="preserve"> PAGEREF _Toc35257529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30" w:history="1">
        <w:r w:rsidR="00FA5340" w:rsidRPr="00AE2041">
          <w:rPr>
            <w:rStyle w:val="Hyperlink"/>
            <w:noProof/>
          </w:rPr>
          <w:t>Kepemilikan teknologi</w:t>
        </w:r>
        <w:r w:rsidR="00FA5340">
          <w:rPr>
            <w:noProof/>
            <w:webHidden/>
          </w:rPr>
          <w:tab/>
        </w:r>
        <w:r w:rsidR="00FA5340">
          <w:rPr>
            <w:noProof/>
            <w:webHidden/>
          </w:rPr>
          <w:fldChar w:fldCharType="begin"/>
        </w:r>
        <w:r w:rsidR="00FA5340">
          <w:rPr>
            <w:noProof/>
            <w:webHidden/>
          </w:rPr>
          <w:instrText xml:space="preserve"> PAGEREF _Toc35257530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31" w:history="1">
        <w:r w:rsidR="00FA5340" w:rsidRPr="00AE2041">
          <w:rPr>
            <w:rStyle w:val="Hyperlink"/>
            <w:noProof/>
          </w:rPr>
          <w:t>Spesifikasi Teknis Produk</w:t>
        </w:r>
        <w:r w:rsidR="00FA5340">
          <w:rPr>
            <w:noProof/>
            <w:webHidden/>
          </w:rPr>
          <w:tab/>
        </w:r>
        <w:r w:rsidR="00FA5340">
          <w:rPr>
            <w:noProof/>
            <w:webHidden/>
          </w:rPr>
          <w:fldChar w:fldCharType="begin"/>
        </w:r>
        <w:r w:rsidR="00FA5340">
          <w:rPr>
            <w:noProof/>
            <w:webHidden/>
          </w:rPr>
          <w:instrText xml:space="preserve"> PAGEREF _Toc35257531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32" w:history="1">
        <w:r w:rsidR="00FA5340" w:rsidRPr="00AE2041">
          <w:rPr>
            <w:rStyle w:val="Hyperlink"/>
            <w:noProof/>
          </w:rPr>
          <w:t>Uji produk</w:t>
        </w:r>
        <w:r w:rsidR="00FA5340">
          <w:rPr>
            <w:noProof/>
            <w:webHidden/>
          </w:rPr>
          <w:tab/>
        </w:r>
        <w:r w:rsidR="00FA5340">
          <w:rPr>
            <w:noProof/>
            <w:webHidden/>
          </w:rPr>
          <w:fldChar w:fldCharType="begin"/>
        </w:r>
        <w:r w:rsidR="00FA5340">
          <w:rPr>
            <w:noProof/>
            <w:webHidden/>
          </w:rPr>
          <w:instrText xml:space="preserve"> PAGEREF _Toc35257532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33" w:history="1">
        <w:r w:rsidR="00FA5340" w:rsidRPr="00AE2041">
          <w:rPr>
            <w:rStyle w:val="Hyperlink"/>
            <w:noProof/>
          </w:rPr>
          <w:t>Kepemilikan Kekayaan Intelektual</w:t>
        </w:r>
        <w:r w:rsidR="00FA5340">
          <w:rPr>
            <w:noProof/>
            <w:webHidden/>
          </w:rPr>
          <w:tab/>
        </w:r>
        <w:r w:rsidR="00FA5340">
          <w:rPr>
            <w:noProof/>
            <w:webHidden/>
          </w:rPr>
          <w:fldChar w:fldCharType="begin"/>
        </w:r>
        <w:r w:rsidR="00FA5340">
          <w:rPr>
            <w:noProof/>
            <w:webHidden/>
          </w:rPr>
          <w:instrText xml:space="preserve"> PAGEREF _Toc35257533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34" w:history="1">
        <w:r w:rsidR="00FA5340" w:rsidRPr="00AE2041">
          <w:rPr>
            <w:rStyle w:val="Hyperlink"/>
            <w:noProof/>
          </w:rPr>
          <w:t>Sertifikasi</w:t>
        </w:r>
        <w:r w:rsidR="00FA5340">
          <w:rPr>
            <w:noProof/>
            <w:webHidden/>
          </w:rPr>
          <w:tab/>
        </w:r>
        <w:r w:rsidR="00FA5340">
          <w:rPr>
            <w:noProof/>
            <w:webHidden/>
          </w:rPr>
          <w:fldChar w:fldCharType="begin"/>
        </w:r>
        <w:r w:rsidR="00FA5340">
          <w:rPr>
            <w:noProof/>
            <w:webHidden/>
          </w:rPr>
          <w:instrText xml:space="preserve"> PAGEREF _Toc35257534 \h </w:instrText>
        </w:r>
        <w:r w:rsidR="00FA5340">
          <w:rPr>
            <w:noProof/>
            <w:webHidden/>
          </w:rPr>
        </w:r>
        <w:r w:rsidR="00FA5340">
          <w:rPr>
            <w:noProof/>
            <w:webHidden/>
          </w:rPr>
          <w:fldChar w:fldCharType="separate"/>
        </w:r>
        <w:r w:rsidR="00FA5340">
          <w:rPr>
            <w:noProof/>
            <w:webHidden/>
          </w:rPr>
          <w:t>10</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35" w:history="1">
        <w:r w:rsidR="00FA5340" w:rsidRPr="00AE2041">
          <w:rPr>
            <w:rStyle w:val="Hyperlink"/>
            <w:noProof/>
          </w:rPr>
          <w:t>Izin</w:t>
        </w:r>
        <w:r w:rsidR="00FA5340">
          <w:rPr>
            <w:noProof/>
            <w:webHidden/>
          </w:rPr>
          <w:tab/>
        </w:r>
        <w:r w:rsidR="00FA5340">
          <w:rPr>
            <w:noProof/>
            <w:webHidden/>
          </w:rPr>
          <w:fldChar w:fldCharType="begin"/>
        </w:r>
        <w:r w:rsidR="00FA5340">
          <w:rPr>
            <w:noProof/>
            <w:webHidden/>
          </w:rPr>
          <w:instrText xml:space="preserve"> PAGEREF _Toc35257535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36" w:history="1">
        <w:r w:rsidR="00FA5340" w:rsidRPr="00AE2041">
          <w:rPr>
            <w:rStyle w:val="Hyperlink"/>
            <w:noProof/>
          </w:rPr>
          <w:t>Daftar inventor</w:t>
        </w:r>
        <w:r w:rsidR="00FA5340">
          <w:rPr>
            <w:noProof/>
            <w:webHidden/>
          </w:rPr>
          <w:tab/>
        </w:r>
        <w:r w:rsidR="00FA5340">
          <w:rPr>
            <w:noProof/>
            <w:webHidden/>
          </w:rPr>
          <w:fldChar w:fldCharType="begin"/>
        </w:r>
        <w:r w:rsidR="00FA5340">
          <w:rPr>
            <w:noProof/>
            <w:webHidden/>
          </w:rPr>
          <w:instrText xml:space="preserve"> PAGEREF _Toc35257536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37" w:history="1">
        <w:r w:rsidR="00FA5340" w:rsidRPr="00AE2041">
          <w:rPr>
            <w:rStyle w:val="Hyperlink"/>
            <w:noProof/>
          </w:rPr>
          <w:t>Foto-foto produk</w:t>
        </w:r>
        <w:r w:rsidR="00FA5340">
          <w:rPr>
            <w:noProof/>
            <w:webHidden/>
          </w:rPr>
          <w:tab/>
        </w:r>
        <w:r w:rsidR="00FA5340">
          <w:rPr>
            <w:noProof/>
            <w:webHidden/>
          </w:rPr>
          <w:fldChar w:fldCharType="begin"/>
        </w:r>
        <w:r w:rsidR="00FA5340">
          <w:rPr>
            <w:noProof/>
            <w:webHidden/>
          </w:rPr>
          <w:instrText xml:space="preserve"> PAGEREF _Toc35257537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38" w:history="1">
        <w:r w:rsidR="00FA5340" w:rsidRPr="00AE2041">
          <w:rPr>
            <w:rStyle w:val="Hyperlink"/>
            <w:noProof/>
          </w:rPr>
          <w:t>Foto-foto kegiatan tenant</w:t>
        </w:r>
        <w:r w:rsidR="00FA5340">
          <w:rPr>
            <w:noProof/>
            <w:webHidden/>
          </w:rPr>
          <w:tab/>
        </w:r>
        <w:r w:rsidR="00FA5340">
          <w:rPr>
            <w:noProof/>
            <w:webHidden/>
          </w:rPr>
          <w:fldChar w:fldCharType="begin"/>
        </w:r>
        <w:r w:rsidR="00FA5340">
          <w:rPr>
            <w:noProof/>
            <w:webHidden/>
          </w:rPr>
          <w:instrText xml:space="preserve"> PAGEREF _Toc35257538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39" w:history="1">
        <w:r w:rsidR="00FA5340" w:rsidRPr="00AE2041">
          <w:rPr>
            <w:rStyle w:val="Hyperlink"/>
            <w:noProof/>
          </w:rPr>
          <w:t>Aspek Perusahaan</w:t>
        </w:r>
        <w:r w:rsidR="00FA5340">
          <w:rPr>
            <w:noProof/>
            <w:webHidden/>
          </w:rPr>
          <w:tab/>
        </w:r>
        <w:r w:rsidR="00FA5340">
          <w:rPr>
            <w:noProof/>
            <w:webHidden/>
          </w:rPr>
          <w:fldChar w:fldCharType="begin"/>
        </w:r>
        <w:r w:rsidR="00FA5340">
          <w:rPr>
            <w:noProof/>
            <w:webHidden/>
          </w:rPr>
          <w:instrText xml:space="preserve"> PAGEREF _Toc35257539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40" w:history="1">
        <w:r w:rsidR="00FA5340" w:rsidRPr="00AE2041">
          <w:rPr>
            <w:rStyle w:val="Hyperlink"/>
            <w:noProof/>
          </w:rPr>
          <w:t>Logo Perusahaan</w:t>
        </w:r>
        <w:r w:rsidR="00FA5340">
          <w:rPr>
            <w:noProof/>
            <w:webHidden/>
          </w:rPr>
          <w:tab/>
        </w:r>
        <w:r w:rsidR="00FA5340">
          <w:rPr>
            <w:noProof/>
            <w:webHidden/>
          </w:rPr>
          <w:fldChar w:fldCharType="begin"/>
        </w:r>
        <w:r w:rsidR="00FA5340">
          <w:rPr>
            <w:noProof/>
            <w:webHidden/>
          </w:rPr>
          <w:instrText xml:space="preserve"> PAGEREF _Toc35257540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41" w:history="1">
        <w:r w:rsidR="00FA5340" w:rsidRPr="00AE2041">
          <w:rPr>
            <w:rStyle w:val="Hyperlink"/>
            <w:noProof/>
          </w:rPr>
          <w:t>Data dasar perusahaan</w:t>
        </w:r>
        <w:r w:rsidR="00FA5340">
          <w:rPr>
            <w:noProof/>
            <w:webHidden/>
          </w:rPr>
          <w:tab/>
        </w:r>
        <w:r w:rsidR="00FA5340">
          <w:rPr>
            <w:noProof/>
            <w:webHidden/>
          </w:rPr>
          <w:fldChar w:fldCharType="begin"/>
        </w:r>
        <w:r w:rsidR="00FA5340">
          <w:rPr>
            <w:noProof/>
            <w:webHidden/>
          </w:rPr>
          <w:instrText xml:space="preserve"> PAGEREF _Toc35257541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42" w:history="1">
        <w:r w:rsidR="00FA5340" w:rsidRPr="00AE2041">
          <w:rPr>
            <w:rStyle w:val="Hyperlink"/>
            <w:noProof/>
          </w:rPr>
          <w:t>Gambar struktur organisasi</w:t>
        </w:r>
        <w:r w:rsidR="00FA5340">
          <w:rPr>
            <w:noProof/>
            <w:webHidden/>
          </w:rPr>
          <w:tab/>
        </w:r>
        <w:r w:rsidR="00FA5340">
          <w:rPr>
            <w:noProof/>
            <w:webHidden/>
          </w:rPr>
          <w:fldChar w:fldCharType="begin"/>
        </w:r>
        <w:r w:rsidR="00FA5340">
          <w:rPr>
            <w:noProof/>
            <w:webHidden/>
          </w:rPr>
          <w:instrText xml:space="preserve"> PAGEREF _Toc35257542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43" w:history="1">
        <w:r w:rsidR="00FA5340" w:rsidRPr="00AE2041">
          <w:rPr>
            <w:rStyle w:val="Hyperlink"/>
            <w:noProof/>
          </w:rPr>
          <w:t>Aset yang dimiliki perusahaan</w:t>
        </w:r>
        <w:r w:rsidR="00FA5340">
          <w:rPr>
            <w:noProof/>
            <w:webHidden/>
          </w:rPr>
          <w:tab/>
        </w:r>
        <w:r w:rsidR="00FA5340">
          <w:rPr>
            <w:noProof/>
            <w:webHidden/>
          </w:rPr>
          <w:fldChar w:fldCharType="begin"/>
        </w:r>
        <w:r w:rsidR="00FA5340">
          <w:rPr>
            <w:noProof/>
            <w:webHidden/>
          </w:rPr>
          <w:instrText xml:space="preserve"> PAGEREF _Toc35257543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44" w:history="1">
        <w:r w:rsidR="00FA5340" w:rsidRPr="00AE2041">
          <w:rPr>
            <w:rStyle w:val="Hyperlink"/>
            <w:noProof/>
          </w:rPr>
          <w:t>Daftar pengelola utama tenant</w:t>
        </w:r>
        <w:r w:rsidR="00FA5340">
          <w:rPr>
            <w:noProof/>
            <w:webHidden/>
          </w:rPr>
          <w:tab/>
        </w:r>
        <w:r w:rsidR="00FA5340">
          <w:rPr>
            <w:noProof/>
            <w:webHidden/>
          </w:rPr>
          <w:fldChar w:fldCharType="begin"/>
        </w:r>
        <w:r w:rsidR="00FA5340">
          <w:rPr>
            <w:noProof/>
            <w:webHidden/>
          </w:rPr>
          <w:instrText xml:space="preserve"> PAGEREF _Toc35257544 \h </w:instrText>
        </w:r>
        <w:r w:rsidR="00FA5340">
          <w:rPr>
            <w:noProof/>
            <w:webHidden/>
          </w:rPr>
        </w:r>
        <w:r w:rsidR="00FA5340">
          <w:rPr>
            <w:noProof/>
            <w:webHidden/>
          </w:rPr>
          <w:fldChar w:fldCharType="separate"/>
        </w:r>
        <w:r w:rsidR="00FA5340">
          <w:rPr>
            <w:noProof/>
            <w:webHidden/>
          </w:rPr>
          <w:t>14</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45" w:history="1">
        <w:r w:rsidR="00FA5340" w:rsidRPr="00AE2041">
          <w:rPr>
            <w:rStyle w:val="Hyperlink"/>
            <w:noProof/>
          </w:rPr>
          <w:t>Jumlah seluruh pegawai</w:t>
        </w:r>
        <w:r w:rsidR="00FA5340">
          <w:rPr>
            <w:noProof/>
            <w:webHidden/>
          </w:rPr>
          <w:tab/>
        </w:r>
        <w:r w:rsidR="00FA5340">
          <w:rPr>
            <w:noProof/>
            <w:webHidden/>
          </w:rPr>
          <w:fldChar w:fldCharType="begin"/>
        </w:r>
        <w:r w:rsidR="00FA5340">
          <w:rPr>
            <w:noProof/>
            <w:webHidden/>
          </w:rPr>
          <w:instrText xml:space="preserve"> PAGEREF _Toc35257545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46" w:history="1">
        <w:r w:rsidR="00FA5340" w:rsidRPr="00AE2041">
          <w:rPr>
            <w:rStyle w:val="Hyperlink"/>
            <w:noProof/>
          </w:rPr>
          <w:t>Kepemilikan perusahaan</w:t>
        </w:r>
        <w:r w:rsidR="00FA5340">
          <w:rPr>
            <w:noProof/>
            <w:webHidden/>
          </w:rPr>
          <w:tab/>
        </w:r>
        <w:r w:rsidR="00FA5340">
          <w:rPr>
            <w:noProof/>
            <w:webHidden/>
          </w:rPr>
          <w:fldChar w:fldCharType="begin"/>
        </w:r>
        <w:r w:rsidR="00FA5340">
          <w:rPr>
            <w:noProof/>
            <w:webHidden/>
          </w:rPr>
          <w:instrText xml:space="preserve"> PAGEREF _Toc35257546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47" w:history="1">
        <w:r w:rsidR="00FA5340" w:rsidRPr="00AE2041">
          <w:rPr>
            <w:rStyle w:val="Hyperlink"/>
            <w:noProof/>
          </w:rPr>
          <w:t>Histori pendanaan</w:t>
        </w:r>
        <w:r w:rsidR="00FA5340">
          <w:rPr>
            <w:noProof/>
            <w:webHidden/>
          </w:rPr>
          <w:tab/>
        </w:r>
        <w:r w:rsidR="00FA5340">
          <w:rPr>
            <w:noProof/>
            <w:webHidden/>
          </w:rPr>
          <w:fldChar w:fldCharType="begin"/>
        </w:r>
        <w:r w:rsidR="00FA5340">
          <w:rPr>
            <w:noProof/>
            <w:webHidden/>
          </w:rPr>
          <w:instrText xml:space="preserve"> PAGEREF _Toc35257547 \h </w:instrText>
        </w:r>
        <w:r w:rsidR="00FA5340">
          <w:rPr>
            <w:noProof/>
            <w:webHidden/>
          </w:rPr>
        </w:r>
        <w:r w:rsidR="00FA5340">
          <w:rPr>
            <w:noProof/>
            <w:webHidden/>
          </w:rPr>
          <w:fldChar w:fldCharType="separate"/>
        </w:r>
        <w:r w:rsidR="00FA5340">
          <w:rPr>
            <w:noProof/>
            <w:webHidden/>
          </w:rPr>
          <w:t>16</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48" w:history="1">
        <w:r w:rsidR="00FA5340" w:rsidRPr="00AE2041">
          <w:rPr>
            <w:rStyle w:val="Hyperlink"/>
            <w:noProof/>
          </w:rPr>
          <w:t>Aspek Bisnis</w:t>
        </w:r>
        <w:r w:rsidR="00FA5340">
          <w:rPr>
            <w:noProof/>
            <w:webHidden/>
          </w:rPr>
          <w:tab/>
        </w:r>
        <w:r w:rsidR="00FA5340">
          <w:rPr>
            <w:noProof/>
            <w:webHidden/>
          </w:rPr>
          <w:fldChar w:fldCharType="begin"/>
        </w:r>
        <w:r w:rsidR="00FA5340">
          <w:rPr>
            <w:noProof/>
            <w:webHidden/>
          </w:rPr>
          <w:instrText xml:space="preserve"> PAGEREF _Toc35257548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49" w:history="1">
        <w:r w:rsidR="00FA5340" w:rsidRPr="00AE2041">
          <w:rPr>
            <w:rStyle w:val="Hyperlink"/>
            <w:noProof/>
          </w:rPr>
          <w:t>Business Model Canvas</w:t>
        </w:r>
        <w:r w:rsidR="00FA5340">
          <w:rPr>
            <w:noProof/>
            <w:webHidden/>
          </w:rPr>
          <w:tab/>
        </w:r>
        <w:r w:rsidR="00FA5340">
          <w:rPr>
            <w:noProof/>
            <w:webHidden/>
          </w:rPr>
          <w:fldChar w:fldCharType="begin"/>
        </w:r>
        <w:r w:rsidR="00FA5340">
          <w:rPr>
            <w:noProof/>
            <w:webHidden/>
          </w:rPr>
          <w:instrText xml:space="preserve"> PAGEREF _Toc35257549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0" w:history="1">
        <w:r w:rsidR="00FA5340" w:rsidRPr="00AE2041">
          <w:rPr>
            <w:rStyle w:val="Hyperlink"/>
            <w:noProof/>
          </w:rPr>
          <w:t>Target dan potensi pasar (market size)</w:t>
        </w:r>
        <w:r w:rsidR="00FA5340">
          <w:rPr>
            <w:noProof/>
            <w:webHidden/>
          </w:rPr>
          <w:tab/>
        </w:r>
        <w:r w:rsidR="00FA5340">
          <w:rPr>
            <w:noProof/>
            <w:webHidden/>
          </w:rPr>
          <w:fldChar w:fldCharType="begin"/>
        </w:r>
        <w:r w:rsidR="00FA5340">
          <w:rPr>
            <w:noProof/>
            <w:webHidden/>
          </w:rPr>
          <w:instrText xml:space="preserve"> PAGEREF _Toc35257550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1" w:history="1">
        <w:r w:rsidR="00FA5340" w:rsidRPr="00AE2041">
          <w:rPr>
            <w:rStyle w:val="Hyperlink"/>
            <w:noProof/>
          </w:rPr>
          <w:t>Identifikasi kompetitor</w:t>
        </w:r>
        <w:r w:rsidR="00FA5340">
          <w:rPr>
            <w:noProof/>
            <w:webHidden/>
          </w:rPr>
          <w:tab/>
        </w:r>
        <w:r w:rsidR="00FA5340">
          <w:rPr>
            <w:noProof/>
            <w:webHidden/>
          </w:rPr>
          <w:fldChar w:fldCharType="begin"/>
        </w:r>
        <w:r w:rsidR="00FA5340">
          <w:rPr>
            <w:noProof/>
            <w:webHidden/>
          </w:rPr>
          <w:instrText xml:space="preserve"> PAGEREF _Toc35257551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2" w:history="1">
        <w:r w:rsidR="00FA5340" w:rsidRPr="00AE2041">
          <w:rPr>
            <w:rStyle w:val="Hyperlink"/>
            <w:noProof/>
          </w:rPr>
          <w:t>Jangkauan pemasaran (sejak produk dipasarkan)</w:t>
        </w:r>
        <w:r w:rsidR="00FA5340">
          <w:rPr>
            <w:noProof/>
            <w:webHidden/>
          </w:rPr>
          <w:tab/>
        </w:r>
        <w:r w:rsidR="00FA5340">
          <w:rPr>
            <w:noProof/>
            <w:webHidden/>
          </w:rPr>
          <w:fldChar w:fldCharType="begin"/>
        </w:r>
        <w:r w:rsidR="00FA5340">
          <w:rPr>
            <w:noProof/>
            <w:webHidden/>
          </w:rPr>
          <w:instrText xml:space="preserve"> PAGEREF _Toc35257552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3" w:history="1">
        <w:r w:rsidR="00FA5340" w:rsidRPr="00AE2041">
          <w:rPr>
            <w:rStyle w:val="Hyperlink"/>
            <w:noProof/>
          </w:rPr>
          <w:t>Penjelasan jangkauan pemasaran</w:t>
        </w:r>
        <w:r w:rsidR="00FA5340">
          <w:rPr>
            <w:noProof/>
            <w:webHidden/>
          </w:rPr>
          <w:tab/>
        </w:r>
        <w:r w:rsidR="00FA5340">
          <w:rPr>
            <w:noProof/>
            <w:webHidden/>
          </w:rPr>
          <w:fldChar w:fldCharType="begin"/>
        </w:r>
        <w:r w:rsidR="00FA5340">
          <w:rPr>
            <w:noProof/>
            <w:webHidden/>
          </w:rPr>
          <w:instrText xml:space="preserve"> PAGEREF _Toc35257553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4" w:history="1">
        <w:r w:rsidR="00FA5340" w:rsidRPr="00AE2041">
          <w:rPr>
            <w:rStyle w:val="Hyperlink"/>
            <w:noProof/>
          </w:rPr>
          <w:t>Kanal pemasaran</w:t>
        </w:r>
        <w:r w:rsidR="00FA5340">
          <w:rPr>
            <w:noProof/>
            <w:webHidden/>
          </w:rPr>
          <w:tab/>
        </w:r>
        <w:r w:rsidR="00FA5340">
          <w:rPr>
            <w:noProof/>
            <w:webHidden/>
          </w:rPr>
          <w:fldChar w:fldCharType="begin"/>
        </w:r>
        <w:r w:rsidR="00FA5340">
          <w:rPr>
            <w:noProof/>
            <w:webHidden/>
          </w:rPr>
          <w:instrText xml:space="preserve"> PAGEREF _Toc35257554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5" w:history="1">
        <w:r w:rsidR="00FA5340" w:rsidRPr="00AE2041">
          <w:rPr>
            <w:rStyle w:val="Hyperlink"/>
            <w:noProof/>
          </w:rPr>
          <w:t>Dampak sosial</w:t>
        </w:r>
        <w:r w:rsidR="00FA5340">
          <w:rPr>
            <w:noProof/>
            <w:webHidden/>
          </w:rPr>
          <w:tab/>
        </w:r>
        <w:r w:rsidR="00FA5340">
          <w:rPr>
            <w:noProof/>
            <w:webHidden/>
          </w:rPr>
          <w:fldChar w:fldCharType="begin"/>
        </w:r>
        <w:r w:rsidR="00FA5340">
          <w:rPr>
            <w:noProof/>
            <w:webHidden/>
          </w:rPr>
          <w:instrText xml:space="preserve"> PAGEREF _Toc35257555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6" w:history="1">
        <w:r w:rsidR="00FA5340" w:rsidRPr="00AE2041">
          <w:rPr>
            <w:rStyle w:val="Hyperlink"/>
            <w:noProof/>
          </w:rPr>
          <w:t>Skema harga</w:t>
        </w:r>
        <w:r w:rsidR="00FA5340">
          <w:rPr>
            <w:noProof/>
            <w:webHidden/>
          </w:rPr>
          <w:tab/>
        </w:r>
        <w:r w:rsidR="00FA5340">
          <w:rPr>
            <w:noProof/>
            <w:webHidden/>
          </w:rPr>
          <w:fldChar w:fldCharType="begin"/>
        </w:r>
        <w:r w:rsidR="00FA5340">
          <w:rPr>
            <w:noProof/>
            <w:webHidden/>
          </w:rPr>
          <w:instrText xml:space="preserve"> PAGEREF _Toc35257556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7" w:history="1">
        <w:r w:rsidR="00FA5340" w:rsidRPr="00AE2041">
          <w:rPr>
            <w:rStyle w:val="Hyperlink"/>
            <w:noProof/>
          </w:rPr>
          <w:t>Penjelasan harga pokok produksi</w:t>
        </w:r>
        <w:r w:rsidR="00FA5340">
          <w:rPr>
            <w:noProof/>
            <w:webHidden/>
          </w:rPr>
          <w:tab/>
        </w:r>
        <w:r w:rsidR="00FA5340">
          <w:rPr>
            <w:noProof/>
            <w:webHidden/>
          </w:rPr>
          <w:fldChar w:fldCharType="begin"/>
        </w:r>
        <w:r w:rsidR="00FA5340">
          <w:rPr>
            <w:noProof/>
            <w:webHidden/>
          </w:rPr>
          <w:instrText xml:space="preserve"> PAGEREF _Toc35257557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8" w:history="1">
        <w:r w:rsidR="00FA5340" w:rsidRPr="00AE2041">
          <w:rPr>
            <w:rStyle w:val="Hyperlink"/>
            <w:noProof/>
          </w:rPr>
          <w:t>Data dan proyeksi produksi dan penjualan</w:t>
        </w:r>
        <w:r w:rsidR="00FA5340">
          <w:rPr>
            <w:noProof/>
            <w:webHidden/>
          </w:rPr>
          <w:tab/>
        </w:r>
        <w:r w:rsidR="00FA5340">
          <w:rPr>
            <w:noProof/>
            <w:webHidden/>
          </w:rPr>
          <w:fldChar w:fldCharType="begin"/>
        </w:r>
        <w:r w:rsidR="00FA5340">
          <w:rPr>
            <w:noProof/>
            <w:webHidden/>
          </w:rPr>
          <w:instrText xml:space="preserve"> PAGEREF _Toc35257558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59" w:history="1">
        <w:r w:rsidR="00FA5340" w:rsidRPr="00AE2041">
          <w:rPr>
            <w:rStyle w:val="Hyperlink"/>
            <w:noProof/>
          </w:rPr>
          <w:t>Data dan proyeksi pendapatan (omset) dan keuntungan (profit)</w:t>
        </w:r>
        <w:r w:rsidR="00FA5340">
          <w:rPr>
            <w:noProof/>
            <w:webHidden/>
          </w:rPr>
          <w:tab/>
        </w:r>
        <w:r w:rsidR="00FA5340">
          <w:rPr>
            <w:noProof/>
            <w:webHidden/>
          </w:rPr>
          <w:fldChar w:fldCharType="begin"/>
        </w:r>
        <w:r w:rsidR="00FA5340">
          <w:rPr>
            <w:noProof/>
            <w:webHidden/>
          </w:rPr>
          <w:instrText xml:space="preserve"> PAGEREF _Toc35257559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60" w:history="1">
        <w:r w:rsidR="00FA5340" w:rsidRPr="00AE2041">
          <w:rPr>
            <w:rStyle w:val="Hyperlink"/>
            <w:noProof/>
          </w:rPr>
          <w:t>Mitra bisnis yang dimiliki</w:t>
        </w:r>
        <w:r w:rsidR="00FA5340">
          <w:rPr>
            <w:noProof/>
            <w:webHidden/>
          </w:rPr>
          <w:tab/>
        </w:r>
        <w:r w:rsidR="00FA5340">
          <w:rPr>
            <w:noProof/>
            <w:webHidden/>
          </w:rPr>
          <w:fldChar w:fldCharType="begin"/>
        </w:r>
        <w:r w:rsidR="00FA5340">
          <w:rPr>
            <w:noProof/>
            <w:webHidden/>
          </w:rPr>
          <w:instrText xml:space="preserve"> PAGEREF _Toc35257560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61" w:history="1">
        <w:r w:rsidR="00FA5340" w:rsidRPr="00AE2041">
          <w:rPr>
            <w:rStyle w:val="Hyperlink"/>
            <w:noProof/>
          </w:rPr>
          <w:t>Foto-foto kegiatan bisnis</w:t>
        </w:r>
        <w:r w:rsidR="00FA5340">
          <w:rPr>
            <w:noProof/>
            <w:webHidden/>
          </w:rPr>
          <w:tab/>
        </w:r>
        <w:r w:rsidR="00FA5340">
          <w:rPr>
            <w:noProof/>
            <w:webHidden/>
          </w:rPr>
          <w:fldChar w:fldCharType="begin"/>
        </w:r>
        <w:r w:rsidR="00FA5340">
          <w:rPr>
            <w:noProof/>
            <w:webHidden/>
          </w:rPr>
          <w:instrText xml:space="preserve"> PAGEREF _Toc35257561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62" w:history="1">
        <w:r w:rsidR="00FA5340" w:rsidRPr="00AE2041">
          <w:rPr>
            <w:rStyle w:val="Hyperlink"/>
            <w:noProof/>
          </w:rPr>
          <w:t>Hasil Kegiatan Tahun Pertama</w:t>
        </w:r>
        <w:r w:rsidR="00FA5340">
          <w:rPr>
            <w:noProof/>
            <w:webHidden/>
          </w:rPr>
          <w:tab/>
        </w:r>
        <w:r w:rsidR="00FA5340">
          <w:rPr>
            <w:noProof/>
            <w:webHidden/>
          </w:rPr>
          <w:fldChar w:fldCharType="begin"/>
        </w:r>
        <w:r w:rsidR="00FA5340">
          <w:rPr>
            <w:noProof/>
            <w:webHidden/>
          </w:rPr>
          <w:instrText xml:space="preserve"> PAGEREF _Toc35257562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63" w:history="1">
        <w:r w:rsidR="00FA5340" w:rsidRPr="00AE2041">
          <w:rPr>
            <w:rStyle w:val="Hyperlink"/>
            <w:noProof/>
          </w:rPr>
          <w:t>Garis besar pencapaian tahun pertama</w:t>
        </w:r>
        <w:r w:rsidR="00FA5340">
          <w:rPr>
            <w:noProof/>
            <w:webHidden/>
          </w:rPr>
          <w:tab/>
        </w:r>
        <w:r w:rsidR="00FA5340">
          <w:rPr>
            <w:noProof/>
            <w:webHidden/>
          </w:rPr>
          <w:fldChar w:fldCharType="begin"/>
        </w:r>
        <w:r w:rsidR="00FA5340">
          <w:rPr>
            <w:noProof/>
            <w:webHidden/>
          </w:rPr>
          <w:instrText xml:space="preserve"> PAGEREF _Toc35257563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64" w:history="1">
        <w:r w:rsidR="00FA5340" w:rsidRPr="00AE2041">
          <w:rPr>
            <w:rStyle w:val="Hyperlink"/>
            <w:noProof/>
          </w:rPr>
          <w:t>Kendala yang dihadapi pada tahun pertama</w:t>
        </w:r>
        <w:r w:rsidR="00FA5340">
          <w:rPr>
            <w:noProof/>
            <w:webHidden/>
          </w:rPr>
          <w:tab/>
        </w:r>
        <w:r w:rsidR="00FA5340">
          <w:rPr>
            <w:noProof/>
            <w:webHidden/>
          </w:rPr>
          <w:fldChar w:fldCharType="begin"/>
        </w:r>
        <w:r w:rsidR="00FA5340">
          <w:rPr>
            <w:noProof/>
            <w:webHidden/>
          </w:rPr>
          <w:instrText xml:space="preserve"> PAGEREF _Toc35257564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65" w:history="1">
        <w:r w:rsidR="00FA5340" w:rsidRPr="00AE2041">
          <w:rPr>
            <w:rStyle w:val="Hyperlink"/>
            <w:noProof/>
          </w:rPr>
          <w:t>Penyesuaian yang dilakukan terhadap rencana aksi dan anggaran pada tahun sebelumnya</w:t>
        </w:r>
        <w:r w:rsidR="00FA5340">
          <w:rPr>
            <w:noProof/>
            <w:webHidden/>
          </w:rPr>
          <w:tab/>
        </w:r>
        <w:r w:rsidR="00FA5340">
          <w:rPr>
            <w:noProof/>
            <w:webHidden/>
          </w:rPr>
          <w:fldChar w:fldCharType="begin"/>
        </w:r>
        <w:r w:rsidR="00FA5340">
          <w:rPr>
            <w:noProof/>
            <w:webHidden/>
          </w:rPr>
          <w:instrText xml:space="preserve"> PAGEREF _Toc35257565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66" w:history="1">
        <w:r w:rsidR="00FA5340" w:rsidRPr="00AE2041">
          <w:rPr>
            <w:rStyle w:val="Hyperlink"/>
            <w:noProof/>
          </w:rPr>
          <w:t>Foto-foto kegiatan tahun pertama</w:t>
        </w:r>
        <w:r w:rsidR="00FA5340">
          <w:rPr>
            <w:noProof/>
            <w:webHidden/>
          </w:rPr>
          <w:tab/>
        </w:r>
        <w:r w:rsidR="00FA5340">
          <w:rPr>
            <w:noProof/>
            <w:webHidden/>
          </w:rPr>
          <w:fldChar w:fldCharType="begin"/>
        </w:r>
        <w:r w:rsidR="00FA5340">
          <w:rPr>
            <w:noProof/>
            <w:webHidden/>
          </w:rPr>
          <w:instrText xml:space="preserve"> PAGEREF _Toc35257566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67" w:history="1">
        <w:r w:rsidR="00FA5340" w:rsidRPr="00AE2041">
          <w:rPr>
            <w:rStyle w:val="Hyperlink"/>
            <w:noProof/>
          </w:rPr>
          <w:t>Rencana Kegiatan &amp; Anggaran</w:t>
        </w:r>
        <w:r w:rsidR="00FA5340">
          <w:rPr>
            <w:noProof/>
            <w:webHidden/>
          </w:rPr>
          <w:tab/>
        </w:r>
        <w:r w:rsidR="00FA5340">
          <w:rPr>
            <w:noProof/>
            <w:webHidden/>
          </w:rPr>
          <w:fldChar w:fldCharType="begin"/>
        </w:r>
        <w:r w:rsidR="00FA5340">
          <w:rPr>
            <w:noProof/>
            <w:webHidden/>
          </w:rPr>
          <w:instrText xml:space="preserve"> PAGEREF _Toc35257567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68" w:history="1">
        <w:r w:rsidR="00FA5340" w:rsidRPr="00AE2041">
          <w:rPr>
            <w:rStyle w:val="Hyperlink"/>
            <w:noProof/>
          </w:rPr>
          <w:t>Rencana Luaran / Output</w:t>
        </w:r>
        <w:r w:rsidR="00FA5340">
          <w:rPr>
            <w:noProof/>
            <w:webHidden/>
          </w:rPr>
          <w:tab/>
        </w:r>
        <w:r w:rsidR="00FA5340">
          <w:rPr>
            <w:noProof/>
            <w:webHidden/>
          </w:rPr>
          <w:fldChar w:fldCharType="begin"/>
        </w:r>
        <w:r w:rsidR="00FA5340">
          <w:rPr>
            <w:noProof/>
            <w:webHidden/>
          </w:rPr>
          <w:instrText xml:space="preserve"> PAGEREF _Toc35257568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69" w:history="1">
        <w:r w:rsidR="00FA5340" w:rsidRPr="00AE2041">
          <w:rPr>
            <w:rStyle w:val="Hyperlink"/>
            <w:noProof/>
          </w:rPr>
          <w:t>Rencana Aksi</w:t>
        </w:r>
        <w:r w:rsidR="00FA5340">
          <w:rPr>
            <w:noProof/>
            <w:webHidden/>
          </w:rPr>
          <w:tab/>
        </w:r>
        <w:r w:rsidR="00FA5340">
          <w:rPr>
            <w:noProof/>
            <w:webHidden/>
          </w:rPr>
          <w:fldChar w:fldCharType="begin"/>
        </w:r>
        <w:r w:rsidR="00FA5340">
          <w:rPr>
            <w:noProof/>
            <w:webHidden/>
          </w:rPr>
          <w:instrText xml:space="preserve"> PAGEREF _Toc35257569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70" w:history="1">
        <w:r w:rsidR="00FA5340" w:rsidRPr="00AE2041">
          <w:rPr>
            <w:rStyle w:val="Hyperlink"/>
            <w:noProof/>
          </w:rPr>
          <w:t>Rencana Biaya yang Diajukan (RAB)</w:t>
        </w:r>
        <w:r w:rsidR="00FA5340">
          <w:rPr>
            <w:noProof/>
            <w:webHidden/>
          </w:rPr>
          <w:tab/>
        </w:r>
        <w:r w:rsidR="00FA5340">
          <w:rPr>
            <w:noProof/>
            <w:webHidden/>
          </w:rPr>
          <w:fldChar w:fldCharType="begin"/>
        </w:r>
        <w:r w:rsidR="00FA5340">
          <w:rPr>
            <w:noProof/>
            <w:webHidden/>
          </w:rPr>
          <w:instrText xml:space="preserve"> PAGEREF _Toc35257570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71" w:history="1">
        <w:r w:rsidR="00FA5340" w:rsidRPr="00AE2041">
          <w:rPr>
            <w:rStyle w:val="Hyperlink"/>
            <w:noProof/>
          </w:rPr>
          <w:t>Lampiran</w:t>
        </w:r>
        <w:r w:rsidR="00FA5340">
          <w:rPr>
            <w:noProof/>
            <w:webHidden/>
          </w:rPr>
          <w:tab/>
        </w:r>
        <w:r w:rsidR="00FA5340">
          <w:rPr>
            <w:noProof/>
            <w:webHidden/>
          </w:rPr>
          <w:fldChar w:fldCharType="begin"/>
        </w:r>
        <w:r w:rsidR="00FA5340">
          <w:rPr>
            <w:noProof/>
            <w:webHidden/>
          </w:rPr>
          <w:instrText xml:space="preserve"> PAGEREF _Toc35257571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72" w:history="1">
        <w:r w:rsidR="00FA5340" w:rsidRPr="00AE2041">
          <w:rPr>
            <w:rStyle w:val="Hyperlink"/>
            <w:noProof/>
          </w:rPr>
          <w:t>1. Surat Perjanjian antara Inventor dan Tenant</w:t>
        </w:r>
        <w:r w:rsidR="00FA5340">
          <w:rPr>
            <w:noProof/>
            <w:webHidden/>
          </w:rPr>
          <w:tab/>
        </w:r>
        <w:r w:rsidR="00FA5340">
          <w:rPr>
            <w:noProof/>
            <w:webHidden/>
          </w:rPr>
          <w:fldChar w:fldCharType="begin"/>
        </w:r>
        <w:r w:rsidR="00FA5340">
          <w:rPr>
            <w:noProof/>
            <w:webHidden/>
          </w:rPr>
          <w:instrText xml:space="preserve"> PAGEREF _Toc35257572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73" w:history="1">
        <w:r w:rsidR="00FA5340" w:rsidRPr="00AE2041">
          <w:rPr>
            <w:rStyle w:val="Hyperlink"/>
            <w:noProof/>
          </w:rPr>
          <w:t>2. Scan dokumen</w:t>
        </w:r>
        <w:r w:rsidR="00FA5340">
          <w:rPr>
            <w:noProof/>
            <w:webHidden/>
          </w:rPr>
          <w:tab/>
        </w:r>
        <w:r w:rsidR="00FA5340">
          <w:rPr>
            <w:noProof/>
            <w:webHidden/>
          </w:rPr>
          <w:fldChar w:fldCharType="begin"/>
        </w:r>
        <w:r w:rsidR="00FA5340">
          <w:rPr>
            <w:noProof/>
            <w:webHidden/>
          </w:rPr>
          <w:instrText xml:space="preserve"> PAGEREF _Toc35257573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74" w:history="1">
        <w:r w:rsidR="00FA5340" w:rsidRPr="00AE2041">
          <w:rPr>
            <w:rStyle w:val="Hyperlink"/>
            <w:noProof/>
          </w:rPr>
          <w:t>3. Curriculum Vitae</w:t>
        </w:r>
        <w:r w:rsidR="00FA5340">
          <w:rPr>
            <w:noProof/>
            <w:webHidden/>
          </w:rPr>
          <w:tab/>
        </w:r>
        <w:r w:rsidR="00FA5340">
          <w:rPr>
            <w:noProof/>
            <w:webHidden/>
          </w:rPr>
          <w:fldChar w:fldCharType="begin"/>
        </w:r>
        <w:r w:rsidR="00FA5340">
          <w:rPr>
            <w:noProof/>
            <w:webHidden/>
          </w:rPr>
          <w:instrText xml:space="preserve"> PAGEREF _Toc35257574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75" w:history="1">
        <w:r w:rsidR="00FA5340" w:rsidRPr="00AE2041">
          <w:rPr>
            <w:rStyle w:val="Hyperlink"/>
            <w:noProof/>
          </w:rPr>
          <w:t>4. Cashflow</w:t>
        </w:r>
        <w:r w:rsidR="00FA5340">
          <w:rPr>
            <w:noProof/>
            <w:webHidden/>
          </w:rPr>
          <w:tab/>
        </w:r>
        <w:r w:rsidR="00FA5340">
          <w:rPr>
            <w:noProof/>
            <w:webHidden/>
          </w:rPr>
          <w:fldChar w:fldCharType="begin"/>
        </w:r>
        <w:r w:rsidR="00FA5340">
          <w:rPr>
            <w:noProof/>
            <w:webHidden/>
          </w:rPr>
          <w:instrText xml:space="preserve"> PAGEREF _Toc35257575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76" w:history="1">
        <w:r w:rsidR="00FA5340" w:rsidRPr="00AE2041">
          <w:rPr>
            <w:rStyle w:val="Hyperlink"/>
            <w:noProof/>
          </w:rPr>
          <w:t>5. Business plan</w:t>
        </w:r>
        <w:r w:rsidR="00FA5340">
          <w:rPr>
            <w:noProof/>
            <w:webHidden/>
          </w:rPr>
          <w:tab/>
        </w:r>
        <w:r w:rsidR="00FA5340">
          <w:rPr>
            <w:noProof/>
            <w:webHidden/>
          </w:rPr>
          <w:fldChar w:fldCharType="begin"/>
        </w:r>
        <w:r w:rsidR="00FA5340">
          <w:rPr>
            <w:noProof/>
            <w:webHidden/>
          </w:rPr>
          <w:instrText xml:space="preserve"> PAGEREF _Toc35257576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77" w:history="1">
        <w:r w:rsidR="00FA5340" w:rsidRPr="00AE2041">
          <w:rPr>
            <w:rStyle w:val="Hyperlink"/>
            <w:noProof/>
          </w:rPr>
          <w:t>6. Business model canvas</w:t>
        </w:r>
        <w:r w:rsidR="00FA5340">
          <w:rPr>
            <w:noProof/>
            <w:webHidden/>
          </w:rPr>
          <w:tab/>
        </w:r>
        <w:r w:rsidR="00FA5340">
          <w:rPr>
            <w:noProof/>
            <w:webHidden/>
          </w:rPr>
          <w:fldChar w:fldCharType="begin"/>
        </w:r>
        <w:r w:rsidR="00FA5340">
          <w:rPr>
            <w:noProof/>
            <w:webHidden/>
          </w:rPr>
          <w:instrText xml:space="preserve"> PAGEREF _Toc35257577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78" w:history="1">
        <w:r w:rsidR="00FA5340" w:rsidRPr="00AE2041">
          <w:rPr>
            <w:rStyle w:val="Hyperlink"/>
            <w:noProof/>
          </w:rPr>
          <w:t>7. Dokumen kontrak antara inkubator dan tenant</w:t>
        </w:r>
        <w:r w:rsidR="00FA5340">
          <w:rPr>
            <w:noProof/>
            <w:webHidden/>
          </w:rPr>
          <w:tab/>
        </w:r>
        <w:r w:rsidR="00FA5340">
          <w:rPr>
            <w:noProof/>
            <w:webHidden/>
          </w:rPr>
          <w:fldChar w:fldCharType="begin"/>
        </w:r>
        <w:r w:rsidR="00FA5340">
          <w:rPr>
            <w:noProof/>
            <w:webHidden/>
          </w:rPr>
          <w:instrText xml:space="preserve"> PAGEREF _Toc35257578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79" w:history="1">
        <w:r w:rsidR="00FA5340" w:rsidRPr="00AE2041">
          <w:rPr>
            <w:rStyle w:val="Hyperlink"/>
            <w:noProof/>
          </w:rPr>
          <w:t>8. Curriculum vitae inventor dan pengelola inti tenant</w:t>
        </w:r>
        <w:r w:rsidR="00FA5340">
          <w:rPr>
            <w:noProof/>
            <w:webHidden/>
          </w:rPr>
          <w:tab/>
        </w:r>
        <w:r w:rsidR="00FA5340">
          <w:rPr>
            <w:noProof/>
            <w:webHidden/>
          </w:rPr>
          <w:fldChar w:fldCharType="begin"/>
        </w:r>
        <w:r w:rsidR="00FA5340">
          <w:rPr>
            <w:noProof/>
            <w:webHidden/>
          </w:rPr>
          <w:instrText xml:space="preserve"> PAGEREF _Toc35257579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29D4">
      <w:pPr>
        <w:pStyle w:val="TOC1"/>
        <w:rPr>
          <w:rFonts w:asciiTheme="minorHAnsi" w:eastAsiaTheme="minorEastAsia" w:hAnsiTheme="minorHAnsi" w:cstheme="minorBidi"/>
          <w:b w:val="0"/>
          <w:noProof/>
          <w:sz w:val="22"/>
          <w:szCs w:val="22"/>
          <w:lang w:val="id-ID" w:eastAsia="id-ID"/>
        </w:rPr>
      </w:pPr>
      <w:hyperlink w:anchor="_Toc35257580" w:history="1">
        <w:r w:rsidR="00FA5340" w:rsidRPr="00AE2041">
          <w:rPr>
            <w:rStyle w:val="Hyperlink"/>
            <w:noProof/>
          </w:rPr>
          <w:t>XXXXX</w:t>
        </w:r>
        <w:r w:rsidR="00FA5340">
          <w:rPr>
            <w:noProof/>
            <w:webHidden/>
          </w:rPr>
          <w:tab/>
        </w:r>
        <w:r w:rsidR="00FA5340">
          <w:rPr>
            <w:noProof/>
            <w:webHidden/>
          </w:rPr>
          <w:fldChar w:fldCharType="begin"/>
        </w:r>
        <w:r w:rsidR="00FA5340">
          <w:rPr>
            <w:noProof/>
            <w:webHidden/>
          </w:rPr>
          <w:instrText xml:space="preserve"> PAGEREF _Toc35257580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FA5340" w:rsidRDefault="002229D4">
      <w:pPr>
        <w:pStyle w:val="TOC2"/>
        <w:rPr>
          <w:rFonts w:asciiTheme="minorHAnsi" w:eastAsiaTheme="minorEastAsia" w:hAnsiTheme="minorHAnsi" w:cstheme="minorBidi"/>
          <w:noProof/>
          <w:sz w:val="22"/>
          <w:szCs w:val="22"/>
          <w:lang w:val="id-ID" w:eastAsia="id-ID"/>
        </w:rPr>
      </w:pPr>
      <w:hyperlink w:anchor="_Toc35257581" w:history="1">
        <w:r w:rsidR="00FA5340" w:rsidRPr="00AE2041">
          <w:rPr>
            <w:rStyle w:val="Hyperlink"/>
            <w:noProof/>
          </w:rPr>
          <w:t>XXXXXXX</w:t>
        </w:r>
        <w:r w:rsidR="00FA5340">
          <w:rPr>
            <w:noProof/>
            <w:webHidden/>
          </w:rPr>
          <w:tab/>
        </w:r>
        <w:r w:rsidR="00FA5340">
          <w:rPr>
            <w:noProof/>
            <w:webHidden/>
          </w:rPr>
          <w:fldChar w:fldCharType="begin"/>
        </w:r>
        <w:r w:rsidR="00FA5340">
          <w:rPr>
            <w:noProof/>
            <w:webHidden/>
          </w:rPr>
          <w:instrText xml:space="preserve"> PAGEREF _Toc35257581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2C55B8" w:rsidRDefault="008A3124" w:rsidP="00CE1490">
      <w:pPr>
        <w:rPr>
          <w:bCs/>
          <w:color w:val="C00000"/>
          <w:sz w:val="52"/>
          <w:szCs w:val="52"/>
        </w:rPr>
      </w:pPr>
      <w:r>
        <w:fldChar w:fldCharType="end"/>
      </w:r>
      <w:r w:rsidR="002C55B8">
        <w:br w:type="page"/>
      </w:r>
    </w:p>
    <w:p w:rsidR="00FA6C0E" w:rsidRPr="002B783A" w:rsidRDefault="00524412" w:rsidP="00665A43">
      <w:pPr>
        <w:pStyle w:val="Heading1"/>
      </w:pPr>
      <w:bookmarkStart w:id="12" w:name="_Toc33615336"/>
      <w:bookmarkStart w:id="13" w:name="_Toc33616095"/>
      <w:bookmarkStart w:id="14" w:name="_Toc35257522"/>
      <w:r w:rsidRPr="000269CA">
        <w:lastRenderedPageBreak/>
        <w:t>Latar</w:t>
      </w:r>
      <w:r w:rsidRPr="00CE1490">
        <w:t xml:space="preserve"> Belakang</w:t>
      </w:r>
      <w:bookmarkEnd w:id="12"/>
      <w:bookmarkEnd w:id="13"/>
      <w:bookmarkEnd w:id="14"/>
    </w:p>
    <w:p w:rsidR="00703F75" w:rsidRDefault="00703F75" w:rsidP="00CE1490"/>
    <w:p w:rsidR="00681C8A" w:rsidRDefault="00681C8A" w:rsidP="007464BB">
      <w:pPr>
        <w:pStyle w:val="Konten"/>
      </w:pPr>
    </w:p>
    <w:p w:rsidR="00385394" w:rsidRPr="00CE1490" w:rsidRDefault="00524412" w:rsidP="00665A43">
      <w:pPr>
        <w:pStyle w:val="Heading2"/>
      </w:pPr>
      <w:bookmarkStart w:id="15" w:name="_Toc33615337"/>
      <w:bookmarkStart w:id="16" w:name="_Toc33616096"/>
      <w:bookmarkStart w:id="17" w:name="_Toc35257523"/>
      <w:r w:rsidRPr="00524412">
        <w:t>Masalah/</w:t>
      </w:r>
      <w:r w:rsidR="003F5425">
        <w:t xml:space="preserve"> </w:t>
      </w:r>
      <w:r w:rsidRPr="00524412">
        <w:t>kebutuhan di masyarakat yang ingin diselesaikan</w:t>
      </w:r>
      <w:bookmarkEnd w:id="15"/>
      <w:bookmarkEnd w:id="16"/>
      <w:bookmarkEnd w:id="17"/>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 xml:space="preserve">Beberapa Permasalahan yang dialami oleh perusahaan dalam </w:t>
      </w:r>
      <w:r w:rsidRPr="002229D4">
        <w:rPr>
          <w:rFonts w:asciiTheme="minorHAnsi" w:hAnsiTheme="minorHAnsi" w:cstheme="minorHAnsi"/>
          <w:bCs/>
        </w:rPr>
        <w:t>proses monitoring/pengecekan alat-alat kelistrikan (instrument) yang harus terus menerus dimonitor dalam jangka waktu yang sudah ditentukan</w:t>
      </w:r>
      <w:r w:rsidRPr="002229D4">
        <w:rPr>
          <w:rStyle w:val="fontstyle01"/>
          <w:rFonts w:asciiTheme="minorHAnsi" w:hAnsiTheme="minorHAnsi" w:cstheme="minorHAnsi"/>
          <w:color w:val="auto"/>
        </w:rPr>
        <w:t xml:space="preserve"> </w:t>
      </w:r>
      <w:r w:rsidRPr="002229D4">
        <w:rPr>
          <w:rFonts w:asciiTheme="minorHAnsi" w:hAnsiTheme="minorHAnsi" w:cstheme="minorHAnsi"/>
        </w:rPr>
        <w:t>dan dilakukan oleh operator:</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 xml:space="preserve">Proses pengecekan yang dilakukan selama ini adalah dengan menggunakan lembaran </w:t>
      </w:r>
      <w:r w:rsidRPr="002229D4">
        <w:rPr>
          <w:rFonts w:asciiTheme="minorHAnsi" w:hAnsiTheme="minorHAnsi" w:cstheme="minorHAnsi"/>
          <w:i/>
        </w:rPr>
        <w:t>patrol check sheet</w:t>
      </w:r>
      <w:r w:rsidRPr="002229D4">
        <w:rPr>
          <w:rFonts w:asciiTheme="minorHAnsi" w:hAnsiTheme="minorHAnsi" w:cstheme="minorHAnsi"/>
        </w:rPr>
        <w:t>. Hal ini dilakukan dilakukan sebanyak sembilan kali dalam dua puluh empat jam sehingga menyebabkan penumpukan kertas</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color w:val="000000"/>
        </w:rPr>
        <w:t>Sering terjadi kesalahan dalam perekapan nilai instrumen dari hasil monitoring. Hal ini sering terjadi karena data yang direkap tiap harinya sebanyak Sembilan laporan yang berisi seribu data lebih.</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Pelaksanaan monitoring tidak bisa dilakukan secara parallel sehingga tidak bisa dilaksanakan dalam bentuk kerja tim.</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Posisi operator yang melakukan monitoring tidak terdeteksi.</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 xml:space="preserve">Hasil dari </w:t>
      </w:r>
      <w:bookmarkStart w:id="18" w:name="_GoBack"/>
      <w:bookmarkEnd w:id="18"/>
      <w:r w:rsidRPr="002229D4">
        <w:rPr>
          <w:rFonts w:asciiTheme="minorHAnsi" w:hAnsiTheme="minorHAnsi" w:cstheme="minorHAnsi"/>
        </w:rPr>
        <w:t xml:space="preserve">monitoring tidak bisa di awasi secara </w:t>
      </w:r>
      <w:r w:rsidRPr="002229D4">
        <w:rPr>
          <w:rFonts w:asciiTheme="minorHAnsi" w:hAnsiTheme="minorHAnsi" w:cstheme="minorHAnsi"/>
          <w:i/>
        </w:rPr>
        <w:t>real time</w:t>
      </w:r>
      <w:r w:rsidRPr="002229D4">
        <w:rPr>
          <w:rFonts w:asciiTheme="minorHAnsi" w:hAnsiTheme="minorHAnsi" w:cstheme="minorHAnsi"/>
        </w:rPr>
        <w:t xml:space="preserve"> karena data tidak bisa langsung diketahui oleh supervisor</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 xml:space="preserve">Pengaturan </w:t>
      </w:r>
      <w:r w:rsidRPr="002229D4">
        <w:rPr>
          <w:rFonts w:asciiTheme="minorHAnsi" w:hAnsiTheme="minorHAnsi" w:cstheme="minorHAnsi"/>
          <w:i/>
        </w:rPr>
        <w:t>onload</w:t>
      </w:r>
      <w:r w:rsidRPr="002229D4">
        <w:rPr>
          <w:rFonts w:asciiTheme="minorHAnsi" w:hAnsiTheme="minorHAnsi" w:cstheme="minorHAnsi"/>
        </w:rPr>
        <w:t xml:space="preserve"> dan </w:t>
      </w:r>
      <w:r w:rsidRPr="002229D4">
        <w:rPr>
          <w:rFonts w:asciiTheme="minorHAnsi" w:hAnsiTheme="minorHAnsi" w:cstheme="minorHAnsi"/>
          <w:i/>
        </w:rPr>
        <w:t>offload</w:t>
      </w:r>
      <w:r w:rsidRPr="002229D4">
        <w:rPr>
          <w:rFonts w:asciiTheme="minorHAnsi" w:hAnsiTheme="minorHAnsi" w:cstheme="minorHAnsi"/>
        </w:rPr>
        <w:t xml:space="preserve"> untuk instrument harus dilakukan secara konvensioal sehingga membutuhkan waktu lagi untuk sosialisasi.</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Aplikasi bisa berjalan pada semua merk smart phone dengan syarat berbasis android dan memiliki fitur NFC</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Harga software yang ada saat ini sangat mahal</w:t>
      </w:r>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Dari beberapa masalah diatas diperlukan solusi yang dapat meringankan beban operatror dan supervisor dalam menyelesaikan administrasi pelaporan serta data yang dihasilkan lebih akurat, sehingga tingkat manajerial dapat dengan mudah mengambil keputusan terkait hasil monitoring tersebut. Solusi yang ditawarkan yaitu dengan memanfaatkan RFID dan transporter dengan fitur NFC.</w:t>
      </w:r>
    </w:p>
    <w:p w:rsidR="00BE101D" w:rsidRPr="002229D4" w:rsidRDefault="002229D4" w:rsidP="002229D4">
      <w:pPr>
        <w:jc w:val="both"/>
        <w:rPr>
          <w:rFonts w:asciiTheme="minorHAnsi" w:hAnsiTheme="minorHAnsi" w:cstheme="minorHAnsi"/>
          <w:lang w:val="id-ID"/>
        </w:rPr>
      </w:pPr>
      <w:r w:rsidRPr="002229D4">
        <w:rPr>
          <w:rFonts w:asciiTheme="minorHAnsi" w:hAnsiTheme="minorHAnsi" w:cstheme="minorHAnsi"/>
        </w:rPr>
        <w:t>Tujuan kami mengikuti kegiatan PPBT ini adalah ingin berkontribusi buat bangsa dalam bidan teknologi. Jika proposal ini diterima dan mendapat pendanaan, hasilnya akan dimanfaatkan semaksimal mungkin untuk pengembangan sistem dan meningkatkan proses pemasaran sehingga usaha ini benar-benar bisa berjalan dengan baik dan sesuai dengan impian kami, yaitu membuat usaha yang bermanfaat untuk masyarakat terutama perusahaan serta menjadi kebanggan Indonesia. Selain itu dana tersebut bisa dimanfaatkan untuk memperbesar skala market produksi dan mengembangkan produk-produk lainnya dalam bidang pengembangan software. Besar harapan kami untuk bisa berkontribusi buat Negara dalam menghasilkan produk inovasi bidang teknologi</w:t>
      </w:r>
    </w:p>
    <w:p w:rsidR="00524412" w:rsidRDefault="00524412" w:rsidP="00CE1490">
      <w:pPr>
        <w:rPr>
          <w:lang w:val="id-ID"/>
        </w:rPr>
      </w:pPr>
    </w:p>
    <w:p w:rsidR="00524412" w:rsidRPr="00524412" w:rsidRDefault="00524412" w:rsidP="00665A43">
      <w:pPr>
        <w:pStyle w:val="Heading2"/>
      </w:pPr>
      <w:bookmarkStart w:id="19" w:name="_Toc33615338"/>
      <w:bookmarkStart w:id="20" w:name="_Toc33616097"/>
      <w:bookmarkStart w:id="21" w:name="_Toc35257524"/>
      <w:r w:rsidRPr="00524412">
        <w:t>Solusi yang ditawarkan dari produk yang diajukan</w:t>
      </w:r>
      <w:bookmarkEnd w:id="19"/>
      <w:bookmarkEnd w:id="20"/>
      <w:bookmarkEnd w:id="21"/>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 xml:space="preserve">Aplikasi patrol Check System adalah aplikasi sistem monitoring instrument yang ada di perusahaan dengan memanfaatkan teknologi NFC pada smart phone untuk membaca </w:t>
      </w:r>
      <w:r w:rsidRPr="002229D4">
        <w:rPr>
          <w:rFonts w:asciiTheme="minorHAnsi" w:hAnsiTheme="minorHAnsi" w:cstheme="minorHAnsi"/>
        </w:rPr>
        <w:lastRenderedPageBreak/>
        <w:t>RFID. Aplikasi ini menjadi solusi yang tepat untuk meningkatkan akurasi data hasil monitoring, memudahakan pihak manajemen dalam mengontrol keadaan instrument secara realtime dan mengurangi penggunaan kertas.</w:t>
      </w:r>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Aplikasi ini memiliki dua platform yaitu berbasis web dan berbasis android. Platform web digunakan oleh tingkatan manajerial misalnya supervisor atau manajer untuk melakukan upproval, mencetak laporan, monitoring instrument, monitoring operator dan melihat trand dari instumen</w:t>
      </w:r>
      <w:r w:rsidRPr="002229D4">
        <w:rPr>
          <w:rFonts w:asciiTheme="minorHAnsi" w:hAnsiTheme="minorHAnsi" w:cstheme="minorHAnsi"/>
          <w:lang w:val="id-ID"/>
        </w:rPr>
        <w:t>t.</w:t>
      </w:r>
      <w:r w:rsidRPr="002229D4">
        <w:rPr>
          <w:rFonts w:asciiTheme="minorHAnsi" w:hAnsiTheme="minorHAnsi" w:cstheme="minorHAnsi"/>
        </w:rPr>
        <w:t xml:space="preserve"> Sedangkan platform android digunakan oleh operator untuk membaca RFID pada yang ada di unit serta digunakan untuk memberikan nilai dari instrument yang di monitoring.</w:t>
      </w:r>
    </w:p>
    <w:p w:rsidR="002229D4" w:rsidRPr="002229D4" w:rsidRDefault="002229D4" w:rsidP="002229D4">
      <w:pPr>
        <w:ind w:firstLine="284"/>
        <w:jc w:val="both"/>
        <w:rPr>
          <w:rFonts w:asciiTheme="minorHAnsi" w:hAnsiTheme="minorHAnsi" w:cstheme="minorHAnsi"/>
        </w:rPr>
      </w:pPr>
      <w:r w:rsidRPr="002229D4">
        <w:rPr>
          <w:rFonts w:asciiTheme="minorHAnsi" w:hAnsiTheme="minorHAnsi" w:cstheme="minorHAnsi"/>
        </w:rPr>
        <w:t xml:space="preserve">Fitur-fitur: </w:t>
      </w:r>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Administrator">
        <w:r w:rsidRPr="002229D4">
          <w:rPr>
            <w:rFonts w:asciiTheme="minorHAnsi" w:hAnsiTheme="minorHAnsi" w:cstheme="minorHAnsi"/>
            <w:color w:val="000000"/>
          </w:rPr>
          <w:t>Manajemen administrator</w:t>
        </w:r>
      </w:hyperlink>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Modul">
        <w:r w:rsidRPr="002229D4">
          <w:rPr>
            <w:rFonts w:asciiTheme="minorHAnsi" w:hAnsiTheme="minorHAnsi" w:cstheme="minorHAnsi"/>
            <w:color w:val="000000"/>
          </w:rPr>
          <w:t>manajemen modul</w:t>
        </w:r>
      </w:hyperlink>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tate">
        <w:r w:rsidRPr="002229D4">
          <w:rPr>
            <w:rFonts w:asciiTheme="minorHAnsi" w:hAnsiTheme="minorHAnsi" w:cstheme="minorHAnsi"/>
            <w:color w:val="000000"/>
          </w:rPr>
          <w:t>manajemen state</w:t>
        </w:r>
      </w:hyperlink>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GroupState">
        <w:r w:rsidRPr="002229D4">
          <w:rPr>
            <w:rFonts w:asciiTheme="minorHAnsi" w:hAnsiTheme="minorHAnsi" w:cstheme="minorHAnsi"/>
            <w:color w:val="000000"/>
          </w:rPr>
          <w:t>manajemen group state</w:t>
        </w:r>
      </w:hyperlink>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Unit">
        <w:r w:rsidRPr="002229D4">
          <w:rPr>
            <w:rFonts w:asciiTheme="minorHAnsi" w:hAnsiTheme="minorHAnsi" w:cstheme="minorHAnsi"/>
            <w:color w:val="000000"/>
          </w:rPr>
          <w:t>manajemen unit</w:t>
        </w:r>
      </w:hyperlink>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Kawasan">
        <w:r w:rsidRPr="002229D4">
          <w:rPr>
            <w:rFonts w:asciiTheme="minorHAnsi" w:hAnsiTheme="minorHAnsi" w:cstheme="minorHAnsi"/>
            <w:color w:val="000000"/>
          </w:rPr>
          <w:t>manajemen kawasan</w:t>
        </w:r>
      </w:hyperlink>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Engineering">
        <w:r w:rsidRPr="002229D4">
          <w:rPr>
            <w:rFonts w:asciiTheme="minorHAnsi" w:hAnsiTheme="minorHAnsi" w:cstheme="minorHAnsi"/>
            <w:color w:val="000000"/>
          </w:rPr>
          <w:t>manajemen engineering</w:t>
        </w:r>
      </w:hyperlink>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Instrument">
        <w:r w:rsidRPr="002229D4">
          <w:rPr>
            <w:rFonts w:asciiTheme="minorHAnsi" w:hAnsiTheme="minorHAnsi" w:cstheme="minorHAnsi"/>
            <w:color w:val="000000"/>
          </w:rPr>
          <w:t xml:space="preserve">manajemen instrument </w:t>
        </w:r>
      </w:hyperlink>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caning">
        <w:r w:rsidRPr="002229D4">
          <w:rPr>
            <w:rFonts w:asciiTheme="minorHAnsi" w:hAnsiTheme="minorHAnsi" w:cstheme="minorHAnsi"/>
            <w:color w:val="000000"/>
          </w:rPr>
          <w:t>manajemen scaning</w:t>
        </w:r>
      </w:hyperlink>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AndroidApplication">
        <w:r w:rsidRPr="002229D4">
          <w:rPr>
            <w:rFonts w:asciiTheme="minorHAnsi" w:hAnsiTheme="minorHAnsi" w:cstheme="minorHAnsi"/>
            <w:color w:val="000000"/>
          </w:rPr>
          <w:t>android application</w:t>
        </w:r>
      </w:hyperlink>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Login">
        <w:r w:rsidRPr="002229D4">
          <w:rPr>
            <w:rFonts w:asciiTheme="minorHAnsi" w:hAnsiTheme="minorHAnsi" w:cstheme="minorHAnsi"/>
            <w:color w:val="000000"/>
          </w:rPr>
          <w:t>login</w:t>
        </w:r>
      </w:hyperlink>
      <w:r w:rsidRPr="002229D4">
        <w:rPr>
          <w:rFonts w:asciiTheme="minorHAnsi" w:hAnsiTheme="minorHAnsi" w:cstheme="minorHAnsi"/>
          <w:color w:val="000000"/>
        </w:rPr>
        <w:t xml:space="preserve"> per-area </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canner">
        <w:r w:rsidRPr="002229D4">
          <w:rPr>
            <w:rFonts w:asciiTheme="minorHAnsi" w:hAnsiTheme="minorHAnsi" w:cstheme="minorHAnsi"/>
            <w:color w:val="000000"/>
          </w:rPr>
          <w:t>scanner</w:t>
        </w:r>
      </w:hyperlink>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ListDataInstrument">
        <w:r w:rsidRPr="002229D4">
          <w:rPr>
            <w:rFonts w:asciiTheme="minorHAnsi" w:hAnsiTheme="minorHAnsi" w:cstheme="minorHAnsi"/>
            <w:color w:val="000000"/>
          </w:rPr>
          <w:t>list data instrument</w:t>
        </w:r>
      </w:hyperlink>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aveDataScan">
        <w:r w:rsidRPr="002229D4">
          <w:rPr>
            <w:rFonts w:asciiTheme="minorHAnsi" w:hAnsiTheme="minorHAnsi" w:cstheme="minorHAnsi"/>
            <w:color w:val="000000"/>
          </w:rPr>
          <w:t>save data scan</w:t>
        </w:r>
      </w:hyperlink>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 xml:space="preserve">Temporery data ketika </w:t>
      </w:r>
      <w:r w:rsidRPr="002229D4">
        <w:rPr>
          <w:rFonts w:asciiTheme="minorHAnsi" w:hAnsiTheme="minorHAnsi" w:cstheme="minorHAnsi"/>
          <w:i/>
          <w:color w:val="000000"/>
        </w:rPr>
        <w:t>wifi off</w:t>
      </w:r>
      <w:r w:rsidRPr="002229D4">
        <w:rPr>
          <w:rFonts w:asciiTheme="minorHAnsi" w:hAnsiTheme="minorHAnsi" w:cstheme="minorHAnsi"/>
          <w:color w:val="000000"/>
        </w:rPr>
        <w:t xml:space="preserve"> </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Download database sqlite</w:t>
      </w:r>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Tambahan fitur pada web aplication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Pengelompokan alarm berdasarkan frekuensi keadaan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Setting data area yang di blog perperiode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Informasi data area yang di blog</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Download data perinstrumen dalam format gafik</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Laporan data instrumen harian dan perpriode</w:t>
      </w:r>
    </w:p>
    <w:p w:rsidR="002229D4" w:rsidRPr="002229D4" w:rsidRDefault="002229D4" w:rsidP="002229D4">
      <w:pPr>
        <w:pStyle w:val="ListParagraph"/>
        <w:numPr>
          <w:ilvl w:val="0"/>
          <w:numId w:val="25"/>
        </w:numPr>
        <w:spacing w:before="163" w:after="200"/>
        <w:jc w:val="both"/>
        <w:rPr>
          <w:rFonts w:asciiTheme="minorHAnsi" w:eastAsia="Times New Roman" w:hAnsiTheme="minorHAnsi" w:cstheme="minorHAnsi"/>
          <w:bCs/>
          <w:color w:val="000000"/>
        </w:rPr>
      </w:pPr>
      <w:r w:rsidRPr="002229D4">
        <w:rPr>
          <w:rFonts w:asciiTheme="minorHAnsi" w:eastAsia="Times New Roman" w:hAnsiTheme="minorHAnsi" w:cstheme="minorHAnsi"/>
          <w:bCs/>
          <w:color w:val="000000"/>
        </w:rPr>
        <w:t>Import dan download data management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kawasan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engineering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groupstate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instrument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eastAsia="Times New Roman" w:hAnsiTheme="minorHAnsi" w:cstheme="minorHAnsi"/>
          <w:bCs/>
          <w:color w:val="000000"/>
        </w:rPr>
      </w:pPr>
      <w:r w:rsidRPr="002229D4">
        <w:rPr>
          <w:rFonts w:asciiTheme="minorHAnsi" w:hAnsiTheme="minorHAnsi" w:cstheme="minorHAnsi"/>
        </w:rPr>
        <w:t>Import data komentar</w:t>
      </w:r>
    </w:p>
    <w:p w:rsidR="002229D4" w:rsidRPr="002229D4" w:rsidRDefault="002229D4" w:rsidP="002229D4">
      <w:pPr>
        <w:jc w:val="both"/>
        <w:rPr>
          <w:rFonts w:asciiTheme="minorHAnsi" w:hAnsiTheme="minorHAnsi" w:cstheme="minorHAnsi"/>
        </w:rPr>
      </w:pPr>
      <w:r w:rsidRPr="002229D4">
        <w:rPr>
          <w:rStyle w:val="fontstyle01"/>
          <w:rFonts w:asciiTheme="minorHAnsi" w:hAnsiTheme="minorHAnsi" w:cstheme="minorHAnsi"/>
          <w:bCs w:val="0"/>
          <w:color w:val="auto"/>
          <w:sz w:val="24"/>
          <w:szCs w:val="24"/>
        </w:rPr>
        <w:t xml:space="preserve">Beberapa fitur unggulan dari </w:t>
      </w:r>
      <w:r w:rsidRPr="002229D4">
        <w:rPr>
          <w:rFonts w:asciiTheme="minorHAnsi" w:hAnsiTheme="minorHAnsi" w:cstheme="minorHAnsi"/>
        </w:rPr>
        <w:t xml:space="preserve">aplikasi patrol Check System adalah bisa digunakan dalam keadaan online dan offline, merekam lokasi operator yang melakukan monitoring, menampilkan </w:t>
      </w:r>
      <w:r w:rsidRPr="002229D4">
        <w:rPr>
          <w:rFonts w:asciiTheme="minorHAnsi" w:hAnsiTheme="minorHAnsi" w:cstheme="minorHAnsi"/>
          <w:i/>
        </w:rPr>
        <w:t>trand</w:t>
      </w:r>
      <w:r w:rsidRPr="002229D4">
        <w:rPr>
          <w:rFonts w:asciiTheme="minorHAnsi" w:hAnsiTheme="minorHAnsi" w:cstheme="minorHAnsi"/>
        </w:rPr>
        <w:t xml:space="preserve"> untuk beberapa instrument, merekam data intrumen yang sering mengalami gangguan dan bisa digunakan monitoring secara kelompok. </w:t>
      </w:r>
    </w:p>
    <w:p w:rsidR="00524412" w:rsidRPr="002229D4" w:rsidRDefault="002229D4" w:rsidP="002229D4">
      <w:pPr>
        <w:jc w:val="both"/>
        <w:rPr>
          <w:rFonts w:asciiTheme="minorHAnsi" w:hAnsiTheme="minorHAnsi" w:cstheme="minorHAnsi"/>
        </w:rPr>
      </w:pPr>
      <w:r w:rsidRPr="002229D4">
        <w:rPr>
          <w:rFonts w:asciiTheme="minorHAnsi" w:hAnsiTheme="minorHAnsi" w:cstheme="minorHAnsi"/>
        </w:rPr>
        <w:lastRenderedPageBreak/>
        <w:t xml:space="preserve">Fitur lain yang sangat membantu management diantaranya adalah fitur inport data management yang bisa dilakukan dengan mengisi template yang sudah disiapkan oleh aplikasi serta export laporan dalam berbagai tipe (JPG, CSV, PNG) dapat menjadi alternatif backup hasil monitoring khususnya laporan </w:t>
      </w:r>
      <w:r w:rsidRPr="002229D4">
        <w:rPr>
          <w:rFonts w:asciiTheme="minorHAnsi" w:hAnsiTheme="minorHAnsi" w:cstheme="minorHAnsi"/>
          <w:i/>
        </w:rPr>
        <w:t>trand</w:t>
      </w:r>
      <w:r w:rsidRPr="002229D4">
        <w:rPr>
          <w:rFonts w:asciiTheme="minorHAnsi" w:hAnsiTheme="minorHAnsi" w:cstheme="minorHAnsi"/>
        </w:rPr>
        <w:t xml:space="preserve">. </w:t>
      </w:r>
    </w:p>
    <w:p w:rsidR="00524412" w:rsidRDefault="00524412" w:rsidP="00524412">
      <w:pPr>
        <w:rPr>
          <w:lang w:val="id-ID"/>
        </w:rPr>
      </w:pPr>
    </w:p>
    <w:p w:rsidR="00524412" w:rsidRPr="00524412" w:rsidRDefault="00524412" w:rsidP="00665A43">
      <w:pPr>
        <w:pStyle w:val="Heading2"/>
      </w:pPr>
      <w:bookmarkStart w:id="22" w:name="_Toc33615339"/>
      <w:bookmarkStart w:id="23" w:name="_Toc33616098"/>
      <w:bookmarkStart w:id="24" w:name="_Toc35257525"/>
      <w:r w:rsidRPr="00524412">
        <w:t>Sejarah inovasi dan pengembangan produk</w:t>
      </w:r>
      <w:bookmarkEnd w:id="22"/>
      <w:bookmarkEnd w:id="23"/>
      <w:bookmarkEnd w:id="24"/>
    </w:p>
    <w:p w:rsidR="00524412" w:rsidRDefault="00524412" w:rsidP="00524412">
      <w:pPr>
        <w:rPr>
          <w:lang w:val="id-ID"/>
        </w:rPr>
      </w:pPr>
      <w:r>
        <w:rPr>
          <w:lang w:val="id-ID"/>
        </w:rPr>
        <w:t>XXXX</w:t>
      </w:r>
    </w:p>
    <w:p w:rsidR="00524412" w:rsidRDefault="00524412" w:rsidP="00524412">
      <w:pPr>
        <w:rPr>
          <w:lang w:val="id-ID"/>
        </w:rPr>
      </w:pPr>
    </w:p>
    <w:p w:rsidR="00524412" w:rsidRDefault="00524412" w:rsidP="00524412">
      <w:pPr>
        <w:rPr>
          <w:lang w:val="id-ID"/>
        </w:rPr>
      </w:pPr>
    </w:p>
    <w:p w:rsidR="000269CA" w:rsidRDefault="000269CA">
      <w:pPr>
        <w:spacing w:after="200" w:line="276" w:lineRule="auto"/>
        <w:rPr>
          <w:lang w:val="id-ID"/>
        </w:rPr>
      </w:pPr>
      <w:r>
        <w:rPr>
          <w:lang w:val="id-ID"/>
        </w:rPr>
        <w:br w:type="page"/>
      </w:r>
    </w:p>
    <w:p w:rsidR="000269CA" w:rsidRPr="00665A43" w:rsidRDefault="005827D3" w:rsidP="00665A43">
      <w:pPr>
        <w:pStyle w:val="Heading1"/>
      </w:pPr>
      <w:bookmarkStart w:id="25" w:name="_Toc33615340"/>
      <w:bookmarkStart w:id="26" w:name="_Toc33616099"/>
      <w:bookmarkStart w:id="27" w:name="_Toc35257526"/>
      <w:r w:rsidRPr="00665A43">
        <w:lastRenderedPageBreak/>
        <w:t>Aspek Produk (Teknologi) &amp; Produksi</w:t>
      </w:r>
      <w:bookmarkEnd w:id="25"/>
      <w:bookmarkEnd w:id="26"/>
      <w:bookmarkEnd w:id="27"/>
    </w:p>
    <w:p w:rsidR="000269CA" w:rsidRDefault="000269CA" w:rsidP="000269CA"/>
    <w:p w:rsidR="000269CA" w:rsidRDefault="000269CA" w:rsidP="007464BB">
      <w:pPr>
        <w:pStyle w:val="Konten"/>
      </w:pPr>
    </w:p>
    <w:p w:rsidR="00524412" w:rsidRPr="00665A43" w:rsidRDefault="00524412" w:rsidP="00665A43">
      <w:pPr>
        <w:pStyle w:val="Heading2"/>
      </w:pPr>
      <w:bookmarkStart w:id="28" w:name="_Toc33615341"/>
      <w:bookmarkStart w:id="29" w:name="_Toc33616100"/>
      <w:bookmarkStart w:id="30" w:name="_Toc35257527"/>
      <w:r w:rsidRPr="00665A43">
        <w:t>Logo produk</w:t>
      </w:r>
      <w:bookmarkEnd w:id="28"/>
      <w:bookmarkEnd w:id="29"/>
      <w:bookmarkEnd w:id="30"/>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31" w:name="_Toc33615342"/>
      <w:bookmarkStart w:id="32" w:name="_Toc33616101"/>
      <w:bookmarkStart w:id="33" w:name="_Toc35257528"/>
      <w:r w:rsidRPr="00524412">
        <w:t>Keunikan produk</w:t>
      </w:r>
      <w:bookmarkEnd w:id="31"/>
      <w:bookmarkEnd w:id="32"/>
      <w:bookmarkEnd w:id="33"/>
    </w:p>
    <w:p w:rsidR="00524412" w:rsidRPr="00770924" w:rsidRDefault="00524412" w:rsidP="00524412">
      <w:pPr>
        <w:rPr>
          <w:lang w:val="id-ID"/>
        </w:rPr>
      </w:pPr>
      <w:r>
        <w:rPr>
          <w:lang w:val="id-ID"/>
        </w:rPr>
        <w:t>XXXX</w:t>
      </w:r>
    </w:p>
    <w:p w:rsidR="00524412" w:rsidRDefault="00524412" w:rsidP="00524412">
      <w:pPr>
        <w:rPr>
          <w:lang w:val="id-ID"/>
        </w:rPr>
      </w:pPr>
    </w:p>
    <w:p w:rsidR="006F140D" w:rsidRDefault="006F140D" w:rsidP="00665A43">
      <w:pPr>
        <w:pStyle w:val="Heading2"/>
      </w:pPr>
      <w:bookmarkStart w:id="34" w:name="_Toc33616102"/>
      <w:bookmarkStart w:id="35" w:name="_Toc35257529"/>
      <w:bookmarkStart w:id="36" w:name="_Toc33615343"/>
      <w:r>
        <w:t>Status kesiapan produk</w:t>
      </w:r>
      <w:bookmarkEnd w:id="34"/>
      <w:bookmarkEnd w:id="35"/>
    </w:p>
    <w:p w:rsidR="00524412" w:rsidRPr="000269CA" w:rsidRDefault="00524412" w:rsidP="003B3CDA">
      <w:pPr>
        <w:pStyle w:val="Heading4"/>
      </w:pPr>
      <w:bookmarkStart w:id="37" w:name="_Toc33616103"/>
      <w:r w:rsidRPr="00524412">
        <w:t>(masih perlu riset/pengembangan atau sudah siap komersil)</w:t>
      </w:r>
      <w:bookmarkEnd w:id="36"/>
      <w:bookmarkEnd w:id="37"/>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38" w:name="_Toc33615344"/>
      <w:bookmarkStart w:id="39" w:name="_Toc33616104"/>
      <w:bookmarkStart w:id="40" w:name="_Toc35257530"/>
      <w:r w:rsidRPr="00524412">
        <w:t>Kepemilikan teknologi</w:t>
      </w:r>
      <w:bookmarkEnd w:id="38"/>
      <w:bookmarkEnd w:id="39"/>
      <w:bookmarkEnd w:id="40"/>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41" w:name="_Toc33615345"/>
      <w:bookmarkStart w:id="42" w:name="_Toc33616105"/>
      <w:bookmarkStart w:id="43" w:name="_Toc35257531"/>
      <w:r w:rsidRPr="00524412">
        <w:t>Spesifikasi Teknis Produk</w:t>
      </w:r>
      <w:bookmarkEnd w:id="41"/>
      <w:bookmarkEnd w:id="42"/>
      <w:bookmarkEnd w:id="43"/>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44" w:name="_Toc33615346"/>
      <w:bookmarkStart w:id="45" w:name="_Toc33616106"/>
      <w:bookmarkStart w:id="46" w:name="_Toc35257532"/>
      <w:r w:rsidRPr="00524412">
        <w:t>Uji produk</w:t>
      </w:r>
      <w:bookmarkEnd w:id="44"/>
      <w:bookmarkEnd w:id="45"/>
      <w:bookmarkEnd w:id="46"/>
    </w:p>
    <w:p w:rsidR="00524412" w:rsidRPr="00770924" w:rsidRDefault="00524412" w:rsidP="00524412">
      <w:pPr>
        <w:rPr>
          <w:lang w:val="id-ID"/>
        </w:rPr>
      </w:pPr>
      <w:r>
        <w:rPr>
          <w:lang w:val="id-ID"/>
        </w:rPr>
        <w:t>XXXX</w:t>
      </w:r>
    </w:p>
    <w:p w:rsidR="00524412" w:rsidRDefault="00524412" w:rsidP="00524412">
      <w:pPr>
        <w:rPr>
          <w:lang w:val="id-ID"/>
        </w:rPr>
      </w:pPr>
    </w:p>
    <w:p w:rsidR="003B3CDA" w:rsidRDefault="00524412" w:rsidP="00665A43">
      <w:pPr>
        <w:pStyle w:val="Heading2"/>
      </w:pPr>
      <w:bookmarkStart w:id="47" w:name="_Toc35257533"/>
      <w:bookmarkStart w:id="48" w:name="_Toc33615347"/>
      <w:bookmarkStart w:id="49" w:name="_Toc33616107"/>
      <w:r w:rsidRPr="00524412">
        <w:t>Kepemilikan Kekayaan Intelektual</w:t>
      </w:r>
      <w:bookmarkEnd w:id="47"/>
    </w:p>
    <w:p w:rsidR="00524412" w:rsidRPr="000269CA" w:rsidRDefault="00524412" w:rsidP="003B3CDA">
      <w:pPr>
        <w:pStyle w:val="Heading4"/>
      </w:pPr>
      <w:r w:rsidRPr="00524412">
        <w:t>(jika sudah ada) antara lain: paten, hak cipta, desain</w:t>
      </w:r>
      <w:r>
        <w:t xml:space="preserve"> </w:t>
      </w:r>
      <w:r w:rsidRPr="00524412">
        <w:t>industri, desain tata letak dan sirkuit terpadu, merk dagang, rahasia dagang, dan</w:t>
      </w:r>
      <w:r>
        <w:t xml:space="preserve"> </w:t>
      </w:r>
      <w:r w:rsidRPr="00524412">
        <w:t>sebagainya. Dibuat dengan contoh format berikut:</w:t>
      </w:r>
      <w:bookmarkEnd w:id="48"/>
      <w:bookmarkEnd w:id="49"/>
    </w:p>
    <w:p w:rsidR="00524412" w:rsidRPr="00770924" w:rsidRDefault="00524412" w:rsidP="00524412">
      <w:pPr>
        <w:rPr>
          <w:lang w:val="id-ID"/>
        </w:rPr>
      </w:pPr>
      <w:r>
        <w:rPr>
          <w:lang w:val="id-ID"/>
        </w:rPr>
        <w:t>XXXX</w:t>
      </w:r>
    </w:p>
    <w:p w:rsidR="00524412" w:rsidRDefault="00524412" w:rsidP="00524412">
      <w:pPr>
        <w:rPr>
          <w:lang w:val="id-ID"/>
        </w:rPr>
      </w:pPr>
    </w:p>
    <w:p w:rsidR="008A3124" w:rsidRDefault="008A3124" w:rsidP="008A3124">
      <w:pPr>
        <w:spacing w:after="200" w:line="276" w:lineRule="auto"/>
        <w:rPr>
          <w:rStyle w:val="fontstyle01"/>
          <w:lang w:val="id-ID"/>
        </w:rPr>
      </w:pPr>
    </w:p>
    <w:p w:rsidR="008A3124" w:rsidRDefault="008A3124" w:rsidP="008A3124">
      <w:pPr>
        <w:spacing w:after="200" w:line="276" w:lineRule="auto"/>
        <w:jc w:val="center"/>
        <w:rPr>
          <w:rStyle w:val="fontstyle01"/>
          <w:lang w:val="id-ID"/>
        </w:rPr>
      </w:pPr>
      <w:r>
        <w:rPr>
          <w:rStyle w:val="fontstyle01"/>
        </w:rPr>
        <w:t>KEKAYAAN INTELEKTUAL</w:t>
      </w:r>
    </w:p>
    <w:tbl>
      <w:tblPr>
        <w:tblW w:w="86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993"/>
        <w:gridCol w:w="992"/>
        <w:gridCol w:w="850"/>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lastRenderedPageBreak/>
              <w:t>Jenis</w:t>
            </w:r>
            <w:r w:rsidRPr="0088788D">
              <w:rPr>
                <w:rFonts w:eastAsia="Times New Roman"/>
                <w:b/>
                <w:bCs/>
                <w:i/>
                <w:iCs/>
                <w:color w:val="FFFFFF" w:themeColor="background1"/>
                <w:sz w:val="16"/>
                <w:szCs w:val="16"/>
                <w:lang w:val="id-ID" w:eastAsia="id-ID"/>
              </w:rPr>
              <w:br/>
              <w:t>Kekayaan</w:t>
            </w:r>
            <w:r w:rsidRPr="0088788D">
              <w:rPr>
                <w:rFonts w:eastAsia="Times New Roman"/>
                <w:b/>
                <w:bCs/>
                <w:i/>
                <w:iCs/>
                <w:color w:val="FFFFFF" w:themeColor="background1"/>
                <w:sz w:val="16"/>
                <w:szCs w:val="16"/>
                <w:lang w:val="id-ID" w:eastAsia="id-ID"/>
              </w:rPr>
              <w:br/>
              <w:t>Intelektual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belum</w:t>
            </w:r>
            <w:r w:rsidRPr="0088788D">
              <w:rPr>
                <w:rFonts w:eastAsia="Times New Roman"/>
                <w:b/>
                <w:bCs/>
                <w:i/>
                <w:iCs/>
                <w:color w:val="FFFFFF" w:themeColor="background1"/>
                <w:sz w:val="16"/>
                <w:szCs w:val="16"/>
                <w:lang w:val="id-ID" w:eastAsia="id-ID"/>
              </w:rPr>
              <w:br/>
              <w:t>diperoleh)</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No. KI </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Pemilik</w:t>
            </w:r>
            <w:r w:rsidRPr="0088788D">
              <w:rPr>
                <w:rFonts w:eastAsia="Times New Roman"/>
                <w:b/>
                <w:bCs/>
                <w:i/>
                <w:iCs/>
                <w:color w:val="FFFFFF" w:themeColor="background1"/>
                <w:sz w:val="16"/>
                <w:szCs w:val="16"/>
                <w:lang w:val="id-ID" w:eastAsia="id-ID"/>
              </w:rPr>
              <w:br/>
              <w:t>KI</w:t>
            </w:r>
          </w:p>
        </w:tc>
      </w:tr>
      <w:tr w:rsidR="0088788D" w:rsidRPr="00FE7F77" w:rsidTr="008A3124">
        <w:trPr>
          <w:trHeight w:val="850"/>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Paten</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ID00000000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1</w:t>
            </w:r>
            <w:r w:rsidRPr="00FE7F77">
              <w:rPr>
                <w:rFonts w:eastAsia="Times New Roman"/>
                <w:i/>
                <w:iCs/>
                <w:sz w:val="16"/>
                <w:szCs w:val="16"/>
                <w:lang w:val="id-ID" w:eastAsia="id-ID"/>
              </w:rPr>
              <w:br/>
              <w:t>Januari</w:t>
            </w:r>
            <w:r w:rsidRPr="00FE7F77">
              <w:rPr>
                <w:rFonts w:eastAsia="Times New Roman"/>
                <w:i/>
                <w:iCs/>
                <w:sz w:val="16"/>
                <w:szCs w:val="16"/>
                <w:lang w:val="id-ID" w:eastAsia="id-ID"/>
              </w:rPr>
              <w:br/>
              <w:t>2017</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31</w:t>
            </w:r>
            <w:r w:rsidRPr="00FE7F77">
              <w:rPr>
                <w:rFonts w:eastAsia="Times New Roman"/>
                <w:i/>
                <w:iCs/>
                <w:sz w:val="16"/>
                <w:szCs w:val="16"/>
                <w:lang w:val="id-ID" w:eastAsia="id-ID"/>
              </w:rPr>
              <w:br/>
              <w:t>Desember</w:t>
            </w:r>
            <w:r w:rsidRPr="00FE7F77">
              <w:rPr>
                <w:rFonts w:eastAsia="Times New Roman"/>
                <w:i/>
                <w:iCs/>
                <w:sz w:val="16"/>
                <w:szCs w:val="16"/>
                <w:lang w:val="id-ID" w:eastAsia="id-ID"/>
              </w:rPr>
              <w:br/>
              <w:t>2037</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pemilik</w:t>
            </w:r>
            <w:r w:rsidRPr="00FE7F77">
              <w:rPr>
                <w:rFonts w:eastAsia="Times New Roman"/>
                <w:i/>
                <w:iCs/>
                <w:sz w:val="16"/>
                <w:szCs w:val="16"/>
                <w:lang w:val="id-ID" w:eastAsia="id-ID"/>
              </w:rPr>
              <w:br/>
              <w:t>K</w:t>
            </w:r>
          </w:p>
        </w:tc>
      </w:tr>
    </w:tbl>
    <w:p w:rsidR="0088788D" w:rsidRDefault="0088788D" w:rsidP="00524412">
      <w:pPr>
        <w:spacing w:after="200" w:line="276" w:lineRule="auto"/>
        <w:rPr>
          <w:lang w:val="id-ID"/>
        </w:rPr>
      </w:pPr>
    </w:p>
    <w:p w:rsidR="003B3CDA" w:rsidRDefault="00FE7F77" w:rsidP="00665A43">
      <w:pPr>
        <w:pStyle w:val="Heading2"/>
      </w:pPr>
      <w:bookmarkStart w:id="50" w:name="_Toc35257534"/>
      <w:bookmarkStart w:id="51" w:name="_Toc33615348"/>
      <w:bookmarkStart w:id="52" w:name="_Toc33616108"/>
      <w:r w:rsidRPr="00FE7F77">
        <w:t>Sertifikasi</w:t>
      </w:r>
      <w:bookmarkEnd w:id="50"/>
    </w:p>
    <w:p w:rsidR="00FE7F77" w:rsidRPr="000269CA" w:rsidRDefault="00FE7F77" w:rsidP="003B3CDA">
      <w:pPr>
        <w:pStyle w:val="Heading4"/>
      </w:pPr>
      <w:r w:rsidRPr="00FE7F77">
        <w:t>(jika ada) misalnya: ISO, Halal, SNI dan sebagainya. Dibuat dengan contoh</w:t>
      </w:r>
      <w:r>
        <w:t xml:space="preserve"> </w:t>
      </w:r>
      <w:r w:rsidRPr="00FE7F77">
        <w:t>format berikut</w:t>
      </w:r>
      <w:bookmarkEnd w:id="51"/>
      <w:bookmarkEnd w:id="52"/>
    </w:p>
    <w:p w:rsidR="00FE7F77" w:rsidRDefault="00FE7F77" w:rsidP="00FE7F77">
      <w:pPr>
        <w:rPr>
          <w:lang w:val="id-ID"/>
        </w:rPr>
      </w:pPr>
      <w:r>
        <w:rPr>
          <w:lang w:val="id-ID"/>
        </w:rPr>
        <w:t>XXXX</w:t>
      </w:r>
    </w:p>
    <w:p w:rsidR="00FE7F77" w:rsidRDefault="00FE7F77" w:rsidP="00FE7F77">
      <w:pPr>
        <w:rPr>
          <w:lang w:val="id-ID"/>
        </w:rPr>
      </w:pPr>
    </w:p>
    <w:p w:rsidR="008A3124" w:rsidRPr="00FE7F77" w:rsidRDefault="008A3124" w:rsidP="008A3124">
      <w:pPr>
        <w:jc w:val="center"/>
        <w:rPr>
          <w:sz w:val="28"/>
          <w:lang w:val="id-ID"/>
        </w:rPr>
      </w:pPr>
      <w:r w:rsidRPr="00FE7F77">
        <w:rPr>
          <w:rStyle w:val="fontstyle01"/>
          <w:sz w:val="24"/>
        </w:rPr>
        <w:t>SERTIFIKASI</w:t>
      </w:r>
    </w:p>
    <w:p w:rsidR="0088788D" w:rsidRDefault="0088788D" w:rsidP="00FE7F77">
      <w:pPr>
        <w:rPr>
          <w:lang w:val="id-ID"/>
        </w:rPr>
      </w:pPr>
    </w:p>
    <w:p w:rsidR="0088788D" w:rsidRDefault="0088788D" w:rsidP="00FE7F77">
      <w:pPr>
        <w:rPr>
          <w:lang w:val="id-ID"/>
        </w:rPr>
      </w:pPr>
    </w:p>
    <w:p w:rsidR="0088788D" w:rsidRDefault="0088788D"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276"/>
        <w:gridCol w:w="992"/>
        <w:gridCol w:w="1134"/>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Sertifikasi</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No.</w:t>
            </w:r>
            <w:r w:rsidRPr="0088788D">
              <w:rPr>
                <w:rFonts w:eastAsia="Times New Roman"/>
                <w:b/>
                <w:bCs/>
                <w:i/>
                <w:iCs/>
                <w:color w:val="FFFFFF" w:themeColor="background1"/>
                <w:sz w:val="16"/>
                <w:szCs w:val="16"/>
                <w:lang w:val="id-ID" w:eastAsia="id-ID"/>
              </w:rPr>
              <w:br/>
              <w:t>Sertifikat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Halal</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--deskripsi--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88788D" w:rsidRDefault="0088788D" w:rsidP="00FE7F77">
      <w:pPr>
        <w:rPr>
          <w:lang w:val="id-ID"/>
        </w:rPr>
      </w:pPr>
    </w:p>
    <w:p w:rsidR="003B3CDA" w:rsidRDefault="00FE7F77" w:rsidP="00665A43">
      <w:pPr>
        <w:pStyle w:val="Heading2"/>
      </w:pPr>
      <w:bookmarkStart w:id="53" w:name="_Toc35257535"/>
      <w:bookmarkStart w:id="54" w:name="_Toc33615349"/>
      <w:bookmarkStart w:id="55" w:name="_Toc33616109"/>
      <w:r w:rsidRPr="00FE7F77">
        <w:t>Izin</w:t>
      </w:r>
      <w:bookmarkEnd w:id="53"/>
    </w:p>
    <w:p w:rsidR="00FE7F77" w:rsidRPr="000269CA" w:rsidRDefault="00FE7F77" w:rsidP="003B3CDA">
      <w:pPr>
        <w:pStyle w:val="Heading4"/>
      </w:pPr>
      <w:r w:rsidRPr="00FE7F77">
        <w:t>(jika ada) misalnya: Izin Edar Alat Kesehatan Dalam Negeri, Izin Edar Pupuk, dan</w:t>
      </w:r>
      <w:r>
        <w:t xml:space="preserve"> seba</w:t>
      </w:r>
      <w:r w:rsidRPr="00FE7F77">
        <w:t>g</w:t>
      </w:r>
      <w:r>
        <w:t>a</w:t>
      </w:r>
      <w:r w:rsidRPr="00FE7F77">
        <w:t>inya. Dibuat dengan contoh format berikut</w:t>
      </w:r>
      <w:bookmarkEnd w:id="54"/>
      <w:bookmarkEnd w:id="55"/>
    </w:p>
    <w:p w:rsidR="00FE7F77" w:rsidRDefault="00FE7F77" w:rsidP="00FE7F77">
      <w:pPr>
        <w:rPr>
          <w:lang w:val="id-ID"/>
        </w:rPr>
      </w:pPr>
      <w:r>
        <w:rPr>
          <w:lang w:val="id-ID"/>
        </w:rPr>
        <w:t>XXXX</w:t>
      </w:r>
    </w:p>
    <w:p w:rsidR="00FE7F77" w:rsidRDefault="00FE7F77" w:rsidP="00FE7F77">
      <w:pPr>
        <w:rPr>
          <w:lang w:val="id-ID"/>
        </w:rPr>
      </w:pPr>
    </w:p>
    <w:p w:rsidR="00E11C00" w:rsidRDefault="00E11C00" w:rsidP="00E11C00">
      <w:pPr>
        <w:jc w:val="center"/>
        <w:rPr>
          <w:b/>
          <w:lang w:val="id-ID"/>
        </w:rPr>
      </w:pPr>
    </w:p>
    <w:p w:rsidR="00E11C00" w:rsidRPr="00E11C00" w:rsidRDefault="00E11C00" w:rsidP="00E11C00">
      <w:pPr>
        <w:jc w:val="center"/>
        <w:rPr>
          <w:b/>
          <w:lang w:val="id-ID"/>
        </w:rPr>
      </w:pPr>
      <w:r w:rsidRPr="00E11C00">
        <w:rPr>
          <w:b/>
          <w:lang w:val="id-ID"/>
        </w:rPr>
        <w:t>DAFTAR IZIN</w:t>
      </w:r>
    </w:p>
    <w:p w:rsidR="00FE7F77" w:rsidRPr="00E11C00" w:rsidRDefault="00FE7F77" w:rsidP="00FE7F77">
      <w:pPr>
        <w:rPr>
          <w:sz w:val="8"/>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134"/>
        <w:gridCol w:w="992"/>
        <w:gridCol w:w="993"/>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Izin</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No. Surat</w:t>
            </w:r>
            <w:r w:rsidRPr="0088788D">
              <w:rPr>
                <w:rFonts w:eastAsia="Times New Roman"/>
                <w:b/>
                <w:bCs/>
                <w:i/>
                <w:iCs/>
                <w:color w:val="FFFFFF" w:themeColor="background1"/>
                <w:sz w:val="16"/>
                <w:szCs w:val="16"/>
                <w:lang w:val="id-ID" w:eastAsia="id-ID"/>
              </w:rPr>
              <w:br/>
              <w:t>Izin</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794"/>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Izin Edar</w:t>
            </w:r>
            <w:r w:rsidRPr="00FE7F77">
              <w:rPr>
                <w:rFonts w:eastAsia="Times New Roman"/>
                <w:b/>
                <w:bCs/>
                <w:i/>
                <w:iCs/>
                <w:sz w:val="16"/>
                <w:szCs w:val="16"/>
                <w:lang w:val="id-ID" w:eastAsia="id-ID"/>
              </w:rPr>
              <w:br/>
              <w:t>Pupuk</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6" w:name="_Toc35257536"/>
      <w:bookmarkStart w:id="57" w:name="_Toc33615350"/>
      <w:bookmarkStart w:id="58" w:name="_Toc33616110"/>
      <w:r w:rsidRPr="00FE7F77">
        <w:t>Daftar inventor</w:t>
      </w:r>
      <w:bookmarkEnd w:id="56"/>
    </w:p>
    <w:p w:rsidR="00FE7F77" w:rsidRPr="000269CA" w:rsidRDefault="00FE7F77" w:rsidP="003B3CDA">
      <w:pPr>
        <w:pStyle w:val="Heading4"/>
      </w:pPr>
      <w:r w:rsidRPr="00FE7F77">
        <w:t>dengan format sebagai berikut</w:t>
      </w:r>
      <w:bookmarkEnd w:id="57"/>
      <w:bookmarkEnd w:id="58"/>
    </w:p>
    <w:p w:rsidR="00FE7F77" w:rsidRDefault="00FE7F77" w:rsidP="00FE7F77">
      <w:pPr>
        <w:rPr>
          <w:lang w:val="id-ID"/>
        </w:rPr>
      </w:pPr>
      <w:r>
        <w:rPr>
          <w:lang w:val="id-ID"/>
        </w:rPr>
        <w:t>XXXX</w:t>
      </w:r>
    </w:p>
    <w:p w:rsidR="00FE7F77" w:rsidRDefault="00FE7F77" w:rsidP="00FE7F77">
      <w:pPr>
        <w:rPr>
          <w:lang w:val="id-ID"/>
        </w:rPr>
      </w:pPr>
    </w:p>
    <w:p w:rsidR="008A3124" w:rsidRPr="008A3124" w:rsidRDefault="008A3124" w:rsidP="008A3124">
      <w:pPr>
        <w:jc w:val="center"/>
        <w:rPr>
          <w:b/>
          <w:lang w:val="id-ID"/>
        </w:rPr>
      </w:pPr>
      <w:r w:rsidRPr="008A3124">
        <w:rPr>
          <w:b/>
          <w:lang w:val="id-ID"/>
        </w:rPr>
        <w:t>TIM INVENTOR</w:t>
      </w:r>
    </w:p>
    <w:p w:rsidR="00FE7F77" w:rsidRDefault="00FE7F77"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1134"/>
        <w:gridCol w:w="993"/>
        <w:gridCol w:w="992"/>
      </w:tblGrid>
      <w:tr w:rsidR="002F2B1E" w:rsidRPr="002F2B1E" w:rsidTr="008A3124">
        <w:trPr>
          <w:trHeight w:val="907"/>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NIK</w:t>
            </w:r>
            <w:r w:rsidRPr="002F2B1E">
              <w:rPr>
                <w:rFonts w:eastAsia="Times New Roman"/>
                <w:b/>
                <w:bCs/>
                <w:i/>
                <w:iCs/>
                <w:color w:val="FFFFFF" w:themeColor="background1"/>
                <w:sz w:val="16"/>
                <w:szCs w:val="16"/>
                <w:lang w:val="id-ID" w:eastAsia="id-ID"/>
              </w:rPr>
              <w:br/>
              <w:t>(Nomor</w:t>
            </w:r>
            <w:r w:rsidRPr="002F2B1E">
              <w:rPr>
                <w:rFonts w:eastAsia="Times New Roman"/>
                <w:b/>
                <w:bCs/>
                <w:i/>
                <w:iCs/>
                <w:color w:val="FFFFFF" w:themeColor="background1"/>
                <w:sz w:val="16"/>
                <w:szCs w:val="16"/>
                <w:lang w:val="id-ID" w:eastAsia="id-ID"/>
              </w:rPr>
              <w:br/>
              <w:t>KTP)</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Nama</w:t>
            </w:r>
            <w:r w:rsidRPr="002F2B1E">
              <w:rPr>
                <w:rFonts w:eastAsia="Times New Roman"/>
                <w:b/>
                <w:bCs/>
                <w:i/>
                <w:iCs/>
                <w:color w:val="FFFFFF" w:themeColor="background1"/>
                <w:sz w:val="16"/>
                <w:szCs w:val="16"/>
                <w:lang w:val="id-ID" w:eastAsia="id-ID"/>
              </w:rPr>
              <w:br/>
              <w:t>Inventor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 xml:space="preserve">Foto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Jenis</w:t>
            </w:r>
            <w:r w:rsidRPr="002F2B1E">
              <w:rPr>
                <w:rFonts w:eastAsia="Times New Roman"/>
                <w:b/>
                <w:bCs/>
                <w:i/>
                <w:iCs/>
                <w:color w:val="FFFFFF" w:themeColor="background1"/>
                <w:sz w:val="16"/>
                <w:szCs w:val="16"/>
                <w:lang w:val="id-ID" w:eastAsia="id-ID"/>
              </w:rPr>
              <w:br/>
              <w:t>Kelamin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Tanggal</w:t>
            </w:r>
            <w:r w:rsidRPr="002F2B1E">
              <w:rPr>
                <w:rFonts w:eastAsia="Times New Roman"/>
                <w:b/>
                <w:bCs/>
                <w:i/>
                <w:iCs/>
                <w:color w:val="FFFFFF" w:themeColor="background1"/>
                <w:sz w:val="16"/>
                <w:szCs w:val="16"/>
                <w:lang w:val="id-ID" w:eastAsia="id-ID"/>
              </w:rPr>
              <w:br/>
              <w:t>Lahir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Jenjang</w:t>
            </w:r>
            <w:r w:rsidRPr="002F2B1E">
              <w:rPr>
                <w:rFonts w:eastAsia="Times New Roman"/>
                <w:b/>
                <w:bCs/>
                <w:i/>
                <w:iCs/>
                <w:color w:val="FFFFFF" w:themeColor="background1"/>
                <w:sz w:val="16"/>
                <w:szCs w:val="16"/>
                <w:lang w:val="id-ID" w:eastAsia="id-ID"/>
              </w:rPr>
              <w:br/>
              <w:t>Pendidikan</w:t>
            </w:r>
            <w:r w:rsidRPr="002F2B1E">
              <w:rPr>
                <w:rFonts w:eastAsia="Times New Roman"/>
                <w:b/>
                <w:bCs/>
                <w:i/>
                <w:iCs/>
                <w:color w:val="FFFFFF" w:themeColor="background1"/>
                <w:sz w:val="16"/>
                <w:szCs w:val="16"/>
                <w:lang w:val="id-ID" w:eastAsia="id-ID"/>
              </w:rPr>
              <w:br/>
              <w:t>Terakhir</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Jabatan</w:t>
            </w:r>
            <w:r w:rsidRPr="002F2B1E">
              <w:rPr>
                <w:rFonts w:eastAsia="Times New Roman"/>
                <w:b/>
                <w:bCs/>
                <w:i/>
                <w:iCs/>
                <w:color w:val="FFFFFF" w:themeColor="background1"/>
                <w:sz w:val="16"/>
                <w:szCs w:val="16"/>
                <w:lang w:val="id-ID" w:eastAsia="id-ID"/>
              </w:rPr>
              <w:br/>
              <w:t>Dalam</w:t>
            </w:r>
            <w:r w:rsidRPr="002F2B1E">
              <w:rPr>
                <w:rFonts w:eastAsia="Times New Roman"/>
                <w:b/>
                <w:bCs/>
                <w:i/>
                <w:iCs/>
                <w:color w:val="FFFFFF" w:themeColor="background1"/>
                <w:sz w:val="16"/>
                <w:szCs w:val="16"/>
                <w:lang w:val="id-ID" w:eastAsia="id-ID"/>
              </w:rPr>
              <w:br/>
              <w:t>Tim</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Asal</w:t>
            </w:r>
            <w:r w:rsidRPr="002F2B1E">
              <w:rPr>
                <w:rFonts w:eastAsia="Times New Roman"/>
                <w:b/>
                <w:bCs/>
                <w:i/>
                <w:iCs/>
                <w:color w:val="FFFFFF" w:themeColor="background1"/>
                <w:sz w:val="16"/>
                <w:szCs w:val="16"/>
                <w:lang w:val="id-ID" w:eastAsia="id-ID"/>
              </w:rPr>
              <w:br/>
              <w:t>Institusi</w:t>
            </w:r>
          </w:p>
        </w:tc>
      </w:tr>
      <w:tr w:rsidR="002F2B1E"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A</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Pria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13 Agustus</w:t>
            </w:r>
            <w:r w:rsidRPr="00FE7F77">
              <w:rPr>
                <w:rFonts w:eastAsia="Times New Roman"/>
                <w:i/>
                <w:iCs/>
                <w:sz w:val="16"/>
                <w:szCs w:val="16"/>
                <w:lang w:val="id-ID" w:eastAsia="id-ID"/>
              </w:rPr>
              <w:br/>
              <w:t>1989</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Ketua</w:t>
            </w:r>
            <w:r w:rsidRPr="00FE7F77">
              <w:rPr>
                <w:rFonts w:eastAsia="Times New Roman"/>
                <w:i/>
                <w:iCs/>
                <w:sz w:val="16"/>
                <w:szCs w:val="16"/>
                <w:lang w:val="id-ID" w:eastAsia="id-ID"/>
              </w:rPr>
              <w:br/>
              <w:t>Tim</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A</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B</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Wanita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 Mei1992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Anggota </w:t>
            </w:r>
          </w:p>
        </w:tc>
        <w:tc>
          <w:tcPr>
            <w:tcW w:w="992"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B</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b/>
                <w:bCs/>
                <w:i/>
                <w:iCs/>
                <w:sz w:val="16"/>
                <w:szCs w:val="16"/>
                <w:lang w:val="id-ID" w:eastAsia="id-ID"/>
              </w:rPr>
            </w:pPr>
            <w:r>
              <w:rPr>
                <w:rFonts w:eastAsia="Times New Roman"/>
                <w:b/>
                <w:bCs/>
                <w:i/>
                <w:iCs/>
                <w:sz w:val="16"/>
                <w:szCs w:val="16"/>
                <w:lang w:val="id-ID" w:eastAsia="id-ID"/>
              </w:rPr>
              <w:t>dst</w:t>
            </w:r>
          </w:p>
        </w:tc>
        <w:tc>
          <w:tcPr>
            <w:tcW w:w="1559"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850"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3"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2"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9" w:name="_Toc35257537"/>
      <w:bookmarkStart w:id="60" w:name="_Toc33615351"/>
      <w:bookmarkStart w:id="61" w:name="_Toc33616111"/>
      <w:r w:rsidRPr="00FE7F77">
        <w:t>Foto-foto produk</w:t>
      </w:r>
      <w:bookmarkEnd w:id="59"/>
    </w:p>
    <w:p w:rsidR="00FE7F77" w:rsidRPr="000269CA" w:rsidRDefault="007464BB" w:rsidP="003B3CDA">
      <w:pPr>
        <w:pStyle w:val="Heading4"/>
      </w:pPr>
      <w:r>
        <w:t>[</w:t>
      </w:r>
      <w:r w:rsidR="00FE7F77" w:rsidRPr="00FE7F77">
        <w:t>5-10 foto</w:t>
      </w:r>
      <w:r>
        <w:t>]</w:t>
      </w:r>
      <w:bookmarkEnd w:id="60"/>
      <w:bookmarkEnd w:id="61"/>
    </w:p>
    <w:p w:rsidR="00FE7F77" w:rsidRPr="00770924" w:rsidRDefault="00FE7F77" w:rsidP="00FE7F77">
      <w:pPr>
        <w:rPr>
          <w:lang w:val="id-ID"/>
        </w:rPr>
      </w:pPr>
      <w:r>
        <w:rPr>
          <w:lang w:val="id-ID"/>
        </w:rPr>
        <w:t>XXXX</w:t>
      </w:r>
    </w:p>
    <w:p w:rsidR="00FE7F77" w:rsidRDefault="00FE7F77" w:rsidP="00FE7F77">
      <w:pPr>
        <w:rPr>
          <w:lang w:val="id-ID"/>
        </w:rPr>
      </w:pPr>
    </w:p>
    <w:p w:rsidR="003B3CDA" w:rsidRDefault="007464BB" w:rsidP="00665A43">
      <w:pPr>
        <w:pStyle w:val="Heading2"/>
      </w:pPr>
      <w:bookmarkStart w:id="62" w:name="_Toc35257538"/>
      <w:bookmarkStart w:id="63" w:name="_Toc33615352"/>
      <w:bookmarkStart w:id="64" w:name="_Toc33616112"/>
      <w:r w:rsidRPr="007464BB">
        <w:t>Foto-foto kegiatan tenant</w:t>
      </w:r>
      <w:bookmarkEnd w:id="62"/>
    </w:p>
    <w:p w:rsidR="00FE7F77" w:rsidRPr="000269CA" w:rsidRDefault="007464BB" w:rsidP="003B3CDA">
      <w:pPr>
        <w:pStyle w:val="Heading4"/>
      </w:pPr>
      <w:r w:rsidRPr="007464BB">
        <w:t xml:space="preserve">(produksi, pameran, dsb) </w:t>
      </w:r>
      <w:r>
        <w:t>[</w:t>
      </w:r>
      <w:r w:rsidRPr="007464BB">
        <w:t>5-10 foto</w:t>
      </w:r>
      <w:r>
        <w:t>]</w:t>
      </w:r>
      <w:bookmarkEnd w:id="63"/>
      <w:bookmarkEnd w:id="64"/>
    </w:p>
    <w:p w:rsidR="00FE7F77" w:rsidRPr="00770924" w:rsidRDefault="00FE7F77" w:rsidP="00FE7F77">
      <w:pPr>
        <w:rPr>
          <w:lang w:val="id-ID"/>
        </w:rPr>
      </w:pPr>
      <w:r>
        <w:rPr>
          <w:lang w:val="id-ID"/>
        </w:rPr>
        <w:t>XXXX</w:t>
      </w:r>
    </w:p>
    <w:p w:rsidR="00FE7F77" w:rsidRDefault="00FE7F77" w:rsidP="00FE7F77">
      <w:pPr>
        <w:rPr>
          <w:lang w:val="id-ID"/>
        </w:rPr>
      </w:pPr>
    </w:p>
    <w:p w:rsidR="00FE7F77" w:rsidRDefault="00FE7F77" w:rsidP="00FE7F77">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65" w:name="_Toc33615353"/>
      <w:bookmarkStart w:id="66" w:name="_Toc33616113"/>
      <w:bookmarkStart w:id="67" w:name="_Toc35257539"/>
      <w:r w:rsidRPr="007464BB">
        <w:lastRenderedPageBreak/>
        <w:t>Aspek Perusahaan</w:t>
      </w:r>
      <w:bookmarkEnd w:id="65"/>
      <w:bookmarkEnd w:id="66"/>
      <w:bookmarkEnd w:id="67"/>
    </w:p>
    <w:p w:rsidR="000269CA" w:rsidRDefault="000269CA" w:rsidP="000269CA"/>
    <w:p w:rsidR="000269CA" w:rsidRDefault="000269CA" w:rsidP="007464BB">
      <w:pPr>
        <w:pStyle w:val="Konten"/>
      </w:pPr>
    </w:p>
    <w:p w:rsidR="007464BB" w:rsidRPr="000269CA" w:rsidRDefault="007464BB" w:rsidP="00665A43">
      <w:pPr>
        <w:pStyle w:val="Heading2"/>
      </w:pPr>
      <w:bookmarkStart w:id="68" w:name="_Toc33615354"/>
      <w:bookmarkStart w:id="69" w:name="_Toc33616114"/>
      <w:bookmarkStart w:id="70" w:name="_Toc35257540"/>
      <w:r w:rsidRPr="007464BB">
        <w:t>Logo Perusahaan</w:t>
      </w:r>
      <w:bookmarkEnd w:id="68"/>
      <w:bookmarkEnd w:id="69"/>
      <w:bookmarkEnd w:id="70"/>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1" w:name="_Toc35257541"/>
      <w:bookmarkStart w:id="72" w:name="_Toc33615355"/>
      <w:bookmarkStart w:id="73" w:name="_Toc33616115"/>
      <w:r w:rsidRPr="007464BB">
        <w:t>Data dasar perusahaan</w:t>
      </w:r>
      <w:bookmarkEnd w:id="71"/>
    </w:p>
    <w:p w:rsidR="007464BB" w:rsidRPr="000269CA" w:rsidRDefault="007464BB" w:rsidP="003B3CDA">
      <w:pPr>
        <w:pStyle w:val="Heading4"/>
      </w:pPr>
      <w:r w:rsidRPr="007464BB">
        <w:t>Dibuat berdasarkan format berikut:</w:t>
      </w:r>
      <w:bookmarkEnd w:id="72"/>
      <w:bookmarkEnd w:id="73"/>
    </w:p>
    <w:p w:rsidR="007464BB" w:rsidRPr="008A3124" w:rsidRDefault="007464BB" w:rsidP="007464BB">
      <w:pPr>
        <w:rPr>
          <w:b/>
          <w:lang w:val="id-ID"/>
        </w:rPr>
      </w:pPr>
      <w:r w:rsidRPr="008A3124">
        <w:rPr>
          <w:b/>
          <w:lang w:val="id-ID"/>
        </w:rPr>
        <w:t>DATA DASAR PERUSAHAAN</w:t>
      </w:r>
    </w:p>
    <w:p w:rsidR="008A3124" w:rsidRDefault="008A3124" w:rsidP="007464BB">
      <w:pPr>
        <w:rPr>
          <w:lang w:val="id-ID"/>
        </w:rPr>
      </w:pPr>
    </w:p>
    <w:p w:rsidR="007464BB" w:rsidRPr="007464BB" w:rsidRDefault="007464BB" w:rsidP="007464BB">
      <w:pPr>
        <w:rPr>
          <w:lang w:val="id-ID"/>
        </w:rPr>
      </w:pPr>
      <w:r w:rsidRPr="007464BB">
        <w:rPr>
          <w:lang w:val="id-ID"/>
        </w:rPr>
        <w:t>Nama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Bentuk badan usaha</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Alamat perusahaan</w:t>
      </w:r>
      <w:r w:rsidR="002F2B1E">
        <w:rPr>
          <w:lang w:val="id-ID"/>
        </w:rPr>
        <w:tab/>
      </w:r>
      <w:r w:rsidR="002F2B1E">
        <w:rPr>
          <w:lang w:val="id-ID"/>
        </w:rPr>
        <w:tab/>
        <w:t>:</w:t>
      </w:r>
    </w:p>
    <w:p w:rsidR="007464BB" w:rsidRPr="007464BB" w:rsidRDefault="007464BB" w:rsidP="007464BB">
      <w:pPr>
        <w:rPr>
          <w:lang w:val="id-ID"/>
        </w:rPr>
      </w:pPr>
      <w:r w:rsidRPr="007464BB">
        <w:rPr>
          <w:lang w:val="id-ID"/>
        </w:rPr>
        <w:t>Kota/Kab perusahaan</w:t>
      </w:r>
      <w:r w:rsidR="002F2B1E">
        <w:rPr>
          <w:lang w:val="id-ID"/>
        </w:rPr>
        <w:tab/>
        <w:t>:</w:t>
      </w:r>
    </w:p>
    <w:p w:rsidR="007464BB" w:rsidRPr="007464BB" w:rsidRDefault="007464BB" w:rsidP="007464BB">
      <w:pPr>
        <w:rPr>
          <w:lang w:val="id-ID"/>
        </w:rPr>
      </w:pPr>
      <w:r w:rsidRPr="007464BB">
        <w:rPr>
          <w:lang w:val="id-ID"/>
        </w:rPr>
        <w:t>Alamat lokasi produksi</w:t>
      </w:r>
      <w:r w:rsidR="002F2B1E">
        <w:rPr>
          <w:lang w:val="id-ID"/>
        </w:rPr>
        <w:tab/>
        <w:t>:</w:t>
      </w:r>
    </w:p>
    <w:p w:rsidR="007464BB" w:rsidRPr="007464BB" w:rsidRDefault="007464BB" w:rsidP="007464BB">
      <w:pPr>
        <w:rPr>
          <w:lang w:val="id-ID"/>
        </w:rPr>
      </w:pPr>
      <w:r w:rsidRPr="007464BB">
        <w:rPr>
          <w:lang w:val="id-ID"/>
        </w:rPr>
        <w:t>Email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Telepon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Tahun berdiri (sesuai</w:t>
      </w:r>
    </w:p>
    <w:p w:rsidR="007464BB" w:rsidRPr="007464BB" w:rsidRDefault="007464BB" w:rsidP="007464BB">
      <w:pPr>
        <w:rPr>
          <w:lang w:val="id-ID"/>
        </w:rPr>
      </w:pPr>
      <w:r w:rsidRPr="007464BB">
        <w:rPr>
          <w:lang w:val="id-ID"/>
        </w:rPr>
        <w:t>akta perusahaan)</w:t>
      </w:r>
      <w:r w:rsidR="002F2B1E">
        <w:rPr>
          <w:lang w:val="id-ID"/>
        </w:rPr>
        <w:tab/>
      </w:r>
      <w:r w:rsidR="002F2B1E">
        <w:rPr>
          <w:lang w:val="id-ID"/>
        </w:rPr>
        <w:tab/>
        <w:t>: 2019</w:t>
      </w:r>
    </w:p>
    <w:p w:rsidR="002F2B1E" w:rsidRDefault="007464BB" w:rsidP="007464BB">
      <w:pPr>
        <w:rPr>
          <w:lang w:val="id-ID"/>
        </w:rPr>
      </w:pPr>
      <w:r w:rsidRPr="007464BB">
        <w:rPr>
          <w:lang w:val="id-ID"/>
        </w:rPr>
        <w:t>Nama pendiri</w:t>
      </w:r>
      <w:r w:rsidR="002F2B1E">
        <w:rPr>
          <w:lang w:val="id-ID"/>
        </w:rPr>
        <w:t xml:space="preserve"> </w:t>
      </w:r>
      <w:r w:rsidRPr="007464BB">
        <w:rPr>
          <w:lang w:val="id-ID"/>
        </w:rPr>
        <w:t xml:space="preserve">perusahaan </w:t>
      </w:r>
    </w:p>
    <w:p w:rsidR="007464BB" w:rsidRPr="007464BB" w:rsidRDefault="007464BB" w:rsidP="007464BB">
      <w:pPr>
        <w:rPr>
          <w:lang w:val="id-ID"/>
        </w:rPr>
      </w:pPr>
      <w:r w:rsidRPr="007464BB">
        <w:rPr>
          <w:lang w:val="id-ID"/>
        </w:rPr>
        <w:t>(sesuai akta</w:t>
      </w:r>
      <w:r w:rsidR="002F2B1E">
        <w:rPr>
          <w:lang w:val="id-ID"/>
        </w:rPr>
        <w:t xml:space="preserve"> </w:t>
      </w:r>
      <w:r w:rsidRPr="007464BB">
        <w:rPr>
          <w:lang w:val="id-ID"/>
        </w:rPr>
        <w:t>perusahaan)</w:t>
      </w:r>
      <w:r w:rsidR="002F2B1E">
        <w:rPr>
          <w:lang w:val="id-ID"/>
        </w:rPr>
        <w:tab/>
        <w:t xml:space="preserve">: </w:t>
      </w:r>
    </w:p>
    <w:p w:rsidR="007464BB" w:rsidRDefault="007464BB" w:rsidP="007464BB">
      <w:pPr>
        <w:rPr>
          <w:lang w:val="id-ID"/>
        </w:rPr>
      </w:pPr>
      <w:r w:rsidRPr="007464BB">
        <w:rPr>
          <w:lang w:val="id-ID"/>
        </w:rPr>
        <w:t>Website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Media sosial</w:t>
      </w:r>
      <w:r w:rsidR="002F2B1E">
        <w:rPr>
          <w:lang w:val="id-ID"/>
        </w:rPr>
        <w:t xml:space="preserve"> </w:t>
      </w:r>
      <w:r w:rsidRPr="007464BB">
        <w:rPr>
          <w:lang w:val="id-ID"/>
        </w:rPr>
        <w:t>perusahaan</w:t>
      </w:r>
      <w:r w:rsidR="002F2B1E">
        <w:rPr>
          <w:lang w:val="id-ID"/>
        </w:rPr>
        <w:tab/>
        <w:t>:</w:t>
      </w:r>
    </w:p>
    <w:p w:rsidR="007464BB" w:rsidRPr="007464BB" w:rsidRDefault="007464BB" w:rsidP="007464BB">
      <w:pPr>
        <w:rPr>
          <w:lang w:val="id-ID"/>
        </w:rPr>
      </w:pPr>
      <w:r w:rsidRPr="007464BB">
        <w:rPr>
          <w:lang w:val="id-ID"/>
        </w:rPr>
        <w:t>Status kepemilikan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kantor</w:t>
      </w:r>
    </w:p>
    <w:p w:rsidR="007464BB" w:rsidRPr="007464BB" w:rsidRDefault="007464BB" w:rsidP="007464BB">
      <w:pPr>
        <w:rPr>
          <w:lang w:val="id-ID"/>
        </w:rPr>
      </w:pPr>
      <w:r w:rsidRPr="007464BB">
        <w:rPr>
          <w:lang w:val="id-ID"/>
        </w:rPr>
        <w:t>Luas ruang kantor (m2)</w:t>
      </w:r>
      <w:r w:rsidR="002F2B1E">
        <w:rPr>
          <w:lang w:val="id-ID"/>
        </w:rPr>
        <w:tab/>
        <w:t xml:space="preserve">: </w:t>
      </w:r>
    </w:p>
    <w:p w:rsidR="007464BB" w:rsidRPr="007464BB" w:rsidRDefault="007464BB" w:rsidP="007464BB">
      <w:pPr>
        <w:rPr>
          <w:lang w:val="id-ID"/>
        </w:rPr>
      </w:pPr>
      <w:r w:rsidRPr="007464BB">
        <w:rPr>
          <w:lang w:val="id-ID"/>
        </w:rPr>
        <w:t>Status kepemlikan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produksi</w:t>
      </w:r>
      <w:r w:rsidR="002F2B1E">
        <w:rPr>
          <w:lang w:val="id-ID"/>
        </w:rPr>
        <w:tab/>
      </w:r>
      <w:r w:rsidR="002F2B1E">
        <w:rPr>
          <w:lang w:val="id-ID"/>
        </w:rPr>
        <w:tab/>
        <w:t xml:space="preserve">: </w:t>
      </w:r>
    </w:p>
    <w:p w:rsidR="007464BB" w:rsidRDefault="007464BB" w:rsidP="007464BB">
      <w:pPr>
        <w:rPr>
          <w:lang w:val="id-ID"/>
        </w:rPr>
      </w:pPr>
      <w:r w:rsidRPr="007464BB">
        <w:rPr>
          <w:lang w:val="id-ID"/>
        </w:rPr>
        <w:t>Luas ruang produksi</w:t>
      </w:r>
      <w:r w:rsidR="002F2B1E">
        <w:rPr>
          <w:lang w:val="id-ID"/>
        </w:rPr>
        <w:tab/>
      </w:r>
      <w:r w:rsidR="002F2B1E" w:rsidRPr="007464BB">
        <w:rPr>
          <w:lang w:val="id-ID"/>
        </w:rPr>
        <w:t xml:space="preserve"> </w:t>
      </w:r>
      <w:r w:rsidRPr="007464BB">
        <w:rPr>
          <w:lang w:val="id-ID"/>
        </w:rPr>
        <w:t>(m2)</w:t>
      </w:r>
      <w:r w:rsidR="002F2B1E">
        <w:rPr>
          <w:lang w:val="id-ID"/>
        </w:rPr>
        <w:tab/>
        <w:t>:</w:t>
      </w:r>
    </w:p>
    <w:p w:rsidR="007464BB" w:rsidRPr="00770924" w:rsidRDefault="007464BB" w:rsidP="007464BB">
      <w:pPr>
        <w:rPr>
          <w:lang w:val="id-ID"/>
        </w:rPr>
      </w:pPr>
    </w:p>
    <w:p w:rsidR="007464BB" w:rsidRDefault="007464BB" w:rsidP="007464BB">
      <w:pPr>
        <w:rPr>
          <w:lang w:val="id-ID"/>
        </w:rPr>
      </w:pPr>
    </w:p>
    <w:p w:rsidR="007464BB" w:rsidRPr="000269CA" w:rsidRDefault="007464BB" w:rsidP="00665A43">
      <w:pPr>
        <w:pStyle w:val="Heading2"/>
      </w:pPr>
      <w:bookmarkStart w:id="74" w:name="_Toc33615356"/>
      <w:bookmarkStart w:id="75" w:name="_Toc33616116"/>
      <w:bookmarkStart w:id="76" w:name="_Toc35257542"/>
      <w:r w:rsidRPr="007464BB">
        <w:t>Gambar struktur organisasi</w:t>
      </w:r>
      <w:bookmarkEnd w:id="74"/>
      <w:bookmarkEnd w:id="75"/>
      <w:bookmarkEnd w:id="76"/>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7" w:name="_Toc35257543"/>
      <w:bookmarkStart w:id="78" w:name="_Toc33615357"/>
      <w:bookmarkStart w:id="79" w:name="_Toc33616117"/>
      <w:r w:rsidRPr="007464BB">
        <w:t>Aset yang dimiliki perusahaan</w:t>
      </w:r>
      <w:bookmarkEnd w:id="77"/>
    </w:p>
    <w:p w:rsidR="007464BB" w:rsidRPr="000269CA" w:rsidRDefault="007464BB" w:rsidP="003B3CDA">
      <w:pPr>
        <w:pStyle w:val="Heading4"/>
      </w:pPr>
      <w:r w:rsidRPr="007464BB">
        <w:t>Ditulis dengan format sebagai berikut:</w:t>
      </w:r>
      <w:bookmarkEnd w:id="78"/>
      <w:bookmarkEnd w:id="79"/>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DAFTAR ASET PERUSAHAAN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1404"/>
        <w:gridCol w:w="2268"/>
      </w:tblGrid>
      <w:tr w:rsidR="008B52B2" w:rsidRPr="008B52B2" w:rsidTr="008A3124">
        <w:trPr>
          <w:trHeight w:val="624"/>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Aset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Pemilik Aset </w:t>
            </w:r>
          </w:p>
        </w:tc>
        <w:tc>
          <w:tcPr>
            <w:tcW w:w="140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Tahun</w:t>
            </w:r>
            <w:r w:rsidRPr="008B52B2">
              <w:rPr>
                <w:rFonts w:eastAsia="Times New Roman"/>
                <w:b/>
                <w:bCs/>
                <w:i/>
                <w:iCs/>
                <w:color w:val="FFFFFF" w:themeColor="background1"/>
                <w:sz w:val="18"/>
                <w:szCs w:val="16"/>
                <w:lang w:val="id-ID" w:eastAsia="id-ID"/>
              </w:rPr>
              <w:br/>
              <w:t>Perolehan</w:t>
            </w:r>
          </w:p>
        </w:tc>
        <w:tc>
          <w:tcPr>
            <w:tcW w:w="226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Nilai Aset Saat Ini (Rp)</w:t>
            </w: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0" w:name="_Toc35257544"/>
      <w:bookmarkStart w:id="81" w:name="_Toc33615358"/>
      <w:bookmarkStart w:id="82" w:name="_Toc33616118"/>
      <w:r w:rsidRPr="007464BB">
        <w:t>Daftar pengelola utama tenant</w:t>
      </w:r>
      <w:bookmarkEnd w:id="80"/>
    </w:p>
    <w:p w:rsidR="007464BB" w:rsidRPr="007464BB" w:rsidRDefault="007464BB" w:rsidP="003B3CDA">
      <w:pPr>
        <w:pStyle w:val="Heading4"/>
      </w:pPr>
      <w:r w:rsidRPr="007464BB">
        <w:t>dengan format sebagai berikut:</w:t>
      </w:r>
      <w:r>
        <w:t xml:space="preserve"> </w:t>
      </w:r>
      <w:r w:rsidRPr="007464BB">
        <w:t>[ Pengelola utama adalah pengelola inti selain teknisi, administrasi, tenaga marketing, dsb ]</w:t>
      </w:r>
      <w:bookmarkEnd w:id="81"/>
      <w:bookmarkEnd w:id="82"/>
    </w:p>
    <w:p w:rsidR="007464BB" w:rsidRPr="00770924" w:rsidRDefault="007464BB" w:rsidP="007464BB">
      <w:pPr>
        <w:rPr>
          <w:lang w:val="id-ID"/>
        </w:rPr>
      </w:pPr>
      <w:r>
        <w:rPr>
          <w:lang w:val="id-ID"/>
        </w:rPr>
        <w:t>XXXX</w:t>
      </w: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PENGELOLA UTAMA TENANT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9"/>
        <w:gridCol w:w="980"/>
        <w:gridCol w:w="898"/>
        <w:gridCol w:w="1114"/>
        <w:gridCol w:w="1109"/>
        <w:gridCol w:w="1300"/>
        <w:gridCol w:w="1097"/>
        <w:gridCol w:w="1094"/>
      </w:tblGrid>
      <w:tr w:rsidR="008B52B2" w:rsidRPr="008B52B2" w:rsidTr="008A3124">
        <w:trPr>
          <w:trHeight w:val="1304"/>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NIK</w:t>
            </w:r>
            <w:r w:rsidRPr="008B52B2">
              <w:rPr>
                <w:rFonts w:eastAsia="Times New Roman"/>
                <w:b/>
                <w:bCs/>
                <w:i/>
                <w:iCs/>
                <w:color w:val="FFFFFF" w:themeColor="background1"/>
                <w:sz w:val="16"/>
                <w:szCs w:val="16"/>
                <w:lang w:val="id-ID" w:eastAsia="id-ID"/>
              </w:rPr>
              <w:br/>
              <w:t>(Nomor</w:t>
            </w:r>
            <w:r w:rsidRPr="008B52B2">
              <w:rPr>
                <w:rFonts w:eastAsia="Times New Roman"/>
                <w:b/>
                <w:bCs/>
                <w:i/>
                <w:iCs/>
                <w:color w:val="FFFFFF" w:themeColor="background1"/>
                <w:sz w:val="16"/>
                <w:szCs w:val="16"/>
                <w:lang w:val="id-ID" w:eastAsia="id-ID"/>
              </w:rPr>
              <w:br/>
              <w:t>KTP)</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Foto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Jenis</w:t>
            </w:r>
            <w:r w:rsidRPr="008B52B2">
              <w:rPr>
                <w:rFonts w:eastAsia="Times New Roman"/>
                <w:b/>
                <w:bCs/>
                <w:i/>
                <w:iCs/>
                <w:color w:val="FFFFFF" w:themeColor="background1"/>
                <w:sz w:val="16"/>
                <w:szCs w:val="16"/>
                <w:lang w:val="id-ID" w:eastAsia="id-ID"/>
              </w:rPr>
              <w:br/>
              <w:t>Kelamin</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Tanggal</w:t>
            </w:r>
            <w:r w:rsidRPr="008B52B2">
              <w:rPr>
                <w:rFonts w:eastAsia="Times New Roman"/>
                <w:b/>
                <w:bCs/>
                <w:i/>
                <w:iCs/>
                <w:color w:val="FFFFFF" w:themeColor="background1"/>
                <w:sz w:val="16"/>
                <w:szCs w:val="16"/>
                <w:lang w:val="id-ID" w:eastAsia="id-ID"/>
              </w:rPr>
              <w:br/>
              <w:t>Lahir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Jenjang</w:t>
            </w:r>
            <w:r w:rsidRPr="008B52B2">
              <w:rPr>
                <w:rFonts w:eastAsia="Times New Roman"/>
                <w:b/>
                <w:bCs/>
                <w:i/>
                <w:iCs/>
                <w:color w:val="FFFFFF" w:themeColor="background1"/>
                <w:sz w:val="16"/>
                <w:szCs w:val="16"/>
                <w:lang w:val="id-ID" w:eastAsia="id-ID"/>
              </w:rPr>
              <w:br/>
              <w:t>Pendidikan</w:t>
            </w:r>
            <w:r w:rsidRPr="008B52B2">
              <w:rPr>
                <w:rFonts w:eastAsia="Times New Roman"/>
                <w:b/>
                <w:bCs/>
                <w:i/>
                <w:iCs/>
                <w:color w:val="FFFFFF" w:themeColor="background1"/>
                <w:sz w:val="16"/>
                <w:szCs w:val="16"/>
                <w:lang w:val="id-ID" w:eastAsia="id-ID"/>
              </w:rPr>
              <w:br/>
              <w:t>Terakhir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Jabatan</w:t>
            </w:r>
            <w:r w:rsidRPr="008B52B2">
              <w:rPr>
                <w:rFonts w:eastAsia="Times New Roman"/>
                <w:b/>
                <w:bCs/>
                <w:i/>
                <w:iCs/>
                <w:color w:val="FFFFFF" w:themeColor="background1"/>
                <w:sz w:val="16"/>
                <w:szCs w:val="16"/>
                <w:lang w:val="id-ID" w:eastAsia="id-ID"/>
              </w:rPr>
              <w:br/>
              <w:t>Pengelo</w:t>
            </w:r>
            <w:r w:rsidRPr="008B52B2">
              <w:rPr>
                <w:rFonts w:eastAsia="Times New Roman"/>
                <w:b/>
                <w:bCs/>
                <w:i/>
                <w:iCs/>
                <w:color w:val="FFFFFF" w:themeColor="background1"/>
                <w:sz w:val="16"/>
                <w:szCs w:val="16"/>
                <w:lang w:val="id-ID" w:eastAsia="id-ID"/>
              </w:rPr>
              <w:br/>
              <w:t>la</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B52B2" w:rsidRPr="008B52B2" w:rsidRDefault="008B52B2" w:rsidP="007464BB">
            <w:pPr>
              <w:rPr>
                <w:rFonts w:eastAsia="Times New Roman"/>
                <w:b/>
                <w:bCs/>
                <w:i/>
                <w:iCs/>
                <w:color w:val="FFFFFF" w:themeColor="background1"/>
                <w:sz w:val="16"/>
                <w:szCs w:val="16"/>
                <w:lang w:val="id-ID" w:eastAsia="id-ID"/>
              </w:rPr>
            </w:pPr>
            <w:r w:rsidRPr="008B52B2">
              <w:rPr>
                <w:rFonts w:eastAsia="Times New Roman"/>
                <w:b/>
                <w:bCs/>
                <w:i/>
                <w:iCs/>
                <w:color w:val="FFFFFF" w:themeColor="background1"/>
                <w:sz w:val="16"/>
                <w:szCs w:val="16"/>
                <w:lang w:val="id-ID" w:eastAsia="id-ID"/>
              </w:rPr>
              <w:t>Status</w:t>
            </w:r>
            <w:r w:rsidRPr="008B52B2">
              <w:rPr>
                <w:rFonts w:eastAsia="Times New Roman"/>
                <w:b/>
                <w:bCs/>
                <w:i/>
                <w:iCs/>
                <w:color w:val="FFFFFF" w:themeColor="background1"/>
                <w:sz w:val="16"/>
                <w:szCs w:val="16"/>
                <w:lang w:val="id-ID" w:eastAsia="id-ID"/>
              </w:rPr>
              <w:br/>
              <w:t>SDM</w:t>
            </w:r>
            <w:r w:rsidRPr="008B52B2">
              <w:rPr>
                <w:rFonts w:eastAsia="Times New Roman"/>
                <w:b/>
                <w:bCs/>
                <w:i/>
                <w:iCs/>
                <w:color w:val="FFFFFF" w:themeColor="background1"/>
                <w:sz w:val="16"/>
                <w:szCs w:val="16"/>
                <w:lang w:val="id-ID" w:eastAsia="id-ID"/>
              </w:rPr>
              <w:br/>
              <w:t>(Penuh</w:t>
            </w:r>
            <w:r w:rsidR="007464BB" w:rsidRPr="008B52B2">
              <w:rPr>
                <w:rFonts w:eastAsia="Times New Roman"/>
                <w:b/>
                <w:bCs/>
                <w:i/>
                <w:iCs/>
                <w:color w:val="FFFFFF" w:themeColor="background1"/>
                <w:sz w:val="16"/>
                <w:szCs w:val="16"/>
                <w:lang w:val="id-ID" w:eastAsia="id-ID"/>
              </w:rPr>
              <w:t>/</w:t>
            </w:r>
            <w:r w:rsidRPr="008B52B2">
              <w:rPr>
                <w:rFonts w:eastAsia="Times New Roman"/>
                <w:b/>
                <w:bCs/>
                <w:i/>
                <w:iCs/>
                <w:color w:val="FFFFFF" w:themeColor="background1"/>
                <w:sz w:val="16"/>
                <w:szCs w:val="16"/>
                <w:lang w:val="id-ID" w:eastAsia="id-ID"/>
              </w:rPr>
              <w:t xml:space="preserve"> </w:t>
            </w:r>
          </w:p>
          <w:p w:rsidR="007464BB" w:rsidRPr="008B52B2" w:rsidRDefault="007464BB" w:rsidP="008B52B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Paruh</w:t>
            </w:r>
            <w:r w:rsidRPr="008B52B2">
              <w:rPr>
                <w:rFonts w:eastAsia="Times New Roman"/>
                <w:b/>
                <w:bCs/>
                <w:i/>
                <w:iCs/>
                <w:color w:val="FFFFFF" w:themeColor="background1"/>
                <w:sz w:val="16"/>
                <w:szCs w:val="16"/>
                <w:lang w:val="id-ID" w:eastAsia="id-ID"/>
              </w:rPr>
              <w:br/>
              <w:t>Waktu)</w:t>
            </w:r>
          </w:p>
        </w:tc>
      </w:tr>
      <w:tr w:rsidR="007464BB" w:rsidRPr="007464BB" w:rsidTr="008A3124">
        <w:trPr>
          <w:trHeight w:val="794"/>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Pria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20 Januari</w:t>
            </w:r>
            <w:r w:rsidRPr="007464BB">
              <w:rPr>
                <w:rFonts w:eastAsia="Times New Roman"/>
                <w:i/>
                <w:iCs/>
                <w:sz w:val="16"/>
                <w:szCs w:val="16"/>
                <w:lang w:val="id-ID" w:eastAsia="id-ID"/>
              </w:rPr>
              <w:br/>
              <w:t>1992</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S2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CEO/Dir</w:t>
            </w:r>
            <w:r w:rsidRPr="007464BB">
              <w:rPr>
                <w:rFonts w:eastAsia="Times New Roman"/>
                <w:i/>
                <w:iCs/>
                <w:sz w:val="16"/>
                <w:szCs w:val="16"/>
                <w:lang w:val="id-ID" w:eastAsia="id-ID"/>
              </w:rPr>
              <w:br/>
              <w:t>ektur</w:t>
            </w:r>
            <w:r w:rsidRPr="007464BB">
              <w:rPr>
                <w:rFonts w:eastAsia="Times New Roman"/>
                <w:i/>
                <w:iCs/>
                <w:sz w:val="16"/>
                <w:szCs w:val="16"/>
                <w:lang w:val="id-ID" w:eastAsia="id-ID"/>
              </w:rPr>
              <w:br/>
              <w:t>Utama</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Penuh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B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Wanita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30 Juni</w:t>
            </w:r>
            <w:r w:rsidRPr="007464BB">
              <w:rPr>
                <w:rFonts w:eastAsia="Times New Roman"/>
                <w:i/>
                <w:iCs/>
                <w:sz w:val="16"/>
                <w:szCs w:val="16"/>
                <w:lang w:val="id-ID" w:eastAsia="id-ID"/>
              </w:rPr>
              <w:br/>
              <w:t>1993</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S1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CTO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Paruh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dst</w:t>
            </w: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r>
    </w:tbl>
    <w:p w:rsidR="007464BB" w:rsidRDefault="007464BB" w:rsidP="007464BB">
      <w:pPr>
        <w:rPr>
          <w:lang w:val="id-ID"/>
        </w:rPr>
      </w:pPr>
    </w:p>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3" w:name="_Toc35257545"/>
      <w:bookmarkStart w:id="84" w:name="_Toc33615359"/>
      <w:bookmarkStart w:id="85" w:name="_Toc33616119"/>
      <w:r w:rsidRPr="007464BB">
        <w:t>Jumlah seluruh pegawai</w:t>
      </w:r>
      <w:bookmarkEnd w:id="83"/>
    </w:p>
    <w:p w:rsidR="007464BB" w:rsidRPr="000269CA" w:rsidRDefault="007464BB" w:rsidP="003B3CDA">
      <w:pPr>
        <w:pStyle w:val="Heading4"/>
      </w:pPr>
      <w:r w:rsidRPr="007464BB">
        <w:t>termasuk teknisi, administrasi, tenaga marketing, dsb. Ditulis</w:t>
      </w:r>
      <w:r>
        <w:t xml:space="preserve"> </w:t>
      </w:r>
      <w:r w:rsidRPr="007464BB">
        <w:t>dengan format sebagai berikut:</w:t>
      </w:r>
      <w:bookmarkEnd w:id="84"/>
      <w:bookmarkEnd w:id="85"/>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Default="007464BB" w:rsidP="008B52B2">
      <w:pPr>
        <w:pStyle w:val="Konten"/>
        <w:jc w:val="center"/>
        <w:rPr>
          <w:b/>
          <w:lang w:eastAsia="id-ID"/>
        </w:rPr>
      </w:pPr>
      <w:r w:rsidRPr="008B52B2">
        <w:rPr>
          <w:b/>
          <w:lang w:eastAsia="id-ID"/>
        </w:rPr>
        <w:t>JUMLAH PEGAWAI</w:t>
      </w:r>
    </w:p>
    <w:p w:rsidR="008B52B2" w:rsidRPr="008B52B2" w:rsidRDefault="008B52B2" w:rsidP="008B52B2">
      <w:pPr>
        <w:pStyle w:val="Konten"/>
        <w:jc w:val="center"/>
        <w:rPr>
          <w:rFonts w:ascii="Times New Roman" w:hAnsi="Times New Roman" w:cs="Times New Roman"/>
          <w:b/>
          <w:lang w:eastAsia="id-ID"/>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3572"/>
      </w:tblGrid>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xml:space="preserve">Pegawai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lastRenderedPageBreak/>
              <w:t xml:space="preserve">Pegawai Tidak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6" w:name="_Toc35257546"/>
      <w:bookmarkStart w:id="87" w:name="_Toc33615360"/>
      <w:bookmarkStart w:id="88" w:name="_Toc33616120"/>
      <w:r w:rsidRPr="007464BB">
        <w:t>Kepemilikan perusahaan</w:t>
      </w:r>
      <w:bookmarkEnd w:id="86"/>
    </w:p>
    <w:p w:rsidR="007464BB" w:rsidRPr="000269CA" w:rsidRDefault="007464BB" w:rsidP="003B3CDA">
      <w:pPr>
        <w:pStyle w:val="Heading4"/>
      </w:pPr>
      <w:r w:rsidRPr="007464BB">
        <w:t>Ditulis dengan format sebagai berikut:</w:t>
      </w:r>
      <w:bookmarkEnd w:id="87"/>
      <w:bookmarkEnd w:id="88"/>
    </w:p>
    <w:p w:rsidR="007464BB" w:rsidRDefault="007464BB" w:rsidP="007464BB">
      <w:pPr>
        <w:pStyle w:val="Konten"/>
      </w:pPr>
      <w:r w:rsidRPr="007464BB">
        <w:t>XXXX</w:t>
      </w:r>
    </w:p>
    <w:p w:rsidR="007464BB" w:rsidRDefault="007464BB" w:rsidP="007464BB">
      <w:pPr>
        <w:pStyle w:val="Konten"/>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DAFTAR KEPEMILIKAN PERUSAHAAN</w:t>
      </w:r>
    </w:p>
    <w:p w:rsidR="007464BB" w:rsidRDefault="007464BB" w:rsidP="007464BB">
      <w:pPr>
        <w:pStyle w:val="Konten"/>
      </w:pP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42"/>
        <w:gridCol w:w="1843"/>
        <w:gridCol w:w="1276"/>
        <w:gridCol w:w="1276"/>
        <w:gridCol w:w="1417"/>
        <w:gridCol w:w="1418"/>
      </w:tblGrid>
      <w:tr w:rsidR="008B52B2" w:rsidRPr="008B52B2" w:rsidTr="008A3124">
        <w:trPr>
          <w:trHeight w:val="850"/>
          <w:jc w:val="center"/>
        </w:trPr>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Nama</w:t>
            </w:r>
            <w:r w:rsidRPr="008B52B2">
              <w:rPr>
                <w:rFonts w:eastAsia="Times New Roman"/>
                <w:b/>
                <w:bCs/>
                <w:i/>
                <w:iCs/>
                <w:color w:val="FFFFFF" w:themeColor="background1"/>
                <w:sz w:val="16"/>
                <w:szCs w:val="16"/>
                <w:lang w:val="id-ID" w:eastAsia="id-ID"/>
              </w:rPr>
              <w:br/>
              <w:t>pemilik</w:t>
            </w:r>
            <w:r w:rsidRPr="008B52B2">
              <w:rPr>
                <w:rFonts w:eastAsia="Times New Roman"/>
                <w:b/>
                <w:bCs/>
                <w:i/>
                <w:iCs/>
                <w:color w:val="FFFFFF" w:themeColor="background1"/>
                <w:sz w:val="16"/>
                <w:szCs w:val="16"/>
                <w:lang w:val="id-ID" w:eastAsia="id-ID"/>
              </w:rPr>
              <w:br/>
              <w:t>saham</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Alamat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pemegang</w:t>
            </w:r>
            <w:r w:rsidRPr="008B52B2">
              <w:rPr>
                <w:rFonts w:eastAsia="Times New Roman"/>
                <w:b/>
                <w:bCs/>
                <w:i/>
                <w:iCs/>
                <w:color w:val="FFFFFF" w:themeColor="background1"/>
                <w:sz w:val="16"/>
                <w:szCs w:val="16"/>
                <w:lang w:val="id-ID" w:eastAsia="id-ID"/>
              </w:rPr>
              <w:br/>
              <w:t>saham</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kewarga</w:t>
            </w:r>
            <w:r w:rsidR="008B52B2" w:rsidRPr="008B52B2">
              <w:rPr>
                <w:rFonts w:eastAsia="Times New Roman"/>
                <w:b/>
                <w:bCs/>
                <w:i/>
                <w:iCs/>
                <w:color w:val="FFFFFF" w:themeColor="background1"/>
                <w:sz w:val="16"/>
                <w:szCs w:val="16"/>
                <w:lang w:val="id-ID" w:eastAsia="id-ID"/>
              </w:rPr>
              <w:t xml:space="preserve"> </w:t>
            </w:r>
            <w:r w:rsidRPr="008B52B2">
              <w:rPr>
                <w:rFonts w:eastAsia="Times New Roman"/>
                <w:b/>
                <w:bCs/>
                <w:i/>
                <w:iCs/>
                <w:color w:val="FFFFFF" w:themeColor="background1"/>
                <w:sz w:val="16"/>
                <w:szCs w:val="16"/>
                <w:lang w:val="id-ID" w:eastAsia="id-ID"/>
              </w:rPr>
              <w:t>negaraan</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Asal</w:t>
            </w:r>
            <w:r w:rsidRPr="008B52B2">
              <w:rPr>
                <w:rFonts w:eastAsia="Times New Roman"/>
                <w:b/>
                <w:bCs/>
                <w:i/>
                <w:iCs/>
                <w:color w:val="FFFFFF" w:themeColor="background1"/>
                <w:sz w:val="16"/>
                <w:szCs w:val="16"/>
                <w:lang w:val="id-ID" w:eastAsia="id-ID"/>
              </w:rPr>
              <w:br/>
              <w:t>negara</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Persentase</w:t>
            </w:r>
            <w:r w:rsidRPr="008B52B2">
              <w:rPr>
                <w:rFonts w:eastAsia="Times New Roman"/>
                <w:b/>
                <w:bCs/>
                <w:i/>
                <w:iCs/>
                <w:color w:val="FFFFFF" w:themeColor="background1"/>
                <w:sz w:val="16"/>
                <w:szCs w:val="16"/>
                <w:lang w:val="id-ID" w:eastAsia="id-ID"/>
              </w:rPr>
              <w:br/>
              <w:t>kepimilikan</w:t>
            </w:r>
            <w:r w:rsidRPr="008B52B2">
              <w:rPr>
                <w:rFonts w:eastAsia="Times New Roman"/>
                <w:b/>
                <w:bCs/>
                <w:i/>
                <w:iCs/>
                <w:color w:val="FFFFFF" w:themeColor="background1"/>
                <w:sz w:val="16"/>
                <w:szCs w:val="16"/>
                <w:lang w:val="id-ID" w:eastAsia="id-ID"/>
              </w:rPr>
              <w:br/>
              <w:t>(%)</w:t>
            </w:r>
          </w:p>
        </w:tc>
      </w:tr>
      <w:tr w:rsidR="00D168C2" w:rsidRPr="00D168C2" w:rsidTr="008A3124">
        <w:trPr>
          <w:trHeight w:val="567"/>
          <w:jc w:val="center"/>
        </w:trPr>
        <w:tc>
          <w:tcPr>
            <w:tcW w:w="1242"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Pemilik A</w:t>
            </w:r>
          </w:p>
        </w:tc>
        <w:tc>
          <w:tcPr>
            <w:tcW w:w="1843"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Jl. XYZ DKI</w:t>
            </w:r>
            <w:r w:rsidRPr="00D168C2">
              <w:rPr>
                <w:rFonts w:eastAsia="Times New Roman"/>
                <w:i/>
                <w:iCs/>
                <w:sz w:val="16"/>
                <w:szCs w:val="16"/>
                <w:lang w:val="id-ID" w:eastAsia="id-ID"/>
              </w:rPr>
              <w:br/>
              <w:t>Jakarta</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Perseorangan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60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A</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ABC St.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Luar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Singapura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30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B</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Jl. XXX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10</w:t>
            </w:r>
          </w:p>
        </w:tc>
      </w:tr>
      <w:tr w:rsidR="007B3EE0"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b/>
                <w:bCs/>
                <w:i/>
                <w:iCs/>
                <w:sz w:val="16"/>
                <w:szCs w:val="16"/>
                <w:lang w:val="id-ID" w:eastAsia="id-ID"/>
              </w:rPr>
            </w:pPr>
            <w:r>
              <w:rPr>
                <w:rFonts w:eastAsia="Times New Roman"/>
                <w:b/>
                <w:bCs/>
                <w:i/>
                <w:iCs/>
                <w:sz w:val="16"/>
                <w:szCs w:val="16"/>
                <w:lang w:val="id-ID" w:eastAsia="id-ID"/>
              </w:rPr>
              <w:t>dst</w:t>
            </w:r>
          </w:p>
        </w:tc>
        <w:tc>
          <w:tcPr>
            <w:tcW w:w="1843"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r>
    </w:tbl>
    <w:p w:rsidR="00D168C2" w:rsidRDefault="00D168C2" w:rsidP="007464BB">
      <w:pPr>
        <w:pStyle w:val="Konten"/>
      </w:pPr>
    </w:p>
    <w:p w:rsidR="007464BB" w:rsidRDefault="007464BB" w:rsidP="007464BB">
      <w:pPr>
        <w:pStyle w:val="Konten"/>
      </w:pPr>
    </w:p>
    <w:p w:rsidR="007464BB" w:rsidRPr="00770924" w:rsidRDefault="007464BB" w:rsidP="007464BB">
      <w:pPr>
        <w:pStyle w:val="Konten"/>
      </w:pPr>
    </w:p>
    <w:p w:rsidR="007464BB" w:rsidRDefault="007464BB" w:rsidP="007464BB">
      <w:pPr>
        <w:rPr>
          <w:lang w:val="id-ID"/>
        </w:rPr>
      </w:pPr>
    </w:p>
    <w:p w:rsidR="003B3CDA" w:rsidRDefault="00D168C2" w:rsidP="00665A43">
      <w:pPr>
        <w:pStyle w:val="Heading2"/>
      </w:pPr>
      <w:bookmarkStart w:id="89" w:name="_Toc35257547"/>
      <w:bookmarkStart w:id="90" w:name="_Toc33615361"/>
      <w:bookmarkStart w:id="91" w:name="_Toc33616121"/>
      <w:r w:rsidRPr="00D168C2">
        <w:t>Histori pendanaan</w:t>
      </w:r>
      <w:bookmarkEnd w:id="89"/>
    </w:p>
    <w:p w:rsidR="00D168C2" w:rsidRPr="00D168C2" w:rsidRDefault="00D168C2" w:rsidP="003B3CDA">
      <w:pPr>
        <w:pStyle w:val="Heading4"/>
      </w:pPr>
      <w:r w:rsidRPr="00D168C2">
        <w:t>Ditulis dengan format sebagai berikut:</w:t>
      </w:r>
      <w:bookmarkEnd w:id="90"/>
      <w:bookmarkEnd w:id="91"/>
    </w:p>
    <w:p w:rsidR="00D168C2" w:rsidRPr="00D168C2" w:rsidRDefault="00D168C2" w:rsidP="00D168C2">
      <w:pPr>
        <w:rPr>
          <w:lang w:val="id-ID"/>
        </w:rPr>
      </w:pPr>
      <w:r w:rsidRPr="00D168C2">
        <w:rPr>
          <w:lang w:val="id-ID"/>
        </w:rPr>
        <w:t>Jenis pendanaan dapat berupa:</w:t>
      </w:r>
    </w:p>
    <w:p w:rsidR="007464BB" w:rsidRPr="00D168C2" w:rsidRDefault="00D168C2" w:rsidP="00D168C2">
      <w:pPr>
        <w:rPr>
          <w:b/>
          <w:lang w:val="id-ID"/>
        </w:rPr>
      </w:pPr>
      <w:r w:rsidRPr="00D168C2">
        <w:rPr>
          <w:b/>
          <w:lang w:val="id-ID"/>
        </w:rPr>
        <w:t>Investasi, pinjaman bank, hibah, bootstrap, keluarga/teman/kolega, crowdfunding</w:t>
      </w:r>
    </w:p>
    <w:p w:rsidR="00D168C2" w:rsidRPr="000269CA" w:rsidRDefault="00D168C2" w:rsidP="00D168C2">
      <w:pPr>
        <w:rPr>
          <w:lang w:val="id-ID"/>
        </w:rPr>
      </w:pPr>
    </w:p>
    <w:p w:rsidR="007464BB" w:rsidRDefault="007464BB" w:rsidP="007464BB">
      <w:pPr>
        <w:rPr>
          <w:lang w:val="id-ID"/>
        </w:rPr>
      </w:pPr>
      <w:r>
        <w:rPr>
          <w:lang w:val="id-ID"/>
        </w:rPr>
        <w:t>XXXX</w:t>
      </w:r>
    </w:p>
    <w:p w:rsidR="00D168C2" w:rsidRDefault="00D168C2" w:rsidP="007464BB">
      <w:pPr>
        <w:rPr>
          <w:lang w:val="id-ID"/>
        </w:rPr>
      </w:pPr>
    </w:p>
    <w:p w:rsidR="00D168C2" w:rsidRDefault="00D168C2" w:rsidP="007464BB">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HISTORI PENDANAAN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1677"/>
        <w:gridCol w:w="2127"/>
        <w:gridCol w:w="2268"/>
      </w:tblGrid>
      <w:tr w:rsidR="008B52B2" w:rsidRPr="008B52B2" w:rsidTr="008A3124">
        <w:trPr>
          <w:trHeight w:val="907"/>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Jenis pendanaan </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Tahun</w:t>
            </w:r>
            <w:r w:rsidRPr="008B52B2">
              <w:rPr>
                <w:rFonts w:eastAsia="Times New Roman"/>
                <w:b/>
                <w:bCs/>
                <w:i/>
                <w:iCs/>
                <w:color w:val="FFFFFF" w:themeColor="background1"/>
                <w:sz w:val="16"/>
                <w:szCs w:val="16"/>
                <w:lang w:val="id-ID" w:eastAsia="id-ID"/>
              </w:rPr>
              <w:br/>
              <w:t>perolehan</w:t>
            </w:r>
            <w:r w:rsidRPr="008B52B2">
              <w:rPr>
                <w:rFonts w:eastAsia="Times New Roman"/>
                <w:b/>
                <w:bCs/>
                <w:i/>
                <w:iCs/>
                <w:color w:val="FFFFFF" w:themeColor="background1"/>
                <w:sz w:val="16"/>
                <w:szCs w:val="16"/>
                <w:lang w:val="id-ID" w:eastAsia="id-ID"/>
              </w:rPr>
              <w:br/>
              <w:t>dana</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pemberi dana </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Nilai pendanaan</w:t>
            </w:r>
            <w:r w:rsidRPr="008B52B2">
              <w:rPr>
                <w:rFonts w:eastAsia="Times New Roman"/>
                <w:b/>
                <w:bCs/>
                <w:i/>
                <w:iCs/>
                <w:color w:val="FFFFFF" w:themeColor="background1"/>
                <w:sz w:val="16"/>
                <w:szCs w:val="16"/>
                <w:lang w:val="id-ID" w:eastAsia="id-ID"/>
              </w:rPr>
              <w:br/>
              <w:t>(Rp)</w:t>
            </w:r>
          </w:p>
        </w:tc>
      </w:tr>
      <w:tr w:rsidR="00D168C2" w:rsidRPr="00D168C2" w:rsidTr="008A3124">
        <w:trPr>
          <w:trHeight w:val="56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Investasi</w:t>
            </w:r>
          </w:p>
        </w:tc>
        <w:tc>
          <w:tcPr>
            <w:tcW w:w="167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VC A </w:t>
            </w:r>
          </w:p>
        </w:tc>
        <w:tc>
          <w:tcPr>
            <w:tcW w:w="226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Hibah</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2019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Kementerian 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200.000.000,-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lastRenderedPageBreak/>
              <w:t>Contoh:</w:t>
            </w:r>
            <w:r w:rsidRPr="00D168C2">
              <w:rPr>
                <w:rFonts w:eastAsia="Times New Roman"/>
                <w:b/>
                <w:bCs/>
                <w:i/>
                <w:iCs/>
                <w:sz w:val="16"/>
                <w:szCs w:val="16"/>
                <w:lang w:val="id-ID" w:eastAsia="id-ID"/>
              </w:rPr>
              <w:br/>
              <w:t>Keluarga-teman</w:t>
            </w:r>
            <w:r w:rsidRPr="00D168C2">
              <w:rPr>
                <w:rFonts w:eastAsia="Times New Roman"/>
                <w:b/>
                <w:bCs/>
                <w:i/>
                <w:iCs/>
                <w:sz w:val="16"/>
                <w:szCs w:val="16"/>
                <w:lang w:val="id-ID" w:eastAsia="id-ID"/>
              </w:rPr>
              <w:br/>
              <w:t>kolega</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Nama pemberi dana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w:t>
            </w:r>
          </w:p>
        </w:tc>
      </w:tr>
      <w:tr w:rsidR="007B3EE0"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b/>
                <w:bCs/>
                <w:i/>
                <w:iCs/>
                <w:sz w:val="16"/>
                <w:szCs w:val="16"/>
                <w:lang w:val="id-ID" w:eastAsia="id-ID"/>
              </w:rPr>
            </w:pPr>
            <w:r>
              <w:rPr>
                <w:rFonts w:eastAsia="Times New Roman"/>
                <w:b/>
                <w:bCs/>
                <w:i/>
                <w:iCs/>
                <w:sz w:val="16"/>
                <w:szCs w:val="16"/>
                <w:lang w:val="id-ID" w:eastAsia="id-ID"/>
              </w:rPr>
              <w:t>dst</w:t>
            </w:r>
          </w:p>
        </w:tc>
        <w:tc>
          <w:tcPr>
            <w:tcW w:w="167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12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r>
    </w:tbl>
    <w:p w:rsidR="00D168C2" w:rsidRDefault="00D168C2" w:rsidP="007464BB">
      <w:pPr>
        <w:rPr>
          <w:lang w:val="id-ID"/>
        </w:rPr>
      </w:pPr>
    </w:p>
    <w:p w:rsidR="00D168C2" w:rsidRPr="00770924" w:rsidRDefault="00D168C2" w:rsidP="007464BB">
      <w:pPr>
        <w:rPr>
          <w:lang w:val="id-ID"/>
        </w:rPr>
      </w:pPr>
    </w:p>
    <w:p w:rsidR="007464BB" w:rsidRDefault="007464BB" w:rsidP="007464BB">
      <w:pPr>
        <w:rPr>
          <w:lang w:val="id-ID"/>
        </w:rPr>
      </w:pPr>
    </w:p>
    <w:p w:rsidR="008B52B2" w:rsidRDefault="008B52B2">
      <w:pPr>
        <w:spacing w:after="200" w:line="276" w:lineRule="auto"/>
        <w:rPr>
          <w:rFonts w:ascii="Articulate" w:hAnsi="Articulate"/>
          <w:bCs/>
          <w:color w:val="0070C0"/>
          <w:sz w:val="52"/>
          <w:szCs w:val="44"/>
          <w:lang w:val="id-ID"/>
        </w:rPr>
      </w:pPr>
      <w:bookmarkStart w:id="92" w:name="_Toc33615362"/>
      <w:bookmarkStart w:id="93" w:name="_Toc33616122"/>
      <w:r>
        <w:rPr>
          <w:lang w:val="id-ID"/>
        </w:rPr>
        <w:br w:type="page"/>
      </w:r>
    </w:p>
    <w:p w:rsidR="000269CA" w:rsidRPr="000269CA" w:rsidRDefault="00CF4F7F" w:rsidP="00665A43">
      <w:pPr>
        <w:pStyle w:val="Heading1"/>
      </w:pPr>
      <w:bookmarkStart w:id="94" w:name="_Toc35257548"/>
      <w:r w:rsidRPr="00D168C2">
        <w:lastRenderedPageBreak/>
        <w:t>Aspek Bisnis</w:t>
      </w:r>
      <w:bookmarkEnd w:id="92"/>
      <w:bookmarkEnd w:id="93"/>
      <w:bookmarkEnd w:id="94"/>
    </w:p>
    <w:p w:rsidR="000269CA" w:rsidRDefault="000269CA" w:rsidP="000269CA"/>
    <w:p w:rsidR="000269CA" w:rsidRDefault="000269CA" w:rsidP="007464BB">
      <w:pPr>
        <w:pStyle w:val="Konten"/>
      </w:pPr>
    </w:p>
    <w:p w:rsidR="003B3CDA" w:rsidRDefault="00D168C2" w:rsidP="00665A43">
      <w:pPr>
        <w:pStyle w:val="Heading2"/>
      </w:pPr>
      <w:bookmarkStart w:id="95" w:name="_Toc35257549"/>
      <w:bookmarkStart w:id="96" w:name="_Toc33615363"/>
      <w:bookmarkStart w:id="97" w:name="_Toc33616123"/>
      <w:r w:rsidRPr="00D168C2">
        <w:t>Business Model Canvas</w:t>
      </w:r>
      <w:bookmarkEnd w:id="95"/>
    </w:p>
    <w:p w:rsidR="00D168C2" w:rsidRPr="000269CA" w:rsidRDefault="00D168C2" w:rsidP="003B3CDA">
      <w:pPr>
        <w:pStyle w:val="Heading4"/>
      </w:pPr>
      <w:r w:rsidRPr="00D168C2">
        <w:t>(dibuat sesuai format pada lampiran 9)</w:t>
      </w:r>
      <w:bookmarkEnd w:id="96"/>
      <w:bookmarkEnd w:id="97"/>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D168C2" w:rsidP="00665A43">
      <w:pPr>
        <w:pStyle w:val="Heading2"/>
      </w:pPr>
      <w:bookmarkStart w:id="98" w:name="_Toc33615364"/>
      <w:bookmarkStart w:id="99" w:name="_Toc33616124"/>
      <w:bookmarkStart w:id="100" w:name="_Toc35257550"/>
      <w:r w:rsidRPr="00D168C2">
        <w:t>Target dan potensi pasar (market size)</w:t>
      </w:r>
      <w:bookmarkEnd w:id="98"/>
      <w:bookmarkEnd w:id="99"/>
      <w:bookmarkEnd w:id="100"/>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D168C2" w:rsidP="00665A43">
      <w:pPr>
        <w:pStyle w:val="Heading2"/>
      </w:pPr>
      <w:bookmarkStart w:id="101" w:name="_Toc35257551"/>
      <w:bookmarkStart w:id="102" w:name="_Toc33615365"/>
      <w:bookmarkStart w:id="103" w:name="_Toc33616125"/>
      <w:r w:rsidRPr="00D168C2">
        <w:t>Identifikasi kompetitor</w:t>
      </w:r>
      <w:bookmarkEnd w:id="101"/>
    </w:p>
    <w:p w:rsidR="00D168C2" w:rsidRPr="000269CA" w:rsidRDefault="00D168C2" w:rsidP="003B3CDA">
      <w:pPr>
        <w:pStyle w:val="Heading4"/>
      </w:pPr>
      <w:r w:rsidRPr="00D168C2">
        <w:t>(dibuat dengan memberikan perbandingan antara produk Anda</w:t>
      </w:r>
      <w:r>
        <w:t xml:space="preserve"> </w:t>
      </w:r>
      <w:r w:rsidRPr="00D168C2">
        <w:t>dengan produk kompetitor yang dilihat dari berbagai aspek); Misalnya dengan format</w:t>
      </w:r>
      <w:r>
        <w:t xml:space="preserve"> </w:t>
      </w:r>
      <w:r w:rsidRPr="00D168C2">
        <w:t>berikut:</w:t>
      </w:r>
      <w:bookmarkEnd w:id="102"/>
      <w:bookmarkEnd w:id="103"/>
    </w:p>
    <w:p w:rsidR="00D168C2" w:rsidRDefault="00D168C2" w:rsidP="00D168C2">
      <w:pPr>
        <w:rPr>
          <w:lang w:val="id-ID"/>
        </w:rPr>
      </w:pPr>
      <w:r>
        <w:rPr>
          <w:lang w:val="id-ID"/>
        </w:rPr>
        <w:t>XXXX</w:t>
      </w:r>
    </w:p>
    <w:p w:rsidR="00D168C2" w:rsidRDefault="00D168C2" w:rsidP="00D168C2">
      <w:pPr>
        <w:rPr>
          <w:lang w:val="id-ID"/>
        </w:rPr>
      </w:pPr>
    </w:p>
    <w:p w:rsidR="00D168C2" w:rsidRDefault="00D168C2" w:rsidP="00D168C2">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PERBANDINGAN DENGAN KOMPETITOR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19"/>
        <w:gridCol w:w="2134"/>
        <w:gridCol w:w="2184"/>
        <w:gridCol w:w="2184"/>
      </w:tblGrid>
      <w:tr w:rsidR="00581D1F" w:rsidRPr="00581D1F" w:rsidTr="008A3124">
        <w:trPr>
          <w:trHeight w:val="850"/>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 xml:space="preserve">Aspek Perbandingan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Anda]</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Kompetitor 1]</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w:t>
            </w:r>
            <w:r w:rsidRPr="00581D1F">
              <w:rPr>
                <w:rFonts w:eastAsia="Times New Roman"/>
                <w:b/>
                <w:bCs/>
                <w:i/>
                <w:iCs/>
                <w:color w:val="FFFFFF" w:themeColor="background1"/>
                <w:sz w:val="16"/>
                <w:szCs w:val="16"/>
                <w:lang w:val="id-ID" w:eastAsia="id-ID"/>
              </w:rPr>
              <w:br/>
              <w:t>Produk</w:t>
            </w:r>
            <w:r w:rsidRPr="00581D1F">
              <w:rPr>
                <w:rFonts w:eastAsia="Times New Roman"/>
                <w:b/>
                <w:bCs/>
                <w:i/>
                <w:iCs/>
                <w:color w:val="FFFFFF" w:themeColor="background1"/>
                <w:sz w:val="16"/>
                <w:szCs w:val="16"/>
                <w:lang w:val="id-ID" w:eastAsia="id-ID"/>
              </w:rPr>
              <w:br/>
              <w:t>Kompetitor 2]</w:t>
            </w: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A]</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B]</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C]</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Dst.</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bl>
    <w:p w:rsidR="00D168C2" w:rsidRDefault="00D168C2" w:rsidP="00D168C2">
      <w:pPr>
        <w:rPr>
          <w:lang w:val="id-ID"/>
        </w:rPr>
      </w:pPr>
      <w:r w:rsidRPr="00D168C2">
        <w:rPr>
          <w:rFonts w:eastAsia="Times New Roman"/>
          <w:i/>
          <w:iCs/>
          <w:color w:val="000000"/>
          <w:sz w:val="20"/>
          <w:szCs w:val="20"/>
          <w:lang w:val="id-ID" w:eastAsia="id-ID"/>
        </w:rPr>
        <w:t>Dijelaskan pula mengenai posisi kompetitor di pasar yang sama.</w:t>
      </w:r>
    </w:p>
    <w:p w:rsidR="00D168C2" w:rsidRPr="00770924" w:rsidRDefault="00D168C2" w:rsidP="00D168C2">
      <w:pPr>
        <w:rPr>
          <w:lang w:val="id-ID"/>
        </w:rPr>
      </w:pPr>
    </w:p>
    <w:p w:rsidR="00D168C2" w:rsidRDefault="00D168C2" w:rsidP="00D168C2">
      <w:pPr>
        <w:rPr>
          <w:lang w:val="id-ID"/>
        </w:rPr>
      </w:pPr>
    </w:p>
    <w:p w:rsidR="003B3CDA" w:rsidRDefault="006208FF" w:rsidP="00665A43">
      <w:pPr>
        <w:pStyle w:val="Heading2"/>
      </w:pPr>
      <w:bookmarkStart w:id="104" w:name="_Toc35257552"/>
      <w:bookmarkStart w:id="105" w:name="_Toc33615366"/>
      <w:bookmarkStart w:id="106" w:name="_Toc33616126"/>
      <w:r w:rsidRPr="006208FF">
        <w:t>Jangkauan pemasaran (sejak produk dipasarkan)</w:t>
      </w:r>
      <w:bookmarkEnd w:id="104"/>
    </w:p>
    <w:p w:rsidR="00D168C2" w:rsidRPr="000269CA" w:rsidRDefault="006208FF" w:rsidP="003B3CDA">
      <w:pPr>
        <w:pStyle w:val="Heading4"/>
      </w:pPr>
      <w:r w:rsidRPr="006208FF">
        <w:t>Dituliskan seperti contoh berikut:</w:t>
      </w:r>
      <w:bookmarkEnd w:id="105"/>
      <w:bookmarkEnd w:id="106"/>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CB238F">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JANGKAUAN PEMASARAN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2400"/>
      </w:tblGrid>
      <w:tr w:rsidR="00CB238F" w:rsidRPr="00CB238F" w:rsidTr="007B3EE0">
        <w:trPr>
          <w:trHeight w:val="680"/>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Jenis jangkauan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Volume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Nilai pemasaran (dalam</w:t>
            </w:r>
            <w:r w:rsidRPr="00CB238F">
              <w:rPr>
                <w:rFonts w:eastAsia="Times New Roman"/>
                <w:b/>
                <w:bCs/>
                <w:i/>
                <w:iCs/>
                <w:color w:val="FFFFFF" w:themeColor="background1"/>
                <w:sz w:val="18"/>
                <w:szCs w:val="16"/>
                <w:lang w:val="id-ID" w:eastAsia="id-ID"/>
              </w:rPr>
              <w:br/>
              <w:t>rupiah)</w:t>
            </w:r>
          </w:p>
        </w:tc>
      </w:tr>
      <w:tr w:rsidR="006208FF" w:rsidRPr="00CB238F" w:rsidTr="007B3EE0">
        <w:trPr>
          <w:trHeight w:val="39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Regional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100.000.000,-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lastRenderedPageBreak/>
              <w:t xml:space="preserve">Nasional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50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50.000.000,-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Ekspor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200.000.000,- (contoh)</w:t>
            </w:r>
          </w:p>
        </w:tc>
      </w:tr>
    </w:tbl>
    <w:p w:rsidR="006208FF" w:rsidRDefault="006208FF" w:rsidP="00D168C2">
      <w:pPr>
        <w:rPr>
          <w:lang w:val="id-ID"/>
        </w:rPr>
      </w:pPr>
    </w:p>
    <w:p w:rsidR="006208FF" w:rsidRDefault="006208FF" w:rsidP="00D168C2">
      <w:pPr>
        <w:rPr>
          <w:lang w:val="id-ID"/>
        </w:rPr>
      </w:pPr>
    </w:p>
    <w:p w:rsidR="00D168C2" w:rsidRDefault="00D168C2" w:rsidP="00D168C2">
      <w:pPr>
        <w:rPr>
          <w:lang w:val="id-ID"/>
        </w:rPr>
      </w:pPr>
    </w:p>
    <w:p w:rsidR="00D168C2" w:rsidRPr="000269CA" w:rsidRDefault="006208FF" w:rsidP="00665A43">
      <w:pPr>
        <w:pStyle w:val="Heading2"/>
      </w:pPr>
      <w:bookmarkStart w:id="107" w:name="_Toc33615367"/>
      <w:bookmarkStart w:id="108" w:name="_Toc33616127"/>
      <w:bookmarkStart w:id="109" w:name="_Toc35257553"/>
      <w:r w:rsidRPr="006208FF">
        <w:t>Penjelasan jangkauan pemasaran</w:t>
      </w:r>
      <w:bookmarkEnd w:id="107"/>
      <w:bookmarkEnd w:id="108"/>
      <w:bookmarkEnd w:id="109"/>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0" w:name="_Toc33615368"/>
      <w:bookmarkStart w:id="111" w:name="_Toc33616128"/>
      <w:bookmarkStart w:id="112" w:name="_Toc35257554"/>
      <w:r w:rsidRPr="006208FF">
        <w:t>Kanal pemasaran</w:t>
      </w:r>
      <w:bookmarkEnd w:id="110"/>
      <w:bookmarkEnd w:id="111"/>
      <w:bookmarkEnd w:id="112"/>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3" w:name="_Toc33615369"/>
      <w:bookmarkStart w:id="114" w:name="_Toc33616129"/>
      <w:bookmarkStart w:id="115" w:name="_Toc35257555"/>
      <w:r w:rsidRPr="006208FF">
        <w:t>Dampak sosial</w:t>
      </w:r>
      <w:bookmarkEnd w:id="113"/>
      <w:bookmarkEnd w:id="114"/>
      <w:bookmarkEnd w:id="115"/>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6" w:name="_Toc33615370"/>
      <w:bookmarkStart w:id="117" w:name="_Toc33616130"/>
      <w:bookmarkStart w:id="118" w:name="_Toc35257556"/>
      <w:r w:rsidRPr="006208FF">
        <w:t>Skema harga</w:t>
      </w:r>
      <w:bookmarkEnd w:id="116"/>
      <w:bookmarkEnd w:id="117"/>
      <w:bookmarkEnd w:id="118"/>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9" w:name="_Toc33615371"/>
      <w:bookmarkStart w:id="120" w:name="_Toc33616131"/>
      <w:bookmarkStart w:id="121" w:name="_Toc35257557"/>
      <w:r w:rsidRPr="006208FF">
        <w:t>Penjelasan harga pokok produksi</w:t>
      </w:r>
      <w:bookmarkEnd w:id="119"/>
      <w:bookmarkEnd w:id="120"/>
      <w:bookmarkEnd w:id="121"/>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6208FF" w:rsidP="00665A43">
      <w:pPr>
        <w:pStyle w:val="Heading2"/>
      </w:pPr>
      <w:bookmarkStart w:id="122" w:name="_Toc35257558"/>
      <w:bookmarkStart w:id="123" w:name="_Toc33615372"/>
      <w:bookmarkStart w:id="124" w:name="_Toc33616132"/>
      <w:r w:rsidRPr="006208FF">
        <w:t>Data dan proyeksi produksi dan penjualan</w:t>
      </w:r>
      <w:bookmarkEnd w:id="122"/>
    </w:p>
    <w:p w:rsidR="00D168C2" w:rsidRPr="000269CA" w:rsidRDefault="006208FF" w:rsidP="003B3CDA">
      <w:pPr>
        <w:pStyle w:val="Heading4"/>
      </w:pPr>
      <w:r w:rsidRPr="006208FF">
        <w:t>(khusus produk yang diajukan pada program</w:t>
      </w:r>
      <w:r>
        <w:t xml:space="preserve"> </w:t>
      </w:r>
      <w:r w:rsidRPr="006208FF">
        <w:t>pendanaan PPBT), dibuat dengan format berikut:</w:t>
      </w:r>
      <w:bookmarkEnd w:id="123"/>
      <w:bookmarkEnd w:id="124"/>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BA51F8">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PROYEKSI &amp; PEROLEHAN</w:t>
      </w:r>
      <w:r w:rsidRPr="006208FF">
        <w:rPr>
          <w:rFonts w:eastAsia="Times New Roman"/>
          <w:b/>
          <w:bCs/>
          <w:color w:val="000000"/>
          <w:sz w:val="20"/>
          <w:szCs w:val="20"/>
          <w:lang w:val="id-ID" w:eastAsia="id-ID"/>
        </w:rPr>
        <w:br/>
        <w:t>JUMLAH PRODUKSI DAN PENJUALAN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3"/>
        <w:gridCol w:w="1169"/>
        <w:gridCol w:w="1134"/>
        <w:gridCol w:w="1134"/>
        <w:gridCol w:w="1134"/>
        <w:gridCol w:w="1033"/>
        <w:gridCol w:w="1275"/>
      </w:tblGrid>
      <w:tr w:rsidR="00BA51F8" w:rsidRPr="00BA51F8" w:rsidTr="00BA51F8">
        <w:trPr>
          <w:trHeight w:val="397"/>
        </w:trPr>
        <w:tc>
          <w:tcPr>
            <w:tcW w:w="1633" w:type="dxa"/>
            <w:vMerge w:val="restart"/>
            <w:tcBorders>
              <w:top w:val="single" w:sz="4" w:space="0" w:color="FFFFFF" w:themeColor="background1"/>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CC26EC">
            <w:pP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Jumlah</w:t>
            </w:r>
            <w:r w:rsidRPr="00BA51F8">
              <w:rPr>
                <w:rFonts w:eastAsia="Times New Roman"/>
                <w:b/>
                <w:bCs/>
                <w:i/>
                <w:iCs/>
                <w:color w:val="FFFFFF" w:themeColor="background1"/>
                <w:sz w:val="20"/>
                <w:szCs w:val="20"/>
                <w:lang w:val="id-ID" w:eastAsia="id-ID"/>
              </w:rPr>
              <w:br/>
              <w:t>(Rp)</w:t>
            </w:r>
          </w:p>
        </w:tc>
        <w:tc>
          <w:tcPr>
            <w:tcW w:w="343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Capaian</w:t>
            </w:r>
          </w:p>
        </w:tc>
        <w:tc>
          <w:tcPr>
            <w:tcW w:w="3442" w:type="dxa"/>
            <w:gridSpan w:val="3"/>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Proyeksi</w:t>
            </w:r>
          </w:p>
        </w:tc>
      </w:tr>
      <w:tr w:rsidR="00BA51F8" w:rsidRPr="00BA51F8" w:rsidTr="00BA51F8">
        <w:trPr>
          <w:trHeight w:val="397"/>
        </w:trPr>
        <w:tc>
          <w:tcPr>
            <w:tcW w:w="163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BA51F8" w:rsidRPr="00BA51F8" w:rsidRDefault="00BA51F8" w:rsidP="006208FF">
            <w:pPr>
              <w:rPr>
                <w:rFonts w:ascii="Times New Roman" w:eastAsia="Times New Roman" w:hAnsi="Times New Roman" w:cs="Times New Roman"/>
                <w:color w:val="FFFFFF" w:themeColor="background1"/>
                <w:lang w:val="id-ID" w:eastAsia="id-ID"/>
              </w:rPr>
            </w:pPr>
          </w:p>
        </w:tc>
        <w:tc>
          <w:tcPr>
            <w:tcW w:w="116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2020</w:t>
            </w:r>
          </w:p>
        </w:tc>
        <w:tc>
          <w:tcPr>
            <w:tcW w:w="103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2021</w:t>
            </w:r>
          </w:p>
        </w:tc>
        <w:tc>
          <w:tcPr>
            <w:tcW w:w="1275"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2022</w:t>
            </w: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Produksi</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Penjualan</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bl>
    <w:p w:rsidR="006208FF" w:rsidRDefault="006208FF" w:rsidP="00D168C2">
      <w:pPr>
        <w:rPr>
          <w:lang w:val="id-ID"/>
        </w:rPr>
      </w:pPr>
    </w:p>
    <w:p w:rsidR="006208FF" w:rsidRDefault="006208FF" w:rsidP="00D168C2">
      <w:pPr>
        <w:rPr>
          <w:lang w:val="id-ID"/>
        </w:rPr>
      </w:pPr>
      <w:r w:rsidRPr="006208FF">
        <w:rPr>
          <w:i/>
          <w:iCs/>
          <w:color w:val="000000"/>
          <w:sz w:val="20"/>
          <w:szCs w:val="20"/>
        </w:rPr>
        <w:t>Tabel ini dapat ditambahkan dengan penjelasan naratif jika diperlukan</w:t>
      </w:r>
    </w:p>
    <w:p w:rsidR="006208FF" w:rsidRDefault="006208FF" w:rsidP="00D168C2">
      <w:pPr>
        <w:rPr>
          <w:lang w:val="id-ID"/>
        </w:rPr>
      </w:pPr>
    </w:p>
    <w:p w:rsidR="003B3CDA" w:rsidRDefault="006208FF" w:rsidP="00665A43">
      <w:pPr>
        <w:pStyle w:val="Heading2"/>
      </w:pPr>
      <w:bookmarkStart w:id="125" w:name="_Toc35257559"/>
      <w:bookmarkStart w:id="126" w:name="_Toc33615373"/>
      <w:bookmarkStart w:id="127" w:name="_Toc33616133"/>
      <w:r w:rsidRPr="006208FF">
        <w:t>Data dan proyeksi pendapatan (omset) dan keuntungan (profit)</w:t>
      </w:r>
      <w:bookmarkEnd w:id="125"/>
    </w:p>
    <w:p w:rsidR="006208FF" w:rsidRPr="000269CA" w:rsidRDefault="006208FF" w:rsidP="003B3CDA">
      <w:pPr>
        <w:pStyle w:val="Heading4"/>
      </w:pPr>
      <w:r w:rsidRPr="006208FF">
        <w:t>dibuat dengan format</w:t>
      </w:r>
      <w:r>
        <w:t xml:space="preserve"> </w:t>
      </w:r>
      <w:r w:rsidRPr="006208FF">
        <w:t>berikut:</w:t>
      </w:r>
      <w:bookmarkEnd w:id="126"/>
      <w:bookmarkEnd w:id="127"/>
    </w:p>
    <w:p w:rsidR="006208FF" w:rsidRDefault="006208FF" w:rsidP="006208FF">
      <w:pPr>
        <w:rPr>
          <w:lang w:val="id-ID"/>
        </w:rPr>
      </w:pPr>
      <w:r>
        <w:rPr>
          <w:lang w:val="id-ID"/>
        </w:rPr>
        <w:lastRenderedPageBreak/>
        <w:t>XXXX</w:t>
      </w:r>
    </w:p>
    <w:p w:rsidR="00126C31" w:rsidRDefault="00126C31" w:rsidP="006208FF">
      <w:pPr>
        <w:rPr>
          <w:lang w:val="id-ID"/>
        </w:rPr>
      </w:pPr>
    </w:p>
    <w:p w:rsidR="00126C31" w:rsidRPr="00126C31" w:rsidRDefault="00126C31" w:rsidP="007B3EE0">
      <w:pPr>
        <w:jc w:val="center"/>
        <w:rPr>
          <w:rFonts w:ascii="Times New Roman" w:eastAsia="Times New Roman" w:hAnsi="Times New Roman" w:cs="Times New Roman"/>
          <w:lang w:val="id-ID" w:eastAsia="id-ID"/>
        </w:rPr>
      </w:pPr>
      <w:r w:rsidRPr="00126C31">
        <w:rPr>
          <w:rFonts w:eastAsia="Times New Roman"/>
          <w:b/>
          <w:bCs/>
          <w:color w:val="000000"/>
          <w:sz w:val="20"/>
          <w:szCs w:val="20"/>
          <w:lang w:val="id-ID" w:eastAsia="id-ID"/>
        </w:rPr>
        <w:t>PROYEKSI &amp; PEROLEHAN</w:t>
      </w:r>
      <w:r w:rsidRPr="00126C31">
        <w:rPr>
          <w:rFonts w:eastAsia="Times New Roman"/>
          <w:b/>
          <w:bCs/>
          <w:color w:val="000000"/>
          <w:sz w:val="20"/>
          <w:szCs w:val="20"/>
          <w:lang w:val="id-ID" w:eastAsia="id-ID"/>
        </w:rPr>
        <w:br/>
        <w:t>JUMLAH PRODUKSI DAN PENJUALAN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43"/>
        <w:gridCol w:w="1167"/>
        <w:gridCol w:w="1134"/>
        <w:gridCol w:w="1134"/>
        <w:gridCol w:w="1134"/>
        <w:gridCol w:w="1134"/>
        <w:gridCol w:w="1134"/>
      </w:tblGrid>
      <w:tr w:rsidR="007B3EE0" w:rsidRPr="007B3EE0" w:rsidTr="008A3124">
        <w:trPr>
          <w:trHeight w:val="340"/>
          <w:jc w:val="center"/>
        </w:trPr>
        <w:tc>
          <w:tcPr>
            <w:tcW w:w="1743" w:type="dxa"/>
            <w:vMerge w:val="restart"/>
            <w:tcBorders>
              <w:top w:val="single" w:sz="4" w:space="0" w:color="auto"/>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Jumlah (Rp)</w:t>
            </w:r>
          </w:p>
        </w:tc>
        <w:tc>
          <w:tcPr>
            <w:tcW w:w="3435" w:type="dxa"/>
            <w:gridSpan w:val="3"/>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Perolehan</w:t>
            </w:r>
          </w:p>
        </w:tc>
        <w:tc>
          <w:tcPr>
            <w:tcW w:w="3402" w:type="dxa"/>
            <w:gridSpan w:val="3"/>
            <w:tcBorders>
              <w:top w:val="single" w:sz="4" w:space="0" w:color="auto"/>
              <w:left w:val="single" w:sz="4" w:space="0" w:color="FFFFFF" w:themeColor="background1"/>
              <w:bottom w:val="single" w:sz="4" w:space="0" w:color="FFFFFF" w:themeColor="background1"/>
              <w:right w:val="single" w:sz="4" w:space="0" w:color="auto"/>
            </w:tcBorders>
            <w:shd w:val="clear" w:color="auto" w:fill="000000" w:themeFill="text1"/>
            <w:vAlign w:val="center"/>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Proyeksi</w:t>
            </w:r>
          </w:p>
        </w:tc>
      </w:tr>
      <w:tr w:rsidR="007B3EE0" w:rsidRPr="007B3EE0" w:rsidTr="008A3124">
        <w:trPr>
          <w:trHeight w:val="340"/>
          <w:jc w:val="center"/>
        </w:trPr>
        <w:tc>
          <w:tcPr>
            <w:tcW w:w="174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7B3EE0" w:rsidRPr="007B3EE0" w:rsidRDefault="007B3EE0" w:rsidP="00126C31">
            <w:pPr>
              <w:rPr>
                <w:rFonts w:ascii="Times New Roman" w:eastAsia="Times New Roman" w:hAnsi="Times New Roman" w:cs="Times New Roman"/>
                <w:color w:val="FFFFFF" w:themeColor="background1"/>
                <w:lang w:val="id-ID" w:eastAsia="id-ID"/>
              </w:rPr>
            </w:pPr>
          </w:p>
        </w:tc>
        <w:tc>
          <w:tcPr>
            <w:tcW w:w="116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2020</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2021</w:t>
            </w:r>
          </w:p>
        </w:tc>
        <w:tc>
          <w:tcPr>
            <w:tcW w:w="1134"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2022</w:t>
            </w: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Produk yang diajukan untuk pendanan PPBT</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Keseluruhan Perusahaan</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bl>
    <w:p w:rsidR="00126C31" w:rsidRDefault="00126C31" w:rsidP="006208FF">
      <w:pPr>
        <w:rPr>
          <w:lang w:val="id-ID"/>
        </w:rPr>
      </w:pPr>
    </w:p>
    <w:p w:rsidR="00126C31" w:rsidRDefault="00126C31" w:rsidP="006208FF">
      <w:pPr>
        <w:rPr>
          <w:lang w:val="id-ID"/>
        </w:rPr>
      </w:pPr>
    </w:p>
    <w:p w:rsidR="006208FF" w:rsidRPr="000269CA" w:rsidRDefault="00126C31" w:rsidP="00665A43">
      <w:pPr>
        <w:pStyle w:val="Heading2"/>
      </w:pPr>
      <w:bookmarkStart w:id="128" w:name="_Toc33615374"/>
      <w:bookmarkStart w:id="129" w:name="_Toc33616134"/>
      <w:bookmarkStart w:id="130" w:name="_Toc35257560"/>
      <w:r w:rsidRPr="00126C31">
        <w:t>Mitra bisnis yang dimiliki</w:t>
      </w:r>
      <w:bookmarkEnd w:id="128"/>
      <w:bookmarkEnd w:id="129"/>
      <w:bookmarkEnd w:id="130"/>
    </w:p>
    <w:p w:rsidR="006208FF" w:rsidRPr="00770924" w:rsidRDefault="006208FF" w:rsidP="006208FF">
      <w:pPr>
        <w:rPr>
          <w:lang w:val="id-ID"/>
        </w:rPr>
      </w:pPr>
      <w:r>
        <w:rPr>
          <w:lang w:val="id-ID"/>
        </w:rPr>
        <w:t>XXXX</w:t>
      </w:r>
    </w:p>
    <w:p w:rsidR="006208FF" w:rsidRDefault="006208FF" w:rsidP="006208FF">
      <w:pPr>
        <w:rPr>
          <w:lang w:val="id-ID"/>
        </w:rPr>
      </w:pPr>
    </w:p>
    <w:p w:rsidR="006208FF" w:rsidRPr="000269CA" w:rsidRDefault="00126C31" w:rsidP="00665A43">
      <w:pPr>
        <w:pStyle w:val="Heading2"/>
      </w:pPr>
      <w:bookmarkStart w:id="131" w:name="_Toc33615375"/>
      <w:bookmarkStart w:id="132" w:name="_Toc33616135"/>
      <w:bookmarkStart w:id="133" w:name="_Toc35257561"/>
      <w:r w:rsidRPr="00126C31">
        <w:t>Foto-foto kegiatan bisnis</w:t>
      </w:r>
      <w:bookmarkEnd w:id="131"/>
      <w:bookmarkEnd w:id="132"/>
      <w:bookmarkEnd w:id="133"/>
    </w:p>
    <w:p w:rsidR="006208FF" w:rsidRPr="00770924" w:rsidRDefault="006208FF" w:rsidP="006208FF">
      <w:pPr>
        <w:rPr>
          <w:lang w:val="id-ID"/>
        </w:rPr>
      </w:pPr>
      <w:r>
        <w:rPr>
          <w:lang w:val="id-ID"/>
        </w:rPr>
        <w:t>XXXX</w:t>
      </w:r>
    </w:p>
    <w:p w:rsidR="006208FF" w:rsidRDefault="006208FF" w:rsidP="006208FF">
      <w:pPr>
        <w:rPr>
          <w:lang w:val="id-ID"/>
        </w:rPr>
      </w:pPr>
    </w:p>
    <w:p w:rsidR="006208FF" w:rsidRDefault="006208FF" w:rsidP="006208FF">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3B3CDA" w:rsidRDefault="00CF4F7F" w:rsidP="00665A43">
      <w:pPr>
        <w:pStyle w:val="Heading1"/>
      </w:pPr>
      <w:bookmarkStart w:id="134" w:name="_Toc35257562"/>
      <w:bookmarkStart w:id="135" w:name="_Toc33615376"/>
      <w:bookmarkStart w:id="136" w:name="_Toc33616136"/>
      <w:r w:rsidRPr="00126C31">
        <w:lastRenderedPageBreak/>
        <w:t>Hasil Kegiatan Tahun Pertama</w:t>
      </w:r>
      <w:bookmarkEnd w:id="134"/>
    </w:p>
    <w:p w:rsidR="000269CA" w:rsidRPr="000269CA" w:rsidRDefault="00126C31" w:rsidP="003B3CDA">
      <w:pPr>
        <w:pStyle w:val="Heading4"/>
      </w:pPr>
      <w:r w:rsidRPr="00126C31">
        <w:t>(Khusus untuk Pengajuan Tenant Tahun Kedua)</w:t>
      </w:r>
      <w:bookmarkEnd w:id="135"/>
      <w:bookmarkEnd w:id="136"/>
    </w:p>
    <w:p w:rsidR="000269CA" w:rsidRDefault="000269CA" w:rsidP="000269CA"/>
    <w:p w:rsidR="000269CA" w:rsidRDefault="000269CA" w:rsidP="007464BB">
      <w:pPr>
        <w:pStyle w:val="Konten"/>
      </w:pPr>
    </w:p>
    <w:p w:rsidR="00126C31" w:rsidRPr="000269CA" w:rsidRDefault="00126C31" w:rsidP="00665A43">
      <w:pPr>
        <w:pStyle w:val="Heading2"/>
      </w:pPr>
      <w:bookmarkStart w:id="137" w:name="_Toc33615377"/>
      <w:bookmarkStart w:id="138" w:name="_Toc33616137"/>
      <w:bookmarkStart w:id="139" w:name="_Toc35257563"/>
      <w:r w:rsidRPr="00126C31">
        <w:t>Garis besar pencapaian tahun pertama</w:t>
      </w:r>
      <w:bookmarkEnd w:id="137"/>
      <w:bookmarkEnd w:id="138"/>
      <w:bookmarkEnd w:id="13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0" w:name="_Toc33615378"/>
      <w:bookmarkStart w:id="141" w:name="_Toc33616138"/>
      <w:bookmarkStart w:id="142" w:name="_Toc35257564"/>
      <w:r w:rsidRPr="00126C31">
        <w:t>Kendala yang dihadapi pada tahun pertama</w:t>
      </w:r>
      <w:bookmarkEnd w:id="140"/>
      <w:bookmarkEnd w:id="141"/>
      <w:bookmarkEnd w:id="142"/>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3" w:name="_Toc33615379"/>
      <w:bookmarkStart w:id="144" w:name="_Toc33616139"/>
      <w:bookmarkStart w:id="145" w:name="_Toc35257565"/>
      <w:r w:rsidRPr="00126C31">
        <w:t>Penyesuaian yang dilakukan terhadap rencana aksi dan anggaran pada tahun sebelumnya</w:t>
      </w:r>
      <w:bookmarkEnd w:id="143"/>
      <w:bookmarkEnd w:id="144"/>
      <w:bookmarkEnd w:id="14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6" w:name="_Toc33615380"/>
      <w:bookmarkStart w:id="147" w:name="_Toc33616140"/>
      <w:bookmarkStart w:id="148" w:name="_Toc35257566"/>
      <w:r w:rsidRPr="00126C31">
        <w:t>Foto-foto kegiatan tahun pertama</w:t>
      </w:r>
      <w:bookmarkEnd w:id="146"/>
      <w:bookmarkEnd w:id="147"/>
      <w:bookmarkEnd w:id="148"/>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49" w:name="_Toc33615381"/>
      <w:bookmarkStart w:id="150" w:name="_Toc33616141"/>
      <w:bookmarkStart w:id="151" w:name="_Toc35257567"/>
      <w:r w:rsidRPr="00126C31">
        <w:lastRenderedPageBreak/>
        <w:t xml:space="preserve">Rencana Kegiatan </w:t>
      </w:r>
      <w:r>
        <w:t>&amp;</w:t>
      </w:r>
      <w:r w:rsidRPr="00126C31">
        <w:t xml:space="preserve"> Anggaran</w:t>
      </w:r>
      <w:bookmarkEnd w:id="149"/>
      <w:bookmarkEnd w:id="150"/>
      <w:bookmarkEnd w:id="151"/>
    </w:p>
    <w:p w:rsidR="000269CA" w:rsidRDefault="000269CA" w:rsidP="000269CA"/>
    <w:p w:rsidR="000269CA" w:rsidRDefault="000269CA" w:rsidP="007464BB">
      <w:pPr>
        <w:pStyle w:val="Konten"/>
      </w:pPr>
    </w:p>
    <w:p w:rsidR="003B3CDA" w:rsidRDefault="00126C31" w:rsidP="00665A43">
      <w:pPr>
        <w:pStyle w:val="Heading2"/>
      </w:pPr>
      <w:bookmarkStart w:id="152" w:name="_Toc35257568"/>
      <w:bookmarkStart w:id="153" w:name="_Toc33615382"/>
      <w:bookmarkStart w:id="154" w:name="_Toc33616142"/>
      <w:r w:rsidRPr="00126C31">
        <w:t>Rencana Luaran</w:t>
      </w:r>
      <w:r w:rsidR="003B3CDA">
        <w:t xml:space="preserve"> </w:t>
      </w:r>
      <w:r w:rsidRPr="00126C31">
        <w:t>/</w:t>
      </w:r>
      <w:r w:rsidR="003B3CDA">
        <w:t xml:space="preserve"> </w:t>
      </w:r>
      <w:r w:rsidRPr="00126C31">
        <w:t>Output</w:t>
      </w:r>
      <w:bookmarkEnd w:id="152"/>
    </w:p>
    <w:p w:rsidR="00126C31" w:rsidRPr="000269CA" w:rsidRDefault="00126C31" w:rsidP="003B3CDA">
      <w:pPr>
        <w:pStyle w:val="Heading4"/>
      </w:pPr>
      <w:r w:rsidRPr="00126C31">
        <w:t>(sesuai format pada lampiran 5)</w:t>
      </w:r>
      <w:bookmarkEnd w:id="153"/>
      <w:bookmarkEnd w:id="154"/>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5" w:name="_Toc35257569"/>
      <w:bookmarkStart w:id="156" w:name="_Toc33615383"/>
      <w:bookmarkStart w:id="157" w:name="_Toc33616143"/>
      <w:r w:rsidRPr="00126C31">
        <w:t>Rencana Aksi</w:t>
      </w:r>
      <w:bookmarkEnd w:id="155"/>
    </w:p>
    <w:p w:rsidR="00126C31" w:rsidRPr="000269CA" w:rsidRDefault="00126C31" w:rsidP="003B3CDA">
      <w:pPr>
        <w:pStyle w:val="Heading4"/>
      </w:pPr>
      <w:r w:rsidRPr="00126C31">
        <w:t>(sesuai format pada lampiran 6)</w:t>
      </w:r>
      <w:bookmarkEnd w:id="156"/>
      <w:bookmarkEnd w:id="157"/>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8" w:name="_Toc35257570"/>
      <w:bookmarkStart w:id="159" w:name="_Toc33615384"/>
      <w:bookmarkStart w:id="160" w:name="_Toc33616144"/>
      <w:r w:rsidRPr="00126C31">
        <w:t>Rencana Biaya yang Diajukan (RAB)</w:t>
      </w:r>
      <w:bookmarkEnd w:id="158"/>
    </w:p>
    <w:p w:rsidR="00126C31" w:rsidRPr="000269CA" w:rsidRDefault="00126C31" w:rsidP="003B3CDA">
      <w:pPr>
        <w:pStyle w:val="Heading4"/>
      </w:pPr>
      <w:r w:rsidRPr="00126C31">
        <w:t>(sesuai format pada lampiran 7)</w:t>
      </w:r>
      <w:bookmarkEnd w:id="159"/>
      <w:bookmarkEnd w:id="160"/>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61" w:name="_Toc33615385"/>
      <w:bookmarkStart w:id="162" w:name="_Toc33616145"/>
      <w:bookmarkStart w:id="163" w:name="_Toc35257571"/>
      <w:r w:rsidRPr="00126C31">
        <w:lastRenderedPageBreak/>
        <w:t>Lampiran</w:t>
      </w:r>
      <w:bookmarkEnd w:id="161"/>
      <w:bookmarkEnd w:id="162"/>
      <w:bookmarkEnd w:id="163"/>
    </w:p>
    <w:p w:rsidR="000269CA" w:rsidRDefault="000269CA" w:rsidP="000269CA"/>
    <w:p w:rsidR="000269CA" w:rsidRDefault="000269CA" w:rsidP="007464BB">
      <w:pPr>
        <w:pStyle w:val="Konten"/>
      </w:pPr>
    </w:p>
    <w:p w:rsidR="00126C31" w:rsidRPr="00126C31" w:rsidRDefault="00126C31" w:rsidP="00665A43">
      <w:pPr>
        <w:pStyle w:val="Heading2"/>
      </w:pPr>
      <w:bookmarkStart w:id="164" w:name="_Toc33615386"/>
      <w:bookmarkStart w:id="165" w:name="_Toc33616146"/>
      <w:bookmarkStart w:id="166" w:name="_Toc35257572"/>
      <w:r>
        <w:t xml:space="preserve">1. </w:t>
      </w:r>
      <w:r w:rsidRPr="00126C31">
        <w:t>Surat Perjanjian antara Inventor dan Tenant</w:t>
      </w:r>
      <w:bookmarkEnd w:id="164"/>
      <w:bookmarkEnd w:id="165"/>
      <w:bookmarkEnd w:id="166"/>
    </w:p>
    <w:p w:rsidR="00126C31" w:rsidRPr="0046192E" w:rsidRDefault="00126C31" w:rsidP="003B3CDA">
      <w:pPr>
        <w:pStyle w:val="Heading4"/>
      </w:pPr>
      <w:bookmarkStart w:id="167" w:name="_Toc33616147"/>
      <w:r w:rsidRPr="0046192E">
        <w:t>(Abaikan jika inventor termasuk dalam pengelola utama tenant)</w:t>
      </w:r>
      <w:bookmarkEnd w:id="167"/>
    </w:p>
    <w:p w:rsidR="00126C31" w:rsidRDefault="00126C31" w:rsidP="00126C31">
      <w:pPr>
        <w:rPr>
          <w:lang w:val="id-ID"/>
        </w:rPr>
      </w:pPr>
    </w:p>
    <w:p w:rsidR="00126C31" w:rsidRPr="000269CA" w:rsidRDefault="00126C31" w:rsidP="00665A43">
      <w:pPr>
        <w:pStyle w:val="Heading2"/>
      </w:pPr>
      <w:bookmarkStart w:id="168" w:name="_Toc33615387"/>
      <w:bookmarkStart w:id="169" w:name="_Toc33616148"/>
      <w:bookmarkStart w:id="170" w:name="_Toc35257573"/>
      <w:r>
        <w:t xml:space="preserve">2. </w:t>
      </w:r>
      <w:r w:rsidRPr="00126C31">
        <w:t>Scan dokumen</w:t>
      </w:r>
      <w:bookmarkEnd w:id="168"/>
      <w:bookmarkEnd w:id="169"/>
      <w:bookmarkEnd w:id="170"/>
    </w:p>
    <w:p w:rsidR="00126C31" w:rsidRPr="00126C31" w:rsidRDefault="00126C31" w:rsidP="00126C31">
      <w:pPr>
        <w:rPr>
          <w:lang w:val="id-ID"/>
        </w:rPr>
      </w:pPr>
      <w:r w:rsidRPr="00126C31">
        <w:rPr>
          <w:lang w:val="id-ID"/>
        </w:rPr>
        <w:t>a. Kekayaan Intelektual</w:t>
      </w:r>
    </w:p>
    <w:p w:rsidR="00126C31" w:rsidRPr="00126C31" w:rsidRDefault="00126C31" w:rsidP="00126C31">
      <w:pPr>
        <w:rPr>
          <w:lang w:val="id-ID"/>
        </w:rPr>
      </w:pPr>
      <w:r w:rsidRPr="00126C31">
        <w:rPr>
          <w:lang w:val="id-ID"/>
        </w:rPr>
        <w:t>b. Sertifikasi</w:t>
      </w:r>
    </w:p>
    <w:p w:rsidR="00126C31" w:rsidRDefault="00126C31" w:rsidP="00126C31">
      <w:pPr>
        <w:rPr>
          <w:lang w:val="id-ID"/>
        </w:rPr>
      </w:pPr>
      <w:r w:rsidRPr="00126C31">
        <w:rPr>
          <w:lang w:val="id-ID"/>
        </w:rPr>
        <w:t>c. Izin</w:t>
      </w:r>
    </w:p>
    <w:p w:rsidR="00126C31" w:rsidRDefault="00126C31" w:rsidP="00126C31">
      <w:pPr>
        <w:rPr>
          <w:lang w:val="id-ID"/>
        </w:rPr>
      </w:pPr>
    </w:p>
    <w:p w:rsidR="00126C31" w:rsidRPr="000269CA" w:rsidRDefault="00126C31" w:rsidP="00665A43">
      <w:pPr>
        <w:pStyle w:val="Heading2"/>
      </w:pPr>
      <w:bookmarkStart w:id="171" w:name="_Toc33615388"/>
      <w:bookmarkStart w:id="172" w:name="_Toc33616149"/>
      <w:bookmarkStart w:id="173" w:name="_Toc35257574"/>
      <w:r>
        <w:t xml:space="preserve">3. </w:t>
      </w:r>
      <w:r w:rsidRPr="00126C31">
        <w:t>Curriculum Vitae</w:t>
      </w:r>
      <w:bookmarkEnd w:id="171"/>
      <w:bookmarkEnd w:id="172"/>
      <w:bookmarkEnd w:id="173"/>
    </w:p>
    <w:p w:rsidR="00126C31" w:rsidRPr="00126C31" w:rsidRDefault="00126C31" w:rsidP="00126C31">
      <w:pPr>
        <w:rPr>
          <w:lang w:val="id-ID"/>
        </w:rPr>
      </w:pPr>
      <w:r w:rsidRPr="00126C31">
        <w:rPr>
          <w:lang w:val="id-ID"/>
        </w:rPr>
        <w:t>a. Seluruh Inventor</w:t>
      </w:r>
    </w:p>
    <w:p w:rsidR="00126C31" w:rsidRPr="00126C31" w:rsidRDefault="00126C31" w:rsidP="00126C31">
      <w:pPr>
        <w:rPr>
          <w:lang w:val="id-ID"/>
        </w:rPr>
      </w:pPr>
      <w:r w:rsidRPr="00126C31">
        <w:rPr>
          <w:lang w:val="id-ID"/>
        </w:rPr>
        <w:t>b. Seluruh Founder</w:t>
      </w:r>
    </w:p>
    <w:p w:rsidR="00126C31" w:rsidRDefault="00126C31" w:rsidP="00126C31">
      <w:pPr>
        <w:rPr>
          <w:lang w:val="id-ID"/>
        </w:rPr>
      </w:pPr>
      <w:r w:rsidRPr="00126C31">
        <w:rPr>
          <w:lang w:val="id-ID"/>
        </w:rPr>
        <w:t>c. Seluruh Pengelola Utama Tenant</w:t>
      </w:r>
    </w:p>
    <w:p w:rsidR="00126C31" w:rsidRDefault="00126C31" w:rsidP="00126C31">
      <w:pPr>
        <w:rPr>
          <w:lang w:val="id-ID"/>
        </w:rPr>
      </w:pPr>
    </w:p>
    <w:p w:rsidR="00126C31" w:rsidRPr="000269CA" w:rsidRDefault="0046192E" w:rsidP="00665A43">
      <w:pPr>
        <w:pStyle w:val="Heading2"/>
      </w:pPr>
      <w:bookmarkStart w:id="174" w:name="_Toc33615389"/>
      <w:bookmarkStart w:id="175" w:name="_Toc33616150"/>
      <w:bookmarkStart w:id="176" w:name="_Toc35257575"/>
      <w:r>
        <w:t xml:space="preserve">4. </w:t>
      </w:r>
      <w:r w:rsidR="00126C31" w:rsidRPr="00126C31">
        <w:t>Cashflow</w:t>
      </w:r>
      <w:bookmarkEnd w:id="174"/>
      <w:bookmarkEnd w:id="175"/>
      <w:bookmarkEnd w:id="176"/>
    </w:p>
    <w:p w:rsidR="00126C31" w:rsidRPr="00126C31" w:rsidRDefault="00126C31" w:rsidP="00126C31">
      <w:pPr>
        <w:rPr>
          <w:lang w:val="id-ID"/>
        </w:rPr>
      </w:pPr>
      <w:r w:rsidRPr="00126C31">
        <w:rPr>
          <w:lang w:val="id-ID"/>
        </w:rPr>
        <w:t>a. 1 tahun terakhir (perolehan)</w:t>
      </w:r>
    </w:p>
    <w:p w:rsidR="00126C31" w:rsidRDefault="00126C31" w:rsidP="00126C31">
      <w:pPr>
        <w:rPr>
          <w:lang w:val="id-ID"/>
        </w:rPr>
      </w:pPr>
      <w:r w:rsidRPr="00126C31">
        <w:rPr>
          <w:lang w:val="id-ID"/>
        </w:rPr>
        <w:t>b. 3 tahun ke depan (proyeksi)</w:t>
      </w:r>
    </w:p>
    <w:p w:rsidR="00126C31" w:rsidRDefault="00126C31" w:rsidP="00126C31">
      <w:pPr>
        <w:rPr>
          <w:lang w:val="id-ID"/>
        </w:rPr>
      </w:pPr>
    </w:p>
    <w:p w:rsidR="003B3CDA" w:rsidRDefault="0046192E" w:rsidP="00665A43">
      <w:pPr>
        <w:pStyle w:val="Heading2"/>
      </w:pPr>
      <w:bookmarkStart w:id="177" w:name="_Toc35257576"/>
      <w:bookmarkStart w:id="178" w:name="_Toc33615390"/>
      <w:bookmarkStart w:id="179" w:name="_Toc33616151"/>
      <w:r>
        <w:t xml:space="preserve">5. </w:t>
      </w:r>
      <w:r w:rsidR="00126C31" w:rsidRPr="00126C31">
        <w:t>Business plan</w:t>
      </w:r>
      <w:bookmarkEnd w:id="177"/>
    </w:p>
    <w:p w:rsidR="00126C31" w:rsidRPr="000269CA" w:rsidRDefault="00126C31" w:rsidP="003B3CDA">
      <w:pPr>
        <w:pStyle w:val="Heading4"/>
      </w:pPr>
      <w:r w:rsidRPr="00126C31">
        <w:t>(jika ada)</w:t>
      </w:r>
      <w:bookmarkEnd w:id="178"/>
      <w:bookmarkEnd w:id="17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0" w:name="_Toc33615391"/>
      <w:bookmarkStart w:id="181" w:name="_Toc33616152"/>
      <w:bookmarkStart w:id="182" w:name="_Toc35257577"/>
      <w:r>
        <w:t xml:space="preserve">6. </w:t>
      </w:r>
      <w:r w:rsidR="00126C31" w:rsidRPr="00126C31">
        <w:t>Business model canvas</w:t>
      </w:r>
      <w:bookmarkEnd w:id="180"/>
      <w:bookmarkEnd w:id="181"/>
      <w:bookmarkEnd w:id="182"/>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46192E" w:rsidP="00665A43">
      <w:pPr>
        <w:pStyle w:val="Heading2"/>
      </w:pPr>
      <w:bookmarkStart w:id="183" w:name="_Toc35257578"/>
      <w:bookmarkStart w:id="184" w:name="_Toc33615392"/>
      <w:bookmarkStart w:id="185" w:name="_Toc33616153"/>
      <w:r>
        <w:t xml:space="preserve">7. </w:t>
      </w:r>
      <w:r w:rsidR="00126C31" w:rsidRPr="00126C31">
        <w:t>Dokumen kontrak antara inkubator dan tenant</w:t>
      </w:r>
      <w:bookmarkEnd w:id="183"/>
    </w:p>
    <w:p w:rsidR="00126C31" w:rsidRPr="000269CA" w:rsidRDefault="00126C31" w:rsidP="003B3CDA">
      <w:pPr>
        <w:pStyle w:val="Heading4"/>
      </w:pPr>
      <w:r w:rsidRPr="00126C31">
        <w:t>(jika ada)</w:t>
      </w:r>
      <w:bookmarkEnd w:id="184"/>
      <w:bookmarkEnd w:id="18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6" w:name="_Toc33615393"/>
      <w:bookmarkStart w:id="187" w:name="_Toc33616154"/>
      <w:bookmarkStart w:id="188" w:name="_Toc35257579"/>
      <w:r>
        <w:t xml:space="preserve">8. </w:t>
      </w:r>
      <w:r w:rsidR="00126C31" w:rsidRPr="00126C31">
        <w:t>Curriculum vitae inventor dan pengelola inti tenant</w:t>
      </w:r>
      <w:bookmarkEnd w:id="186"/>
      <w:bookmarkEnd w:id="187"/>
      <w:bookmarkEnd w:id="188"/>
    </w:p>
    <w:p w:rsidR="00126C31" w:rsidRPr="00770924" w:rsidRDefault="00126C31" w:rsidP="00126C31">
      <w:pPr>
        <w:rPr>
          <w:lang w:val="id-ID"/>
        </w:rPr>
      </w:pPr>
      <w:r>
        <w:rPr>
          <w:lang w:val="id-ID"/>
        </w:rPr>
        <w:t>XXXX</w:t>
      </w: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p>
    <w:sectPr w:rsidR="000269CA" w:rsidSect="00770924">
      <w:footerReference w:type="default" r:id="rId12"/>
      <w:pgSz w:w="11907" w:h="16840" w:code="9"/>
      <w:pgMar w:top="1301" w:right="1134" w:bottom="1701" w:left="2268" w:header="0" w:footer="70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13DB" w:rsidRDefault="00A113DB" w:rsidP="00CE1490">
      <w:r>
        <w:separator/>
      </w:r>
    </w:p>
    <w:p w:rsidR="00A113DB" w:rsidRDefault="00A113DB" w:rsidP="00CE1490"/>
    <w:p w:rsidR="00A113DB" w:rsidRDefault="00A113DB" w:rsidP="00CE1490"/>
  </w:endnote>
  <w:endnote w:type="continuationSeparator" w:id="0">
    <w:p w:rsidR="00A113DB" w:rsidRDefault="00A113DB" w:rsidP="00CE1490">
      <w:r>
        <w:continuationSeparator/>
      </w:r>
    </w:p>
    <w:p w:rsidR="00A113DB" w:rsidRDefault="00A113DB" w:rsidP="00CE1490"/>
    <w:p w:rsidR="00A113DB" w:rsidRDefault="00A113DB" w:rsidP="00CE1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277691"/>
      <w:docPartObj>
        <w:docPartGallery w:val="Page Numbers (Bottom of Page)"/>
        <w:docPartUnique/>
      </w:docPartObj>
    </w:sdtPr>
    <w:sdtEndPr>
      <w:rPr>
        <w:noProof/>
      </w:rPr>
    </w:sdtEndPr>
    <w:sdtContent>
      <w:p w:rsidR="002229D4" w:rsidRDefault="002229D4" w:rsidP="00CE1490">
        <w:pPr>
          <w:pStyle w:val="Footer"/>
          <w:jc w:val="right"/>
        </w:pPr>
        <w:r w:rsidRPr="00DA5CD9">
          <w:rPr>
            <w:noProof/>
            <w:lang w:val="id-ID" w:eastAsia="id-ID"/>
          </w:rPr>
          <mc:AlternateContent>
            <mc:Choice Requires="wps">
              <w:drawing>
                <wp:anchor distT="0" distB="0" distL="114300" distR="114300" simplePos="0" relativeHeight="251661312" behindDoc="1" locked="0" layoutInCell="1" allowOverlap="1" wp14:anchorId="6EB0C8E2" wp14:editId="0F17779F">
                  <wp:simplePos x="0" y="0"/>
                  <wp:positionH relativeFrom="column">
                    <wp:posOffset>5394008</wp:posOffset>
                  </wp:positionH>
                  <wp:positionV relativeFrom="paragraph">
                    <wp:posOffset>-465773</wp:posOffset>
                  </wp:positionV>
                  <wp:extent cx="400686" cy="1115060"/>
                  <wp:effectExtent l="4763" t="0" r="23177" b="23178"/>
                  <wp:wrapNone/>
                  <wp:docPr id="14" name="Round Same Side Corner Rectangle 2"/>
                  <wp:cNvGraphicFramePr/>
                  <a:graphic xmlns:a="http://schemas.openxmlformats.org/drawingml/2006/main">
                    <a:graphicData uri="http://schemas.microsoft.com/office/word/2010/wordprocessingShape">
                      <wps:wsp>
                        <wps:cNvSpPr/>
                        <wps:spPr>
                          <a:xfrm rot="16200000">
                            <a:off x="0" y="0"/>
                            <a:ext cx="400686" cy="1115060"/>
                          </a:xfrm>
                          <a:prstGeom prst="round2SameRect">
                            <a:avLst>
                              <a:gd name="adj1" fmla="val 18280"/>
                              <a:gd name="adj2" fmla="val 0"/>
                            </a:avLst>
                          </a:prstGeom>
                          <a:solidFill>
                            <a:schemeClr val="bg1">
                              <a:lumMod val="8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5630C" id="Round Same Side Corner Rectangle 2" o:spid="_x0000_s1026" style="position:absolute;margin-left:424.75pt;margin-top:-36.7pt;width:31.55pt;height:87.8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686,11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" path="m73245,l327441,v40452,,73245,32793,73245,73245l400686,1115060r,l,1115060r,l,73245c,32793,32793,,73245,xe" fillcolor="#d8d8d8 [2732]" strokecolor="#bfbfbf [2412]" strokeweight="1pt">
                  <v:path arrowok="t" o:connecttype="custom" o:connectlocs="73245,0;327441,0;400686,73245;400686,1115060;400686,1115060;0,1115060;0,1115060;0,73245;73245,0" o:connectangles="0,0,0,0,0,0,0,0,0"/>
                </v:shape>
              </w:pict>
            </mc:Fallback>
          </mc:AlternateContent>
        </w:r>
        <w:r>
          <w:fldChar w:fldCharType="begin"/>
        </w:r>
        <w:r>
          <w:instrText xml:space="preserve"> PAGE   \* MERGEFORMAT </w:instrText>
        </w:r>
        <w:r>
          <w:fldChar w:fldCharType="separate"/>
        </w:r>
        <w:r>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13DB" w:rsidRDefault="00A113DB" w:rsidP="00CE1490">
      <w:r>
        <w:separator/>
      </w:r>
    </w:p>
    <w:p w:rsidR="00A113DB" w:rsidRDefault="00A113DB" w:rsidP="00CE1490"/>
    <w:p w:rsidR="00A113DB" w:rsidRDefault="00A113DB" w:rsidP="00CE1490"/>
  </w:footnote>
  <w:footnote w:type="continuationSeparator" w:id="0">
    <w:p w:rsidR="00A113DB" w:rsidRDefault="00A113DB" w:rsidP="00CE1490">
      <w:r>
        <w:continuationSeparator/>
      </w:r>
    </w:p>
    <w:p w:rsidR="00A113DB" w:rsidRDefault="00A113DB" w:rsidP="00CE1490"/>
    <w:p w:rsidR="00A113DB" w:rsidRDefault="00A113DB" w:rsidP="00CE14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59C2"/>
    <w:multiLevelType w:val="hybridMultilevel"/>
    <w:tmpl w:val="FFB2DA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F85D24"/>
    <w:multiLevelType w:val="hybridMultilevel"/>
    <w:tmpl w:val="C964B7E8"/>
    <w:name w:val="WW8Num49222222"/>
    <w:lvl w:ilvl="0" w:tplc="23283E70">
      <w:start w:val="1"/>
      <w:numFmt w:val="lowerLetter"/>
      <w:lvlText w:val="%1."/>
      <w:lvlJc w:val="left"/>
      <w:pPr>
        <w:ind w:left="2340" w:hanging="360"/>
      </w:pPr>
      <w:rPr>
        <w:rFonts w:cs="Times New Roman"/>
        <w:b/>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DC2F154">
      <w:start w:val="1"/>
      <w:numFmt w:val="decimal"/>
      <w:lvlText w:val="1.%4 "/>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9424E"/>
    <w:multiLevelType w:val="hybridMultilevel"/>
    <w:tmpl w:val="D19AB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05B0544"/>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1F151C3"/>
    <w:multiLevelType w:val="hybridMultilevel"/>
    <w:tmpl w:val="CF72D7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274117C8"/>
    <w:multiLevelType w:val="hybridMultilevel"/>
    <w:tmpl w:val="01DA7A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7680ACB"/>
    <w:multiLevelType w:val="hybridMultilevel"/>
    <w:tmpl w:val="793A405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8D47F4A"/>
    <w:multiLevelType w:val="hybridMultilevel"/>
    <w:tmpl w:val="09D6AC6E"/>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297E7E59"/>
    <w:multiLevelType w:val="hybridMultilevel"/>
    <w:tmpl w:val="687265E6"/>
    <w:lvl w:ilvl="0" w:tplc="2C6EBFFC">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30BB2E64"/>
    <w:multiLevelType w:val="hybridMultilevel"/>
    <w:tmpl w:val="E5D482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2FD50BC"/>
    <w:multiLevelType w:val="hybridMultilevel"/>
    <w:tmpl w:val="0FDEF5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41123D7"/>
    <w:multiLevelType w:val="hybridMultilevel"/>
    <w:tmpl w:val="948683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264E47"/>
    <w:multiLevelType w:val="hybridMultilevel"/>
    <w:tmpl w:val="3EBE892A"/>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128605E"/>
    <w:multiLevelType w:val="hybridMultilevel"/>
    <w:tmpl w:val="9E8CF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2968"/>
    <w:multiLevelType w:val="hybridMultilevel"/>
    <w:tmpl w:val="732C02B6"/>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DBC5AE2"/>
    <w:multiLevelType w:val="hybridMultilevel"/>
    <w:tmpl w:val="AAB809B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4E443A2E"/>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5F31455"/>
    <w:multiLevelType w:val="hybridMultilevel"/>
    <w:tmpl w:val="851266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7A77CCC"/>
    <w:multiLevelType w:val="hybridMultilevel"/>
    <w:tmpl w:val="DD6C21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AFC464B"/>
    <w:multiLevelType w:val="hybridMultilevel"/>
    <w:tmpl w:val="CCAA4A0C"/>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659F5C3B"/>
    <w:multiLevelType w:val="hybridMultilevel"/>
    <w:tmpl w:val="E326C9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5EA0DC3"/>
    <w:multiLevelType w:val="hybridMultilevel"/>
    <w:tmpl w:val="632E76F6"/>
    <w:lvl w:ilvl="0" w:tplc="78D87A18">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667E344B"/>
    <w:multiLevelType w:val="hybridMultilevel"/>
    <w:tmpl w:val="F0A464A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67654A6C"/>
    <w:multiLevelType w:val="hybridMultilevel"/>
    <w:tmpl w:val="CC3A4E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81711FB"/>
    <w:multiLevelType w:val="hybridMultilevel"/>
    <w:tmpl w:val="14B02578"/>
    <w:lvl w:ilvl="0" w:tplc="55B804E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7A6C58BC"/>
    <w:multiLevelType w:val="hybridMultilevel"/>
    <w:tmpl w:val="BED46B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E071CE0"/>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6"/>
  </w:num>
  <w:num w:numId="3">
    <w:abstractNumId w:val="18"/>
  </w:num>
  <w:num w:numId="4">
    <w:abstractNumId w:val="26"/>
  </w:num>
  <w:num w:numId="5">
    <w:abstractNumId w:val="16"/>
  </w:num>
  <w:num w:numId="6">
    <w:abstractNumId w:val="9"/>
  </w:num>
  <w:num w:numId="7">
    <w:abstractNumId w:val="0"/>
  </w:num>
  <w:num w:numId="8">
    <w:abstractNumId w:val="17"/>
  </w:num>
  <w:num w:numId="9">
    <w:abstractNumId w:val="5"/>
  </w:num>
  <w:num w:numId="10">
    <w:abstractNumId w:val="11"/>
  </w:num>
  <w:num w:numId="11">
    <w:abstractNumId w:val="20"/>
  </w:num>
  <w:num w:numId="12">
    <w:abstractNumId w:val="3"/>
  </w:num>
  <w:num w:numId="13">
    <w:abstractNumId w:val="21"/>
  </w:num>
  <w:num w:numId="14">
    <w:abstractNumId w:val="23"/>
  </w:num>
  <w:num w:numId="15">
    <w:abstractNumId w:val="12"/>
  </w:num>
  <w:num w:numId="16">
    <w:abstractNumId w:val="7"/>
  </w:num>
  <w:num w:numId="17">
    <w:abstractNumId w:val="14"/>
  </w:num>
  <w:num w:numId="18">
    <w:abstractNumId w:val="19"/>
  </w:num>
  <w:num w:numId="19">
    <w:abstractNumId w:val="25"/>
  </w:num>
  <w:num w:numId="20">
    <w:abstractNumId w:val="22"/>
  </w:num>
  <w:num w:numId="21">
    <w:abstractNumId w:val="8"/>
  </w:num>
  <w:num w:numId="22">
    <w:abstractNumId w:val="15"/>
  </w:num>
  <w:num w:numId="23">
    <w:abstractNumId w:val="4"/>
  </w:num>
  <w:num w:numId="24">
    <w:abstractNumId w:val="24"/>
  </w:num>
  <w:num w:numId="25">
    <w:abstractNumId w:val="13"/>
  </w:num>
  <w:num w:numId="2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42AE"/>
    <w:rsid w:val="000012F2"/>
    <w:rsid w:val="000025D1"/>
    <w:rsid w:val="000035A6"/>
    <w:rsid w:val="000042AF"/>
    <w:rsid w:val="0000432F"/>
    <w:rsid w:val="000049E2"/>
    <w:rsid w:val="00005266"/>
    <w:rsid w:val="000074B6"/>
    <w:rsid w:val="00010BB8"/>
    <w:rsid w:val="00011350"/>
    <w:rsid w:val="00011FF3"/>
    <w:rsid w:val="00012192"/>
    <w:rsid w:val="000121F8"/>
    <w:rsid w:val="00012223"/>
    <w:rsid w:val="0001269E"/>
    <w:rsid w:val="0001527E"/>
    <w:rsid w:val="0001604E"/>
    <w:rsid w:val="000164C8"/>
    <w:rsid w:val="00017652"/>
    <w:rsid w:val="000201FC"/>
    <w:rsid w:val="00022282"/>
    <w:rsid w:val="000226DB"/>
    <w:rsid w:val="00024192"/>
    <w:rsid w:val="0002691C"/>
    <w:rsid w:val="000269CA"/>
    <w:rsid w:val="00030685"/>
    <w:rsid w:val="00031848"/>
    <w:rsid w:val="00031A92"/>
    <w:rsid w:val="00032FCB"/>
    <w:rsid w:val="000332DF"/>
    <w:rsid w:val="00040004"/>
    <w:rsid w:val="000402FD"/>
    <w:rsid w:val="00042978"/>
    <w:rsid w:val="00042CC9"/>
    <w:rsid w:val="00043F40"/>
    <w:rsid w:val="00044888"/>
    <w:rsid w:val="0004532A"/>
    <w:rsid w:val="00046DD9"/>
    <w:rsid w:val="00047588"/>
    <w:rsid w:val="0004766C"/>
    <w:rsid w:val="00047EB4"/>
    <w:rsid w:val="0005069D"/>
    <w:rsid w:val="00051E4C"/>
    <w:rsid w:val="00052D8A"/>
    <w:rsid w:val="00053039"/>
    <w:rsid w:val="00055BE1"/>
    <w:rsid w:val="00056506"/>
    <w:rsid w:val="00057645"/>
    <w:rsid w:val="00060898"/>
    <w:rsid w:val="000615CF"/>
    <w:rsid w:val="00061A88"/>
    <w:rsid w:val="00062517"/>
    <w:rsid w:val="00063F45"/>
    <w:rsid w:val="0006488B"/>
    <w:rsid w:val="00064D35"/>
    <w:rsid w:val="00070E92"/>
    <w:rsid w:val="0007273B"/>
    <w:rsid w:val="00075CCC"/>
    <w:rsid w:val="000763E3"/>
    <w:rsid w:val="0008061F"/>
    <w:rsid w:val="0008169A"/>
    <w:rsid w:val="00082457"/>
    <w:rsid w:val="0008248D"/>
    <w:rsid w:val="00083320"/>
    <w:rsid w:val="00083768"/>
    <w:rsid w:val="00083CEA"/>
    <w:rsid w:val="00085716"/>
    <w:rsid w:val="000862F8"/>
    <w:rsid w:val="00087620"/>
    <w:rsid w:val="000915E9"/>
    <w:rsid w:val="00092880"/>
    <w:rsid w:val="000928E7"/>
    <w:rsid w:val="000944D1"/>
    <w:rsid w:val="000974FE"/>
    <w:rsid w:val="00097E77"/>
    <w:rsid w:val="00097F12"/>
    <w:rsid w:val="000A143F"/>
    <w:rsid w:val="000A20A4"/>
    <w:rsid w:val="000A28DE"/>
    <w:rsid w:val="000A47DA"/>
    <w:rsid w:val="000A4DDD"/>
    <w:rsid w:val="000A6A24"/>
    <w:rsid w:val="000A7BB1"/>
    <w:rsid w:val="000B4FAC"/>
    <w:rsid w:val="000B56B8"/>
    <w:rsid w:val="000B6C68"/>
    <w:rsid w:val="000B6E0D"/>
    <w:rsid w:val="000C004C"/>
    <w:rsid w:val="000C4B71"/>
    <w:rsid w:val="000C5EA0"/>
    <w:rsid w:val="000D00AD"/>
    <w:rsid w:val="000D1E61"/>
    <w:rsid w:val="000D4167"/>
    <w:rsid w:val="000D41DB"/>
    <w:rsid w:val="000D788A"/>
    <w:rsid w:val="000E1098"/>
    <w:rsid w:val="000E1CDA"/>
    <w:rsid w:val="000E1F8E"/>
    <w:rsid w:val="000E2C49"/>
    <w:rsid w:val="000E3DA1"/>
    <w:rsid w:val="000E4150"/>
    <w:rsid w:val="000E5752"/>
    <w:rsid w:val="000F0BAA"/>
    <w:rsid w:val="000F3176"/>
    <w:rsid w:val="000F5712"/>
    <w:rsid w:val="0010505D"/>
    <w:rsid w:val="0010511E"/>
    <w:rsid w:val="00105F54"/>
    <w:rsid w:val="001065FA"/>
    <w:rsid w:val="00110ABB"/>
    <w:rsid w:val="00112D08"/>
    <w:rsid w:val="00113A2B"/>
    <w:rsid w:val="00114CE2"/>
    <w:rsid w:val="00114DC5"/>
    <w:rsid w:val="001164A6"/>
    <w:rsid w:val="00116CB1"/>
    <w:rsid w:val="001174BB"/>
    <w:rsid w:val="001203A8"/>
    <w:rsid w:val="001238B5"/>
    <w:rsid w:val="0012448A"/>
    <w:rsid w:val="00124A5D"/>
    <w:rsid w:val="001257A9"/>
    <w:rsid w:val="00125CAF"/>
    <w:rsid w:val="00126C31"/>
    <w:rsid w:val="0012730E"/>
    <w:rsid w:val="00127BAB"/>
    <w:rsid w:val="00132A99"/>
    <w:rsid w:val="0013480F"/>
    <w:rsid w:val="00134D97"/>
    <w:rsid w:val="001352F5"/>
    <w:rsid w:val="00140B1A"/>
    <w:rsid w:val="00140CC8"/>
    <w:rsid w:val="0014181B"/>
    <w:rsid w:val="00141FCA"/>
    <w:rsid w:val="00144B5E"/>
    <w:rsid w:val="00151676"/>
    <w:rsid w:val="00152257"/>
    <w:rsid w:val="00153083"/>
    <w:rsid w:val="00153D4B"/>
    <w:rsid w:val="00154CAF"/>
    <w:rsid w:val="001551D2"/>
    <w:rsid w:val="001554FB"/>
    <w:rsid w:val="00156E21"/>
    <w:rsid w:val="00161EF8"/>
    <w:rsid w:val="001649A3"/>
    <w:rsid w:val="00170E45"/>
    <w:rsid w:val="00175403"/>
    <w:rsid w:val="001765DC"/>
    <w:rsid w:val="00180117"/>
    <w:rsid w:val="00180A5D"/>
    <w:rsid w:val="00180C37"/>
    <w:rsid w:val="001819B5"/>
    <w:rsid w:val="00183BA0"/>
    <w:rsid w:val="001902F4"/>
    <w:rsid w:val="001930B6"/>
    <w:rsid w:val="0019312C"/>
    <w:rsid w:val="001970CF"/>
    <w:rsid w:val="001978C9"/>
    <w:rsid w:val="001A16AB"/>
    <w:rsid w:val="001A274F"/>
    <w:rsid w:val="001A2C18"/>
    <w:rsid w:val="001A464F"/>
    <w:rsid w:val="001A575D"/>
    <w:rsid w:val="001A670E"/>
    <w:rsid w:val="001A7F4E"/>
    <w:rsid w:val="001B099C"/>
    <w:rsid w:val="001B3076"/>
    <w:rsid w:val="001B653F"/>
    <w:rsid w:val="001B675E"/>
    <w:rsid w:val="001C0B2F"/>
    <w:rsid w:val="001C30DF"/>
    <w:rsid w:val="001C3EFB"/>
    <w:rsid w:val="001C50CB"/>
    <w:rsid w:val="001C5CCB"/>
    <w:rsid w:val="001C6D04"/>
    <w:rsid w:val="001D0721"/>
    <w:rsid w:val="001D14A7"/>
    <w:rsid w:val="001D25A3"/>
    <w:rsid w:val="001D293D"/>
    <w:rsid w:val="001D33FB"/>
    <w:rsid w:val="001D3DD9"/>
    <w:rsid w:val="001D5EFC"/>
    <w:rsid w:val="001D63CF"/>
    <w:rsid w:val="001D7FC6"/>
    <w:rsid w:val="001E09D5"/>
    <w:rsid w:val="001E0BC6"/>
    <w:rsid w:val="001E1DCF"/>
    <w:rsid w:val="001E4CB9"/>
    <w:rsid w:val="001E5C99"/>
    <w:rsid w:val="001F01A1"/>
    <w:rsid w:val="001F3FB5"/>
    <w:rsid w:val="001F3FC3"/>
    <w:rsid w:val="001F63F2"/>
    <w:rsid w:val="001F66F5"/>
    <w:rsid w:val="001F673E"/>
    <w:rsid w:val="00203B3E"/>
    <w:rsid w:val="00203D4F"/>
    <w:rsid w:val="00205E90"/>
    <w:rsid w:val="002060E5"/>
    <w:rsid w:val="002065E4"/>
    <w:rsid w:val="0020683E"/>
    <w:rsid w:val="00210796"/>
    <w:rsid w:val="002143AE"/>
    <w:rsid w:val="00214BE3"/>
    <w:rsid w:val="002166C7"/>
    <w:rsid w:val="00220381"/>
    <w:rsid w:val="00220699"/>
    <w:rsid w:val="00220EFD"/>
    <w:rsid w:val="002229D4"/>
    <w:rsid w:val="00225228"/>
    <w:rsid w:val="00226A26"/>
    <w:rsid w:val="0022755F"/>
    <w:rsid w:val="00227F65"/>
    <w:rsid w:val="00231169"/>
    <w:rsid w:val="002329FB"/>
    <w:rsid w:val="00237C67"/>
    <w:rsid w:val="00243618"/>
    <w:rsid w:val="002444E6"/>
    <w:rsid w:val="00246ADF"/>
    <w:rsid w:val="00251EEF"/>
    <w:rsid w:val="002549E6"/>
    <w:rsid w:val="00256372"/>
    <w:rsid w:val="00264287"/>
    <w:rsid w:val="0026449C"/>
    <w:rsid w:val="00264717"/>
    <w:rsid w:val="00265DA0"/>
    <w:rsid w:val="00267249"/>
    <w:rsid w:val="00267B92"/>
    <w:rsid w:val="00270B73"/>
    <w:rsid w:val="002724B5"/>
    <w:rsid w:val="00273CF1"/>
    <w:rsid w:val="00274AC5"/>
    <w:rsid w:val="0027536F"/>
    <w:rsid w:val="0027556A"/>
    <w:rsid w:val="00275C33"/>
    <w:rsid w:val="00277B37"/>
    <w:rsid w:val="00277E22"/>
    <w:rsid w:val="00280CA4"/>
    <w:rsid w:val="00280F5C"/>
    <w:rsid w:val="002817ED"/>
    <w:rsid w:val="00285DC8"/>
    <w:rsid w:val="00286E8F"/>
    <w:rsid w:val="00286EB3"/>
    <w:rsid w:val="00291087"/>
    <w:rsid w:val="00293D03"/>
    <w:rsid w:val="00293E22"/>
    <w:rsid w:val="00293F22"/>
    <w:rsid w:val="0029403E"/>
    <w:rsid w:val="002942E3"/>
    <w:rsid w:val="00295554"/>
    <w:rsid w:val="00297240"/>
    <w:rsid w:val="00297843"/>
    <w:rsid w:val="002A06F6"/>
    <w:rsid w:val="002A1B86"/>
    <w:rsid w:val="002A6B91"/>
    <w:rsid w:val="002B133F"/>
    <w:rsid w:val="002B2380"/>
    <w:rsid w:val="002B4F2A"/>
    <w:rsid w:val="002B783A"/>
    <w:rsid w:val="002C26DB"/>
    <w:rsid w:val="002C3593"/>
    <w:rsid w:val="002C376C"/>
    <w:rsid w:val="002C4CE6"/>
    <w:rsid w:val="002C55B8"/>
    <w:rsid w:val="002C5E35"/>
    <w:rsid w:val="002C604A"/>
    <w:rsid w:val="002C75B2"/>
    <w:rsid w:val="002C7AEE"/>
    <w:rsid w:val="002D1B80"/>
    <w:rsid w:val="002D21A3"/>
    <w:rsid w:val="002D4050"/>
    <w:rsid w:val="002D50AE"/>
    <w:rsid w:val="002D5695"/>
    <w:rsid w:val="002D6383"/>
    <w:rsid w:val="002D686A"/>
    <w:rsid w:val="002E0D6B"/>
    <w:rsid w:val="002E1C5B"/>
    <w:rsid w:val="002E2119"/>
    <w:rsid w:val="002E33F6"/>
    <w:rsid w:val="002E5E13"/>
    <w:rsid w:val="002E66A7"/>
    <w:rsid w:val="002E7653"/>
    <w:rsid w:val="002F0DB8"/>
    <w:rsid w:val="002F2B1E"/>
    <w:rsid w:val="002F3FC8"/>
    <w:rsid w:val="002F5AFA"/>
    <w:rsid w:val="00300CB5"/>
    <w:rsid w:val="00301405"/>
    <w:rsid w:val="00304E5C"/>
    <w:rsid w:val="00305074"/>
    <w:rsid w:val="00305F3C"/>
    <w:rsid w:val="0030659E"/>
    <w:rsid w:val="00307009"/>
    <w:rsid w:val="00307AB5"/>
    <w:rsid w:val="00310E3D"/>
    <w:rsid w:val="0031345F"/>
    <w:rsid w:val="003169CA"/>
    <w:rsid w:val="00317452"/>
    <w:rsid w:val="0031762D"/>
    <w:rsid w:val="00317BD3"/>
    <w:rsid w:val="003203CF"/>
    <w:rsid w:val="00321295"/>
    <w:rsid w:val="0032215F"/>
    <w:rsid w:val="00325657"/>
    <w:rsid w:val="00326D90"/>
    <w:rsid w:val="00327175"/>
    <w:rsid w:val="00327687"/>
    <w:rsid w:val="003278B3"/>
    <w:rsid w:val="00331224"/>
    <w:rsid w:val="003318E5"/>
    <w:rsid w:val="003329CC"/>
    <w:rsid w:val="003346EA"/>
    <w:rsid w:val="00337C9E"/>
    <w:rsid w:val="00337FF9"/>
    <w:rsid w:val="003412FF"/>
    <w:rsid w:val="00341C6E"/>
    <w:rsid w:val="00341D09"/>
    <w:rsid w:val="00341F8F"/>
    <w:rsid w:val="0034261D"/>
    <w:rsid w:val="003439D1"/>
    <w:rsid w:val="00343B88"/>
    <w:rsid w:val="00344EE8"/>
    <w:rsid w:val="00345784"/>
    <w:rsid w:val="003467E6"/>
    <w:rsid w:val="003514A2"/>
    <w:rsid w:val="003518F0"/>
    <w:rsid w:val="00351BB7"/>
    <w:rsid w:val="00352EBA"/>
    <w:rsid w:val="0036161F"/>
    <w:rsid w:val="00361CC4"/>
    <w:rsid w:val="00361D3A"/>
    <w:rsid w:val="00362FDB"/>
    <w:rsid w:val="00363DF2"/>
    <w:rsid w:val="003640E7"/>
    <w:rsid w:val="0036413F"/>
    <w:rsid w:val="00365438"/>
    <w:rsid w:val="00365AA5"/>
    <w:rsid w:val="00365B07"/>
    <w:rsid w:val="00366569"/>
    <w:rsid w:val="003668A1"/>
    <w:rsid w:val="003706AD"/>
    <w:rsid w:val="003712CC"/>
    <w:rsid w:val="0037256B"/>
    <w:rsid w:val="00372F88"/>
    <w:rsid w:val="00375547"/>
    <w:rsid w:val="0037769D"/>
    <w:rsid w:val="003804DD"/>
    <w:rsid w:val="00381EE9"/>
    <w:rsid w:val="003821B3"/>
    <w:rsid w:val="00385394"/>
    <w:rsid w:val="003862E1"/>
    <w:rsid w:val="00387FCB"/>
    <w:rsid w:val="00390026"/>
    <w:rsid w:val="003902B0"/>
    <w:rsid w:val="00390307"/>
    <w:rsid w:val="003908D7"/>
    <w:rsid w:val="00392382"/>
    <w:rsid w:val="00394F8F"/>
    <w:rsid w:val="003A0273"/>
    <w:rsid w:val="003A1C8C"/>
    <w:rsid w:val="003A1F59"/>
    <w:rsid w:val="003A24A0"/>
    <w:rsid w:val="003A6815"/>
    <w:rsid w:val="003A6EC1"/>
    <w:rsid w:val="003A7865"/>
    <w:rsid w:val="003B396A"/>
    <w:rsid w:val="003B3C02"/>
    <w:rsid w:val="003B3CDA"/>
    <w:rsid w:val="003B6222"/>
    <w:rsid w:val="003B728B"/>
    <w:rsid w:val="003B7FDC"/>
    <w:rsid w:val="003C0625"/>
    <w:rsid w:val="003C1661"/>
    <w:rsid w:val="003C182C"/>
    <w:rsid w:val="003C1B53"/>
    <w:rsid w:val="003C3900"/>
    <w:rsid w:val="003C45C5"/>
    <w:rsid w:val="003C4B02"/>
    <w:rsid w:val="003C4F09"/>
    <w:rsid w:val="003C5F37"/>
    <w:rsid w:val="003D2495"/>
    <w:rsid w:val="003D2F64"/>
    <w:rsid w:val="003D3023"/>
    <w:rsid w:val="003D35C5"/>
    <w:rsid w:val="003E22E7"/>
    <w:rsid w:val="003E2B35"/>
    <w:rsid w:val="003F04DA"/>
    <w:rsid w:val="003F1E33"/>
    <w:rsid w:val="003F24DA"/>
    <w:rsid w:val="003F2EB6"/>
    <w:rsid w:val="003F391D"/>
    <w:rsid w:val="003F5425"/>
    <w:rsid w:val="003F5725"/>
    <w:rsid w:val="003F6264"/>
    <w:rsid w:val="003F6498"/>
    <w:rsid w:val="003F6A88"/>
    <w:rsid w:val="004002A3"/>
    <w:rsid w:val="00400CC7"/>
    <w:rsid w:val="0040321C"/>
    <w:rsid w:val="004048AD"/>
    <w:rsid w:val="004050AB"/>
    <w:rsid w:val="00406CDC"/>
    <w:rsid w:val="00407E74"/>
    <w:rsid w:val="004117BE"/>
    <w:rsid w:val="00412699"/>
    <w:rsid w:val="00413AD2"/>
    <w:rsid w:val="0041427E"/>
    <w:rsid w:val="004148F9"/>
    <w:rsid w:val="004159A5"/>
    <w:rsid w:val="00416DC9"/>
    <w:rsid w:val="00421056"/>
    <w:rsid w:val="0042174D"/>
    <w:rsid w:val="00421CE3"/>
    <w:rsid w:val="00423297"/>
    <w:rsid w:val="00425794"/>
    <w:rsid w:val="00426714"/>
    <w:rsid w:val="00430A50"/>
    <w:rsid w:val="00431A2F"/>
    <w:rsid w:val="00431DB9"/>
    <w:rsid w:val="00432A9A"/>
    <w:rsid w:val="004330CB"/>
    <w:rsid w:val="0043366B"/>
    <w:rsid w:val="00433873"/>
    <w:rsid w:val="00436AFD"/>
    <w:rsid w:val="0043732C"/>
    <w:rsid w:val="00437E4B"/>
    <w:rsid w:val="00441599"/>
    <w:rsid w:val="00443113"/>
    <w:rsid w:val="00450985"/>
    <w:rsid w:val="00450AF2"/>
    <w:rsid w:val="00450F38"/>
    <w:rsid w:val="00452FF0"/>
    <w:rsid w:val="004566E4"/>
    <w:rsid w:val="00456E7C"/>
    <w:rsid w:val="00460692"/>
    <w:rsid w:val="00460DA7"/>
    <w:rsid w:val="0046192E"/>
    <w:rsid w:val="004646D6"/>
    <w:rsid w:val="004655CF"/>
    <w:rsid w:val="004656EF"/>
    <w:rsid w:val="00466A0C"/>
    <w:rsid w:val="004712CF"/>
    <w:rsid w:val="0047212E"/>
    <w:rsid w:val="004723DE"/>
    <w:rsid w:val="004726E3"/>
    <w:rsid w:val="00472FB8"/>
    <w:rsid w:val="004755C0"/>
    <w:rsid w:val="0047721D"/>
    <w:rsid w:val="004772CA"/>
    <w:rsid w:val="00480D48"/>
    <w:rsid w:val="00481377"/>
    <w:rsid w:val="00481C1E"/>
    <w:rsid w:val="00481C6C"/>
    <w:rsid w:val="004820B0"/>
    <w:rsid w:val="0048236A"/>
    <w:rsid w:val="00482E6F"/>
    <w:rsid w:val="00484957"/>
    <w:rsid w:val="00485034"/>
    <w:rsid w:val="00486554"/>
    <w:rsid w:val="0048669E"/>
    <w:rsid w:val="0048708F"/>
    <w:rsid w:val="004920C0"/>
    <w:rsid w:val="00492DC9"/>
    <w:rsid w:val="00496BE7"/>
    <w:rsid w:val="0049732F"/>
    <w:rsid w:val="004A0786"/>
    <w:rsid w:val="004A0C44"/>
    <w:rsid w:val="004A1391"/>
    <w:rsid w:val="004A247B"/>
    <w:rsid w:val="004A471C"/>
    <w:rsid w:val="004A6474"/>
    <w:rsid w:val="004A6749"/>
    <w:rsid w:val="004A75AC"/>
    <w:rsid w:val="004B1253"/>
    <w:rsid w:val="004B1BAA"/>
    <w:rsid w:val="004B3A4B"/>
    <w:rsid w:val="004B3FE7"/>
    <w:rsid w:val="004B477D"/>
    <w:rsid w:val="004B66FA"/>
    <w:rsid w:val="004B6F54"/>
    <w:rsid w:val="004C1435"/>
    <w:rsid w:val="004C5966"/>
    <w:rsid w:val="004D0469"/>
    <w:rsid w:val="004D0A80"/>
    <w:rsid w:val="004D2B3D"/>
    <w:rsid w:val="004D43AD"/>
    <w:rsid w:val="004D4958"/>
    <w:rsid w:val="004D4AA8"/>
    <w:rsid w:val="004D6FC4"/>
    <w:rsid w:val="004D7DD9"/>
    <w:rsid w:val="004E1B4C"/>
    <w:rsid w:val="004E58E9"/>
    <w:rsid w:val="004E7C15"/>
    <w:rsid w:val="004F069B"/>
    <w:rsid w:val="004F296A"/>
    <w:rsid w:val="004F2CDD"/>
    <w:rsid w:val="004F515B"/>
    <w:rsid w:val="00500337"/>
    <w:rsid w:val="005005E6"/>
    <w:rsid w:val="00500F6C"/>
    <w:rsid w:val="0050425D"/>
    <w:rsid w:val="00504337"/>
    <w:rsid w:val="0051003B"/>
    <w:rsid w:val="005110E4"/>
    <w:rsid w:val="005114AA"/>
    <w:rsid w:val="0051160C"/>
    <w:rsid w:val="0051221C"/>
    <w:rsid w:val="00512C91"/>
    <w:rsid w:val="005152FF"/>
    <w:rsid w:val="0051591A"/>
    <w:rsid w:val="005169A6"/>
    <w:rsid w:val="0052017E"/>
    <w:rsid w:val="00521EC9"/>
    <w:rsid w:val="00522B27"/>
    <w:rsid w:val="00524412"/>
    <w:rsid w:val="00524B06"/>
    <w:rsid w:val="00525139"/>
    <w:rsid w:val="0052544A"/>
    <w:rsid w:val="0052546A"/>
    <w:rsid w:val="00526743"/>
    <w:rsid w:val="005278FF"/>
    <w:rsid w:val="005279EB"/>
    <w:rsid w:val="00527E8F"/>
    <w:rsid w:val="005308BC"/>
    <w:rsid w:val="0053118C"/>
    <w:rsid w:val="0053181C"/>
    <w:rsid w:val="005345B9"/>
    <w:rsid w:val="00535C4C"/>
    <w:rsid w:val="005364FD"/>
    <w:rsid w:val="0053691D"/>
    <w:rsid w:val="00536D6F"/>
    <w:rsid w:val="005371BF"/>
    <w:rsid w:val="00541002"/>
    <w:rsid w:val="005410B6"/>
    <w:rsid w:val="0054118A"/>
    <w:rsid w:val="00543A18"/>
    <w:rsid w:val="00545663"/>
    <w:rsid w:val="00550741"/>
    <w:rsid w:val="00550840"/>
    <w:rsid w:val="00551BB6"/>
    <w:rsid w:val="00553420"/>
    <w:rsid w:val="0055384B"/>
    <w:rsid w:val="00553C9C"/>
    <w:rsid w:val="00560735"/>
    <w:rsid w:val="0056135F"/>
    <w:rsid w:val="00561B6D"/>
    <w:rsid w:val="00565696"/>
    <w:rsid w:val="00567DBE"/>
    <w:rsid w:val="00571318"/>
    <w:rsid w:val="00573DF2"/>
    <w:rsid w:val="00574267"/>
    <w:rsid w:val="00577858"/>
    <w:rsid w:val="00581D1F"/>
    <w:rsid w:val="005827D3"/>
    <w:rsid w:val="005839E8"/>
    <w:rsid w:val="00585EFF"/>
    <w:rsid w:val="00585F6E"/>
    <w:rsid w:val="00587B16"/>
    <w:rsid w:val="00590855"/>
    <w:rsid w:val="00591593"/>
    <w:rsid w:val="00592228"/>
    <w:rsid w:val="00592878"/>
    <w:rsid w:val="005933C0"/>
    <w:rsid w:val="00593687"/>
    <w:rsid w:val="0059505F"/>
    <w:rsid w:val="005A086A"/>
    <w:rsid w:val="005A0C51"/>
    <w:rsid w:val="005A1528"/>
    <w:rsid w:val="005B07FD"/>
    <w:rsid w:val="005B0918"/>
    <w:rsid w:val="005B11F7"/>
    <w:rsid w:val="005B1D03"/>
    <w:rsid w:val="005B1F66"/>
    <w:rsid w:val="005B413E"/>
    <w:rsid w:val="005B5F53"/>
    <w:rsid w:val="005B6760"/>
    <w:rsid w:val="005C147C"/>
    <w:rsid w:val="005C2610"/>
    <w:rsid w:val="005C2E62"/>
    <w:rsid w:val="005C308D"/>
    <w:rsid w:val="005C55B2"/>
    <w:rsid w:val="005C5EBD"/>
    <w:rsid w:val="005C5EC7"/>
    <w:rsid w:val="005D0720"/>
    <w:rsid w:val="005D1877"/>
    <w:rsid w:val="005D3596"/>
    <w:rsid w:val="005D4AAD"/>
    <w:rsid w:val="005D6AA3"/>
    <w:rsid w:val="005D6F12"/>
    <w:rsid w:val="005E40FD"/>
    <w:rsid w:val="005E5A6C"/>
    <w:rsid w:val="005E6049"/>
    <w:rsid w:val="005F127E"/>
    <w:rsid w:val="005F1476"/>
    <w:rsid w:val="005F3FAC"/>
    <w:rsid w:val="005F46B6"/>
    <w:rsid w:val="005F5334"/>
    <w:rsid w:val="005F626A"/>
    <w:rsid w:val="005F670C"/>
    <w:rsid w:val="005F776C"/>
    <w:rsid w:val="006034CD"/>
    <w:rsid w:val="00604287"/>
    <w:rsid w:val="00604662"/>
    <w:rsid w:val="00605968"/>
    <w:rsid w:val="00607818"/>
    <w:rsid w:val="006101A5"/>
    <w:rsid w:val="00610D25"/>
    <w:rsid w:val="006115E7"/>
    <w:rsid w:val="00611965"/>
    <w:rsid w:val="0061286C"/>
    <w:rsid w:val="00612E5B"/>
    <w:rsid w:val="00616864"/>
    <w:rsid w:val="00616ECA"/>
    <w:rsid w:val="006208FF"/>
    <w:rsid w:val="00621EA9"/>
    <w:rsid w:val="00623012"/>
    <w:rsid w:val="00623803"/>
    <w:rsid w:val="0062608B"/>
    <w:rsid w:val="00632B37"/>
    <w:rsid w:val="0063310D"/>
    <w:rsid w:val="006342EE"/>
    <w:rsid w:val="006351A7"/>
    <w:rsid w:val="00635B13"/>
    <w:rsid w:val="00635BDC"/>
    <w:rsid w:val="00636616"/>
    <w:rsid w:val="00636B7C"/>
    <w:rsid w:val="00637017"/>
    <w:rsid w:val="0063748D"/>
    <w:rsid w:val="00641FD5"/>
    <w:rsid w:val="00644206"/>
    <w:rsid w:val="00644584"/>
    <w:rsid w:val="0064498D"/>
    <w:rsid w:val="00647BDA"/>
    <w:rsid w:val="00651154"/>
    <w:rsid w:val="00660CBB"/>
    <w:rsid w:val="00661A94"/>
    <w:rsid w:val="00661EF9"/>
    <w:rsid w:val="00664C4C"/>
    <w:rsid w:val="006658ED"/>
    <w:rsid w:val="00665A43"/>
    <w:rsid w:val="00667AD1"/>
    <w:rsid w:val="00670236"/>
    <w:rsid w:val="00671AF0"/>
    <w:rsid w:val="00671BF3"/>
    <w:rsid w:val="006730E2"/>
    <w:rsid w:val="00674309"/>
    <w:rsid w:val="00674854"/>
    <w:rsid w:val="006762A6"/>
    <w:rsid w:val="00676AA4"/>
    <w:rsid w:val="00676E08"/>
    <w:rsid w:val="00680FDD"/>
    <w:rsid w:val="00680FF9"/>
    <w:rsid w:val="006817C0"/>
    <w:rsid w:val="00681C8A"/>
    <w:rsid w:val="00681D98"/>
    <w:rsid w:val="006842AE"/>
    <w:rsid w:val="0068467C"/>
    <w:rsid w:val="0068534A"/>
    <w:rsid w:val="00690C2B"/>
    <w:rsid w:val="0069199B"/>
    <w:rsid w:val="00693710"/>
    <w:rsid w:val="00693814"/>
    <w:rsid w:val="00695109"/>
    <w:rsid w:val="006963C9"/>
    <w:rsid w:val="00697DA8"/>
    <w:rsid w:val="006A0CCC"/>
    <w:rsid w:val="006A11D4"/>
    <w:rsid w:val="006A309E"/>
    <w:rsid w:val="006A661C"/>
    <w:rsid w:val="006A6DB8"/>
    <w:rsid w:val="006A7D79"/>
    <w:rsid w:val="006B2F05"/>
    <w:rsid w:val="006B358D"/>
    <w:rsid w:val="006B38A1"/>
    <w:rsid w:val="006B4176"/>
    <w:rsid w:val="006B6049"/>
    <w:rsid w:val="006C00DB"/>
    <w:rsid w:val="006C0EC9"/>
    <w:rsid w:val="006C16CC"/>
    <w:rsid w:val="006C4774"/>
    <w:rsid w:val="006C4981"/>
    <w:rsid w:val="006C52E5"/>
    <w:rsid w:val="006C5A93"/>
    <w:rsid w:val="006D2710"/>
    <w:rsid w:val="006D2C7C"/>
    <w:rsid w:val="006D5E8A"/>
    <w:rsid w:val="006D6C73"/>
    <w:rsid w:val="006E5B12"/>
    <w:rsid w:val="006E6412"/>
    <w:rsid w:val="006E7A77"/>
    <w:rsid w:val="006F0A5C"/>
    <w:rsid w:val="006F0F01"/>
    <w:rsid w:val="006F0FC9"/>
    <w:rsid w:val="006F1328"/>
    <w:rsid w:val="006F140D"/>
    <w:rsid w:val="006F1DF8"/>
    <w:rsid w:val="006F2893"/>
    <w:rsid w:val="006F2B30"/>
    <w:rsid w:val="006F360B"/>
    <w:rsid w:val="006F4B4A"/>
    <w:rsid w:val="006F69C1"/>
    <w:rsid w:val="007003A4"/>
    <w:rsid w:val="00700F3B"/>
    <w:rsid w:val="00701765"/>
    <w:rsid w:val="00702370"/>
    <w:rsid w:val="00702658"/>
    <w:rsid w:val="00702EDC"/>
    <w:rsid w:val="007032BB"/>
    <w:rsid w:val="007033A2"/>
    <w:rsid w:val="0070363D"/>
    <w:rsid w:val="00703F75"/>
    <w:rsid w:val="00704890"/>
    <w:rsid w:val="00704E6C"/>
    <w:rsid w:val="00706C40"/>
    <w:rsid w:val="007074EE"/>
    <w:rsid w:val="00707967"/>
    <w:rsid w:val="00707E21"/>
    <w:rsid w:val="00710021"/>
    <w:rsid w:val="00717593"/>
    <w:rsid w:val="0072011C"/>
    <w:rsid w:val="007210FA"/>
    <w:rsid w:val="007226C1"/>
    <w:rsid w:val="00724B06"/>
    <w:rsid w:val="007252BA"/>
    <w:rsid w:val="0072559E"/>
    <w:rsid w:val="0072608D"/>
    <w:rsid w:val="00726532"/>
    <w:rsid w:val="007270BB"/>
    <w:rsid w:val="0072754D"/>
    <w:rsid w:val="007364B1"/>
    <w:rsid w:val="00736A26"/>
    <w:rsid w:val="00737FFA"/>
    <w:rsid w:val="00740227"/>
    <w:rsid w:val="00740B60"/>
    <w:rsid w:val="00740E05"/>
    <w:rsid w:val="007420D0"/>
    <w:rsid w:val="00743882"/>
    <w:rsid w:val="00745848"/>
    <w:rsid w:val="00745B4B"/>
    <w:rsid w:val="0074609A"/>
    <w:rsid w:val="007464BB"/>
    <w:rsid w:val="00746A3F"/>
    <w:rsid w:val="00750153"/>
    <w:rsid w:val="00750F97"/>
    <w:rsid w:val="00751A4A"/>
    <w:rsid w:val="00751C8C"/>
    <w:rsid w:val="00754D81"/>
    <w:rsid w:val="00755B0B"/>
    <w:rsid w:val="007578E9"/>
    <w:rsid w:val="007647A7"/>
    <w:rsid w:val="007665CE"/>
    <w:rsid w:val="007673A6"/>
    <w:rsid w:val="00770924"/>
    <w:rsid w:val="00770FE1"/>
    <w:rsid w:val="0077271E"/>
    <w:rsid w:val="0077421B"/>
    <w:rsid w:val="00775AAA"/>
    <w:rsid w:val="00782540"/>
    <w:rsid w:val="007825CC"/>
    <w:rsid w:val="00782FDC"/>
    <w:rsid w:val="007831E8"/>
    <w:rsid w:val="0078396D"/>
    <w:rsid w:val="007879CE"/>
    <w:rsid w:val="00790FF2"/>
    <w:rsid w:val="00794111"/>
    <w:rsid w:val="00794DA1"/>
    <w:rsid w:val="007956B3"/>
    <w:rsid w:val="00796937"/>
    <w:rsid w:val="00797068"/>
    <w:rsid w:val="007979B7"/>
    <w:rsid w:val="007A1F9C"/>
    <w:rsid w:val="007A2F43"/>
    <w:rsid w:val="007A35AB"/>
    <w:rsid w:val="007A3BC7"/>
    <w:rsid w:val="007A4249"/>
    <w:rsid w:val="007A54F6"/>
    <w:rsid w:val="007A6058"/>
    <w:rsid w:val="007A6C93"/>
    <w:rsid w:val="007A7DBB"/>
    <w:rsid w:val="007B01E6"/>
    <w:rsid w:val="007B2E6D"/>
    <w:rsid w:val="007B33C0"/>
    <w:rsid w:val="007B3EE0"/>
    <w:rsid w:val="007B45C5"/>
    <w:rsid w:val="007B786E"/>
    <w:rsid w:val="007B7FF7"/>
    <w:rsid w:val="007C1BDA"/>
    <w:rsid w:val="007C304F"/>
    <w:rsid w:val="007C4A51"/>
    <w:rsid w:val="007C5996"/>
    <w:rsid w:val="007C5E07"/>
    <w:rsid w:val="007D0298"/>
    <w:rsid w:val="007D3661"/>
    <w:rsid w:val="007D4450"/>
    <w:rsid w:val="007D4603"/>
    <w:rsid w:val="007D4F59"/>
    <w:rsid w:val="007D6FA7"/>
    <w:rsid w:val="007E06A2"/>
    <w:rsid w:val="007E08CF"/>
    <w:rsid w:val="007E1D06"/>
    <w:rsid w:val="007E284B"/>
    <w:rsid w:val="007E36CF"/>
    <w:rsid w:val="007E5CA1"/>
    <w:rsid w:val="007E783B"/>
    <w:rsid w:val="007F0A15"/>
    <w:rsid w:val="007F23E8"/>
    <w:rsid w:val="007F36F1"/>
    <w:rsid w:val="007F4099"/>
    <w:rsid w:val="007F5C80"/>
    <w:rsid w:val="007F7784"/>
    <w:rsid w:val="008015DC"/>
    <w:rsid w:val="00803950"/>
    <w:rsid w:val="00803D94"/>
    <w:rsid w:val="00806327"/>
    <w:rsid w:val="00807A50"/>
    <w:rsid w:val="00810940"/>
    <w:rsid w:val="00810ABC"/>
    <w:rsid w:val="00810EC5"/>
    <w:rsid w:val="00812A86"/>
    <w:rsid w:val="008140C1"/>
    <w:rsid w:val="00814769"/>
    <w:rsid w:val="00815106"/>
    <w:rsid w:val="00817A5B"/>
    <w:rsid w:val="00820176"/>
    <w:rsid w:val="00820AFF"/>
    <w:rsid w:val="00822E4B"/>
    <w:rsid w:val="00823C79"/>
    <w:rsid w:val="0082778D"/>
    <w:rsid w:val="008318AC"/>
    <w:rsid w:val="00831CC8"/>
    <w:rsid w:val="00832069"/>
    <w:rsid w:val="00834778"/>
    <w:rsid w:val="00834C4B"/>
    <w:rsid w:val="008370E0"/>
    <w:rsid w:val="00837270"/>
    <w:rsid w:val="00840F68"/>
    <w:rsid w:val="0084100A"/>
    <w:rsid w:val="00841C72"/>
    <w:rsid w:val="008420A3"/>
    <w:rsid w:val="00842391"/>
    <w:rsid w:val="0084268D"/>
    <w:rsid w:val="008437B2"/>
    <w:rsid w:val="00846750"/>
    <w:rsid w:val="00846BAF"/>
    <w:rsid w:val="00847173"/>
    <w:rsid w:val="00847D36"/>
    <w:rsid w:val="00850749"/>
    <w:rsid w:val="00851B2C"/>
    <w:rsid w:val="00856DE6"/>
    <w:rsid w:val="00857ECC"/>
    <w:rsid w:val="0086070E"/>
    <w:rsid w:val="0086138B"/>
    <w:rsid w:val="00861C2E"/>
    <w:rsid w:val="0086450B"/>
    <w:rsid w:val="00866B94"/>
    <w:rsid w:val="00866DA1"/>
    <w:rsid w:val="0087008B"/>
    <w:rsid w:val="008731CF"/>
    <w:rsid w:val="00874889"/>
    <w:rsid w:val="0087584C"/>
    <w:rsid w:val="00875922"/>
    <w:rsid w:val="00875977"/>
    <w:rsid w:val="008765C8"/>
    <w:rsid w:val="00877EDB"/>
    <w:rsid w:val="008813EF"/>
    <w:rsid w:val="00883DEF"/>
    <w:rsid w:val="0088454B"/>
    <w:rsid w:val="008865DB"/>
    <w:rsid w:val="0088788D"/>
    <w:rsid w:val="00893B62"/>
    <w:rsid w:val="008949A5"/>
    <w:rsid w:val="008949D6"/>
    <w:rsid w:val="00897640"/>
    <w:rsid w:val="008A0EB8"/>
    <w:rsid w:val="008A3124"/>
    <w:rsid w:val="008A31C0"/>
    <w:rsid w:val="008A43A3"/>
    <w:rsid w:val="008A4628"/>
    <w:rsid w:val="008A4D5A"/>
    <w:rsid w:val="008A6FA9"/>
    <w:rsid w:val="008A743A"/>
    <w:rsid w:val="008A7D0B"/>
    <w:rsid w:val="008B0757"/>
    <w:rsid w:val="008B34E0"/>
    <w:rsid w:val="008B35DA"/>
    <w:rsid w:val="008B52B2"/>
    <w:rsid w:val="008B7955"/>
    <w:rsid w:val="008C045F"/>
    <w:rsid w:val="008C10A2"/>
    <w:rsid w:val="008C3719"/>
    <w:rsid w:val="008C3C6D"/>
    <w:rsid w:val="008C3D69"/>
    <w:rsid w:val="008C4435"/>
    <w:rsid w:val="008C58EF"/>
    <w:rsid w:val="008C5C49"/>
    <w:rsid w:val="008C779F"/>
    <w:rsid w:val="008D08F3"/>
    <w:rsid w:val="008D0BB9"/>
    <w:rsid w:val="008D4DEA"/>
    <w:rsid w:val="008D7B92"/>
    <w:rsid w:val="008E052A"/>
    <w:rsid w:val="008E2AA9"/>
    <w:rsid w:val="008E3432"/>
    <w:rsid w:val="008E4144"/>
    <w:rsid w:val="008E6616"/>
    <w:rsid w:val="008F53AF"/>
    <w:rsid w:val="008F602C"/>
    <w:rsid w:val="008F645B"/>
    <w:rsid w:val="008F72F3"/>
    <w:rsid w:val="00900654"/>
    <w:rsid w:val="00903CAB"/>
    <w:rsid w:val="00905D71"/>
    <w:rsid w:val="00906ADB"/>
    <w:rsid w:val="0090760E"/>
    <w:rsid w:val="00910D52"/>
    <w:rsid w:val="009119DE"/>
    <w:rsid w:val="00911D95"/>
    <w:rsid w:val="00912D03"/>
    <w:rsid w:val="00913DDC"/>
    <w:rsid w:val="00916C2F"/>
    <w:rsid w:val="00920A27"/>
    <w:rsid w:val="0092221B"/>
    <w:rsid w:val="00923910"/>
    <w:rsid w:val="00926375"/>
    <w:rsid w:val="00926FD1"/>
    <w:rsid w:val="00927F1E"/>
    <w:rsid w:val="00930600"/>
    <w:rsid w:val="00931435"/>
    <w:rsid w:val="00932982"/>
    <w:rsid w:val="00933CE3"/>
    <w:rsid w:val="00934DFD"/>
    <w:rsid w:val="00934E29"/>
    <w:rsid w:val="009406CA"/>
    <w:rsid w:val="00940D7B"/>
    <w:rsid w:val="00942445"/>
    <w:rsid w:val="0094295B"/>
    <w:rsid w:val="00944AF5"/>
    <w:rsid w:val="00944D1A"/>
    <w:rsid w:val="0094711B"/>
    <w:rsid w:val="009472EE"/>
    <w:rsid w:val="0095307A"/>
    <w:rsid w:val="00953C58"/>
    <w:rsid w:val="0095579F"/>
    <w:rsid w:val="00955D53"/>
    <w:rsid w:val="0096068D"/>
    <w:rsid w:val="00960A48"/>
    <w:rsid w:val="009614B9"/>
    <w:rsid w:val="00962A14"/>
    <w:rsid w:val="0096339E"/>
    <w:rsid w:val="00963858"/>
    <w:rsid w:val="00964CDF"/>
    <w:rsid w:val="009654D7"/>
    <w:rsid w:val="00965E6D"/>
    <w:rsid w:val="00966841"/>
    <w:rsid w:val="00967070"/>
    <w:rsid w:val="009707D1"/>
    <w:rsid w:val="00972FB0"/>
    <w:rsid w:val="00973202"/>
    <w:rsid w:val="00973628"/>
    <w:rsid w:val="00973C24"/>
    <w:rsid w:val="00973C99"/>
    <w:rsid w:val="00975941"/>
    <w:rsid w:val="00977D45"/>
    <w:rsid w:val="00980DCC"/>
    <w:rsid w:val="00982809"/>
    <w:rsid w:val="00982E29"/>
    <w:rsid w:val="00985040"/>
    <w:rsid w:val="00991D6E"/>
    <w:rsid w:val="00991E6D"/>
    <w:rsid w:val="009929CC"/>
    <w:rsid w:val="00992FB2"/>
    <w:rsid w:val="00995FCF"/>
    <w:rsid w:val="00997945"/>
    <w:rsid w:val="009A2DDA"/>
    <w:rsid w:val="009A5759"/>
    <w:rsid w:val="009A7076"/>
    <w:rsid w:val="009A7B00"/>
    <w:rsid w:val="009B11A7"/>
    <w:rsid w:val="009B34D4"/>
    <w:rsid w:val="009B3BEC"/>
    <w:rsid w:val="009B49B2"/>
    <w:rsid w:val="009B507D"/>
    <w:rsid w:val="009C0688"/>
    <w:rsid w:val="009C1A9E"/>
    <w:rsid w:val="009C2F52"/>
    <w:rsid w:val="009C4409"/>
    <w:rsid w:val="009C5BD4"/>
    <w:rsid w:val="009D01E9"/>
    <w:rsid w:val="009D05BE"/>
    <w:rsid w:val="009D3606"/>
    <w:rsid w:val="009D3BD8"/>
    <w:rsid w:val="009D57BD"/>
    <w:rsid w:val="009D7477"/>
    <w:rsid w:val="009E1752"/>
    <w:rsid w:val="009E2E1F"/>
    <w:rsid w:val="009E5508"/>
    <w:rsid w:val="009E5E57"/>
    <w:rsid w:val="009F0239"/>
    <w:rsid w:val="009F1A3B"/>
    <w:rsid w:val="009F23C6"/>
    <w:rsid w:val="009F25AE"/>
    <w:rsid w:val="009F7344"/>
    <w:rsid w:val="009F76E4"/>
    <w:rsid w:val="00A009B7"/>
    <w:rsid w:val="00A01134"/>
    <w:rsid w:val="00A011B1"/>
    <w:rsid w:val="00A01A4F"/>
    <w:rsid w:val="00A0354F"/>
    <w:rsid w:val="00A0500A"/>
    <w:rsid w:val="00A06A9C"/>
    <w:rsid w:val="00A07614"/>
    <w:rsid w:val="00A113DB"/>
    <w:rsid w:val="00A12F77"/>
    <w:rsid w:val="00A14829"/>
    <w:rsid w:val="00A163D8"/>
    <w:rsid w:val="00A2042C"/>
    <w:rsid w:val="00A2124E"/>
    <w:rsid w:val="00A218FF"/>
    <w:rsid w:val="00A24767"/>
    <w:rsid w:val="00A24DA6"/>
    <w:rsid w:val="00A24DC5"/>
    <w:rsid w:val="00A25A9B"/>
    <w:rsid w:val="00A26989"/>
    <w:rsid w:val="00A30C22"/>
    <w:rsid w:val="00A313C4"/>
    <w:rsid w:val="00A32C29"/>
    <w:rsid w:val="00A33372"/>
    <w:rsid w:val="00A364FA"/>
    <w:rsid w:val="00A37B8A"/>
    <w:rsid w:val="00A40A28"/>
    <w:rsid w:val="00A40AD6"/>
    <w:rsid w:val="00A41DD4"/>
    <w:rsid w:val="00A423DA"/>
    <w:rsid w:val="00A430F2"/>
    <w:rsid w:val="00A50D5A"/>
    <w:rsid w:val="00A519DE"/>
    <w:rsid w:val="00A51C2A"/>
    <w:rsid w:val="00A529CF"/>
    <w:rsid w:val="00A52CE0"/>
    <w:rsid w:val="00A54436"/>
    <w:rsid w:val="00A544BC"/>
    <w:rsid w:val="00A55F31"/>
    <w:rsid w:val="00A5750A"/>
    <w:rsid w:val="00A5789D"/>
    <w:rsid w:val="00A6128A"/>
    <w:rsid w:val="00A6235C"/>
    <w:rsid w:val="00A62A05"/>
    <w:rsid w:val="00A6378D"/>
    <w:rsid w:val="00A67963"/>
    <w:rsid w:val="00A731DD"/>
    <w:rsid w:val="00A735EC"/>
    <w:rsid w:val="00A741AF"/>
    <w:rsid w:val="00A7539C"/>
    <w:rsid w:val="00A76AC0"/>
    <w:rsid w:val="00A7766D"/>
    <w:rsid w:val="00A77A75"/>
    <w:rsid w:val="00A80498"/>
    <w:rsid w:val="00A81FA3"/>
    <w:rsid w:val="00A82226"/>
    <w:rsid w:val="00A836C7"/>
    <w:rsid w:val="00A83855"/>
    <w:rsid w:val="00A83AA5"/>
    <w:rsid w:val="00A90DF5"/>
    <w:rsid w:val="00A95428"/>
    <w:rsid w:val="00A97ACE"/>
    <w:rsid w:val="00A97D3C"/>
    <w:rsid w:val="00AA0353"/>
    <w:rsid w:val="00AA1731"/>
    <w:rsid w:val="00AA3558"/>
    <w:rsid w:val="00AA473B"/>
    <w:rsid w:val="00AA72EF"/>
    <w:rsid w:val="00AB0112"/>
    <w:rsid w:val="00AB04A1"/>
    <w:rsid w:val="00AB08AE"/>
    <w:rsid w:val="00AB0BB1"/>
    <w:rsid w:val="00AB17F5"/>
    <w:rsid w:val="00AB2562"/>
    <w:rsid w:val="00AB4610"/>
    <w:rsid w:val="00AB559F"/>
    <w:rsid w:val="00AB6355"/>
    <w:rsid w:val="00AB7457"/>
    <w:rsid w:val="00AC08A4"/>
    <w:rsid w:val="00AC0DCF"/>
    <w:rsid w:val="00AC1693"/>
    <w:rsid w:val="00AC1BB8"/>
    <w:rsid w:val="00AC4241"/>
    <w:rsid w:val="00AC5120"/>
    <w:rsid w:val="00AC53B6"/>
    <w:rsid w:val="00AC7ECC"/>
    <w:rsid w:val="00AD11BB"/>
    <w:rsid w:val="00AD1F83"/>
    <w:rsid w:val="00AD4AA6"/>
    <w:rsid w:val="00AD70F6"/>
    <w:rsid w:val="00AD76FD"/>
    <w:rsid w:val="00AE084E"/>
    <w:rsid w:val="00AE0BDD"/>
    <w:rsid w:val="00AE50B8"/>
    <w:rsid w:val="00AE6A6F"/>
    <w:rsid w:val="00AE6DCB"/>
    <w:rsid w:val="00AF008F"/>
    <w:rsid w:val="00AF2F36"/>
    <w:rsid w:val="00AF42E3"/>
    <w:rsid w:val="00AF5E9F"/>
    <w:rsid w:val="00AF7DCA"/>
    <w:rsid w:val="00B012C1"/>
    <w:rsid w:val="00B02764"/>
    <w:rsid w:val="00B05695"/>
    <w:rsid w:val="00B072D5"/>
    <w:rsid w:val="00B074B6"/>
    <w:rsid w:val="00B10988"/>
    <w:rsid w:val="00B10C4F"/>
    <w:rsid w:val="00B117EF"/>
    <w:rsid w:val="00B11E11"/>
    <w:rsid w:val="00B15D3B"/>
    <w:rsid w:val="00B165C5"/>
    <w:rsid w:val="00B17307"/>
    <w:rsid w:val="00B174A9"/>
    <w:rsid w:val="00B217A4"/>
    <w:rsid w:val="00B21DB5"/>
    <w:rsid w:val="00B228C6"/>
    <w:rsid w:val="00B23D13"/>
    <w:rsid w:val="00B24E2F"/>
    <w:rsid w:val="00B27B59"/>
    <w:rsid w:val="00B30E2B"/>
    <w:rsid w:val="00B326C6"/>
    <w:rsid w:val="00B328B7"/>
    <w:rsid w:val="00B334A7"/>
    <w:rsid w:val="00B33C90"/>
    <w:rsid w:val="00B35FD3"/>
    <w:rsid w:val="00B412E8"/>
    <w:rsid w:val="00B417DB"/>
    <w:rsid w:val="00B430F0"/>
    <w:rsid w:val="00B43F97"/>
    <w:rsid w:val="00B44CCF"/>
    <w:rsid w:val="00B45C48"/>
    <w:rsid w:val="00B503EE"/>
    <w:rsid w:val="00B50771"/>
    <w:rsid w:val="00B51945"/>
    <w:rsid w:val="00B51FE1"/>
    <w:rsid w:val="00B52E25"/>
    <w:rsid w:val="00B550ED"/>
    <w:rsid w:val="00B552D0"/>
    <w:rsid w:val="00B56630"/>
    <w:rsid w:val="00B570F2"/>
    <w:rsid w:val="00B604BC"/>
    <w:rsid w:val="00B6099D"/>
    <w:rsid w:val="00B60FB6"/>
    <w:rsid w:val="00B6208F"/>
    <w:rsid w:val="00B620D8"/>
    <w:rsid w:val="00B62408"/>
    <w:rsid w:val="00B6274E"/>
    <w:rsid w:val="00B63E39"/>
    <w:rsid w:val="00B642D9"/>
    <w:rsid w:val="00B64B22"/>
    <w:rsid w:val="00B64C90"/>
    <w:rsid w:val="00B67D98"/>
    <w:rsid w:val="00B72CB8"/>
    <w:rsid w:val="00B73125"/>
    <w:rsid w:val="00B734F1"/>
    <w:rsid w:val="00B735CF"/>
    <w:rsid w:val="00B73A6F"/>
    <w:rsid w:val="00B7791E"/>
    <w:rsid w:val="00B77E36"/>
    <w:rsid w:val="00B80002"/>
    <w:rsid w:val="00B817F8"/>
    <w:rsid w:val="00B830FE"/>
    <w:rsid w:val="00B8337E"/>
    <w:rsid w:val="00B83627"/>
    <w:rsid w:val="00B8422D"/>
    <w:rsid w:val="00B84B0B"/>
    <w:rsid w:val="00B86557"/>
    <w:rsid w:val="00B867CF"/>
    <w:rsid w:val="00B8789D"/>
    <w:rsid w:val="00B916EF"/>
    <w:rsid w:val="00B94B27"/>
    <w:rsid w:val="00B94BB3"/>
    <w:rsid w:val="00B95858"/>
    <w:rsid w:val="00B95AB1"/>
    <w:rsid w:val="00B961FB"/>
    <w:rsid w:val="00B96668"/>
    <w:rsid w:val="00B96F96"/>
    <w:rsid w:val="00BA21ED"/>
    <w:rsid w:val="00BA2641"/>
    <w:rsid w:val="00BA2C58"/>
    <w:rsid w:val="00BA302E"/>
    <w:rsid w:val="00BA491D"/>
    <w:rsid w:val="00BA4B66"/>
    <w:rsid w:val="00BA51F8"/>
    <w:rsid w:val="00BA60A2"/>
    <w:rsid w:val="00BA7104"/>
    <w:rsid w:val="00BA78C5"/>
    <w:rsid w:val="00BB0496"/>
    <w:rsid w:val="00BB4182"/>
    <w:rsid w:val="00BB5835"/>
    <w:rsid w:val="00BB5D74"/>
    <w:rsid w:val="00BC0B30"/>
    <w:rsid w:val="00BC0BD1"/>
    <w:rsid w:val="00BC1701"/>
    <w:rsid w:val="00BC173A"/>
    <w:rsid w:val="00BC1DEB"/>
    <w:rsid w:val="00BC3615"/>
    <w:rsid w:val="00BC42FE"/>
    <w:rsid w:val="00BC5B63"/>
    <w:rsid w:val="00BC6D94"/>
    <w:rsid w:val="00BD044E"/>
    <w:rsid w:val="00BD1D1E"/>
    <w:rsid w:val="00BD2EC7"/>
    <w:rsid w:val="00BD3563"/>
    <w:rsid w:val="00BD4A24"/>
    <w:rsid w:val="00BD5360"/>
    <w:rsid w:val="00BD6878"/>
    <w:rsid w:val="00BD72D6"/>
    <w:rsid w:val="00BD7307"/>
    <w:rsid w:val="00BD7887"/>
    <w:rsid w:val="00BE101D"/>
    <w:rsid w:val="00BE1632"/>
    <w:rsid w:val="00BE36BF"/>
    <w:rsid w:val="00BE44F8"/>
    <w:rsid w:val="00BE5126"/>
    <w:rsid w:val="00BE5BD9"/>
    <w:rsid w:val="00BE6BCE"/>
    <w:rsid w:val="00BF009F"/>
    <w:rsid w:val="00BF023B"/>
    <w:rsid w:val="00BF1EE5"/>
    <w:rsid w:val="00BF204F"/>
    <w:rsid w:val="00BF28DD"/>
    <w:rsid w:val="00BF6362"/>
    <w:rsid w:val="00BF6C30"/>
    <w:rsid w:val="00C022E6"/>
    <w:rsid w:val="00C0318E"/>
    <w:rsid w:val="00C046E8"/>
    <w:rsid w:val="00C0547A"/>
    <w:rsid w:val="00C059DA"/>
    <w:rsid w:val="00C10108"/>
    <w:rsid w:val="00C10F8A"/>
    <w:rsid w:val="00C12396"/>
    <w:rsid w:val="00C1366F"/>
    <w:rsid w:val="00C13776"/>
    <w:rsid w:val="00C14788"/>
    <w:rsid w:val="00C16FE3"/>
    <w:rsid w:val="00C174D6"/>
    <w:rsid w:val="00C2132E"/>
    <w:rsid w:val="00C23461"/>
    <w:rsid w:val="00C259D0"/>
    <w:rsid w:val="00C26FFA"/>
    <w:rsid w:val="00C27AEF"/>
    <w:rsid w:val="00C30826"/>
    <w:rsid w:val="00C311AE"/>
    <w:rsid w:val="00C314BC"/>
    <w:rsid w:val="00C34093"/>
    <w:rsid w:val="00C37DAA"/>
    <w:rsid w:val="00C37FCC"/>
    <w:rsid w:val="00C4115A"/>
    <w:rsid w:val="00C416A5"/>
    <w:rsid w:val="00C41BA8"/>
    <w:rsid w:val="00C4222B"/>
    <w:rsid w:val="00C503C5"/>
    <w:rsid w:val="00C50E28"/>
    <w:rsid w:val="00C50FB9"/>
    <w:rsid w:val="00C51C9D"/>
    <w:rsid w:val="00C520AE"/>
    <w:rsid w:val="00C55A80"/>
    <w:rsid w:val="00C55E4F"/>
    <w:rsid w:val="00C57313"/>
    <w:rsid w:val="00C57E46"/>
    <w:rsid w:val="00C6030F"/>
    <w:rsid w:val="00C61455"/>
    <w:rsid w:val="00C619FB"/>
    <w:rsid w:val="00C62E4D"/>
    <w:rsid w:val="00C637E3"/>
    <w:rsid w:val="00C63FE9"/>
    <w:rsid w:val="00C64113"/>
    <w:rsid w:val="00C66F1F"/>
    <w:rsid w:val="00C707D4"/>
    <w:rsid w:val="00C713FC"/>
    <w:rsid w:val="00C76C27"/>
    <w:rsid w:val="00C7799A"/>
    <w:rsid w:val="00C81AC4"/>
    <w:rsid w:val="00C851CB"/>
    <w:rsid w:val="00C85BA6"/>
    <w:rsid w:val="00C87EE3"/>
    <w:rsid w:val="00C908B8"/>
    <w:rsid w:val="00C93D7B"/>
    <w:rsid w:val="00C94285"/>
    <w:rsid w:val="00C95458"/>
    <w:rsid w:val="00C96486"/>
    <w:rsid w:val="00C96908"/>
    <w:rsid w:val="00C977F7"/>
    <w:rsid w:val="00C97E8F"/>
    <w:rsid w:val="00CA0211"/>
    <w:rsid w:val="00CA04EF"/>
    <w:rsid w:val="00CA2569"/>
    <w:rsid w:val="00CA29BA"/>
    <w:rsid w:val="00CA4275"/>
    <w:rsid w:val="00CA4AE8"/>
    <w:rsid w:val="00CA5272"/>
    <w:rsid w:val="00CA608B"/>
    <w:rsid w:val="00CA6420"/>
    <w:rsid w:val="00CA7370"/>
    <w:rsid w:val="00CA7569"/>
    <w:rsid w:val="00CB11A0"/>
    <w:rsid w:val="00CB1DC1"/>
    <w:rsid w:val="00CB238F"/>
    <w:rsid w:val="00CB3000"/>
    <w:rsid w:val="00CB4110"/>
    <w:rsid w:val="00CB707C"/>
    <w:rsid w:val="00CC0A17"/>
    <w:rsid w:val="00CC1868"/>
    <w:rsid w:val="00CC26EC"/>
    <w:rsid w:val="00CC3E52"/>
    <w:rsid w:val="00CC4D0E"/>
    <w:rsid w:val="00CC50BE"/>
    <w:rsid w:val="00CC53BE"/>
    <w:rsid w:val="00CC61FC"/>
    <w:rsid w:val="00CC7F14"/>
    <w:rsid w:val="00CD0BC4"/>
    <w:rsid w:val="00CD0BCF"/>
    <w:rsid w:val="00CD31F2"/>
    <w:rsid w:val="00CD7470"/>
    <w:rsid w:val="00CE0BCB"/>
    <w:rsid w:val="00CE1490"/>
    <w:rsid w:val="00CE28A6"/>
    <w:rsid w:val="00CE3D24"/>
    <w:rsid w:val="00CE65E4"/>
    <w:rsid w:val="00CE6662"/>
    <w:rsid w:val="00CE681E"/>
    <w:rsid w:val="00CE6CBB"/>
    <w:rsid w:val="00CF00A8"/>
    <w:rsid w:val="00CF3274"/>
    <w:rsid w:val="00CF46AA"/>
    <w:rsid w:val="00CF47A7"/>
    <w:rsid w:val="00CF4B3A"/>
    <w:rsid w:val="00CF4F7F"/>
    <w:rsid w:val="00CF6ECE"/>
    <w:rsid w:val="00CF7566"/>
    <w:rsid w:val="00D0278B"/>
    <w:rsid w:val="00D07138"/>
    <w:rsid w:val="00D07D98"/>
    <w:rsid w:val="00D106B8"/>
    <w:rsid w:val="00D109AF"/>
    <w:rsid w:val="00D1291A"/>
    <w:rsid w:val="00D147DC"/>
    <w:rsid w:val="00D15B99"/>
    <w:rsid w:val="00D168C2"/>
    <w:rsid w:val="00D235A1"/>
    <w:rsid w:val="00D2423B"/>
    <w:rsid w:val="00D27962"/>
    <w:rsid w:val="00D30F57"/>
    <w:rsid w:val="00D30F59"/>
    <w:rsid w:val="00D31C5F"/>
    <w:rsid w:val="00D32581"/>
    <w:rsid w:val="00D33420"/>
    <w:rsid w:val="00D33496"/>
    <w:rsid w:val="00D348AE"/>
    <w:rsid w:val="00D35847"/>
    <w:rsid w:val="00D41473"/>
    <w:rsid w:val="00D451D8"/>
    <w:rsid w:val="00D454D5"/>
    <w:rsid w:val="00D47495"/>
    <w:rsid w:val="00D47655"/>
    <w:rsid w:val="00D47D74"/>
    <w:rsid w:val="00D511CD"/>
    <w:rsid w:val="00D52C05"/>
    <w:rsid w:val="00D54E14"/>
    <w:rsid w:val="00D54F49"/>
    <w:rsid w:val="00D56081"/>
    <w:rsid w:val="00D622B7"/>
    <w:rsid w:val="00D62AB6"/>
    <w:rsid w:val="00D63632"/>
    <w:rsid w:val="00D669D9"/>
    <w:rsid w:val="00D66ED0"/>
    <w:rsid w:val="00D67F3F"/>
    <w:rsid w:val="00D7189B"/>
    <w:rsid w:val="00D72C1C"/>
    <w:rsid w:val="00D750A2"/>
    <w:rsid w:val="00D752D0"/>
    <w:rsid w:val="00D77850"/>
    <w:rsid w:val="00D77F12"/>
    <w:rsid w:val="00D83529"/>
    <w:rsid w:val="00D848A4"/>
    <w:rsid w:val="00D85AE8"/>
    <w:rsid w:val="00D8619C"/>
    <w:rsid w:val="00D86B81"/>
    <w:rsid w:val="00D86C1F"/>
    <w:rsid w:val="00D87245"/>
    <w:rsid w:val="00D901E5"/>
    <w:rsid w:val="00D90AB4"/>
    <w:rsid w:val="00D91326"/>
    <w:rsid w:val="00D9221D"/>
    <w:rsid w:val="00D9423F"/>
    <w:rsid w:val="00D94DA7"/>
    <w:rsid w:val="00D96648"/>
    <w:rsid w:val="00D96660"/>
    <w:rsid w:val="00DA35A8"/>
    <w:rsid w:val="00DA35C4"/>
    <w:rsid w:val="00DA51D5"/>
    <w:rsid w:val="00DA5CD9"/>
    <w:rsid w:val="00DA5EC4"/>
    <w:rsid w:val="00DA61D8"/>
    <w:rsid w:val="00DA6B95"/>
    <w:rsid w:val="00DA6E5D"/>
    <w:rsid w:val="00DA7F71"/>
    <w:rsid w:val="00DB2C0C"/>
    <w:rsid w:val="00DB2F15"/>
    <w:rsid w:val="00DB6372"/>
    <w:rsid w:val="00DB6B1A"/>
    <w:rsid w:val="00DB7156"/>
    <w:rsid w:val="00DC0E9B"/>
    <w:rsid w:val="00DC19C5"/>
    <w:rsid w:val="00DC3B6A"/>
    <w:rsid w:val="00DC3D7B"/>
    <w:rsid w:val="00DC3F9B"/>
    <w:rsid w:val="00DC5039"/>
    <w:rsid w:val="00DD20A6"/>
    <w:rsid w:val="00DD5AB4"/>
    <w:rsid w:val="00DD5BA3"/>
    <w:rsid w:val="00DE029A"/>
    <w:rsid w:val="00DE1634"/>
    <w:rsid w:val="00DE1CE2"/>
    <w:rsid w:val="00DE34F0"/>
    <w:rsid w:val="00DE3718"/>
    <w:rsid w:val="00DE4B08"/>
    <w:rsid w:val="00DE6FAF"/>
    <w:rsid w:val="00DF2CBC"/>
    <w:rsid w:val="00DF36E8"/>
    <w:rsid w:val="00DF62C2"/>
    <w:rsid w:val="00DF66CF"/>
    <w:rsid w:val="00DF7000"/>
    <w:rsid w:val="00E00831"/>
    <w:rsid w:val="00E01D53"/>
    <w:rsid w:val="00E01D66"/>
    <w:rsid w:val="00E02977"/>
    <w:rsid w:val="00E0579E"/>
    <w:rsid w:val="00E073CA"/>
    <w:rsid w:val="00E073FD"/>
    <w:rsid w:val="00E1019B"/>
    <w:rsid w:val="00E11C00"/>
    <w:rsid w:val="00E123CB"/>
    <w:rsid w:val="00E12443"/>
    <w:rsid w:val="00E126C6"/>
    <w:rsid w:val="00E127F8"/>
    <w:rsid w:val="00E12BFA"/>
    <w:rsid w:val="00E12F6E"/>
    <w:rsid w:val="00E13297"/>
    <w:rsid w:val="00E148D4"/>
    <w:rsid w:val="00E154F5"/>
    <w:rsid w:val="00E1712A"/>
    <w:rsid w:val="00E17342"/>
    <w:rsid w:val="00E17634"/>
    <w:rsid w:val="00E20FB6"/>
    <w:rsid w:val="00E217C6"/>
    <w:rsid w:val="00E221E7"/>
    <w:rsid w:val="00E24D41"/>
    <w:rsid w:val="00E24E4F"/>
    <w:rsid w:val="00E25BAE"/>
    <w:rsid w:val="00E260D1"/>
    <w:rsid w:val="00E30410"/>
    <w:rsid w:val="00E317B1"/>
    <w:rsid w:val="00E31D2B"/>
    <w:rsid w:val="00E32DAC"/>
    <w:rsid w:val="00E33973"/>
    <w:rsid w:val="00E346C2"/>
    <w:rsid w:val="00E3486B"/>
    <w:rsid w:val="00E350B3"/>
    <w:rsid w:val="00E3737E"/>
    <w:rsid w:val="00E4002A"/>
    <w:rsid w:val="00E40DD4"/>
    <w:rsid w:val="00E419D5"/>
    <w:rsid w:val="00E42BCB"/>
    <w:rsid w:val="00E43422"/>
    <w:rsid w:val="00E46E27"/>
    <w:rsid w:val="00E508F8"/>
    <w:rsid w:val="00E52D71"/>
    <w:rsid w:val="00E57AB1"/>
    <w:rsid w:val="00E61076"/>
    <w:rsid w:val="00E6198A"/>
    <w:rsid w:val="00E62CFB"/>
    <w:rsid w:val="00E62D68"/>
    <w:rsid w:val="00E639F4"/>
    <w:rsid w:val="00E673AD"/>
    <w:rsid w:val="00E678CA"/>
    <w:rsid w:val="00E709F1"/>
    <w:rsid w:val="00E714F0"/>
    <w:rsid w:val="00E71A02"/>
    <w:rsid w:val="00E7206C"/>
    <w:rsid w:val="00E73EF0"/>
    <w:rsid w:val="00E74BEB"/>
    <w:rsid w:val="00E75062"/>
    <w:rsid w:val="00E755C8"/>
    <w:rsid w:val="00E759D3"/>
    <w:rsid w:val="00E75C5A"/>
    <w:rsid w:val="00E75E31"/>
    <w:rsid w:val="00E76F36"/>
    <w:rsid w:val="00E775D8"/>
    <w:rsid w:val="00E8093B"/>
    <w:rsid w:val="00E80BC1"/>
    <w:rsid w:val="00E83258"/>
    <w:rsid w:val="00E83E9D"/>
    <w:rsid w:val="00E8458B"/>
    <w:rsid w:val="00E852C1"/>
    <w:rsid w:val="00E854FA"/>
    <w:rsid w:val="00E90F38"/>
    <w:rsid w:val="00E91722"/>
    <w:rsid w:val="00E922E1"/>
    <w:rsid w:val="00E95615"/>
    <w:rsid w:val="00E9591C"/>
    <w:rsid w:val="00E95DF9"/>
    <w:rsid w:val="00E9648F"/>
    <w:rsid w:val="00E97F99"/>
    <w:rsid w:val="00EA12FB"/>
    <w:rsid w:val="00EA22B2"/>
    <w:rsid w:val="00EA6B89"/>
    <w:rsid w:val="00EA6EE4"/>
    <w:rsid w:val="00EB2006"/>
    <w:rsid w:val="00EB3320"/>
    <w:rsid w:val="00EB4F91"/>
    <w:rsid w:val="00EB526E"/>
    <w:rsid w:val="00EB70BB"/>
    <w:rsid w:val="00EB79C7"/>
    <w:rsid w:val="00EC102E"/>
    <w:rsid w:val="00EC15A1"/>
    <w:rsid w:val="00EC2349"/>
    <w:rsid w:val="00EC4D6E"/>
    <w:rsid w:val="00EC5FD8"/>
    <w:rsid w:val="00EC674F"/>
    <w:rsid w:val="00EC6A0E"/>
    <w:rsid w:val="00EC6D65"/>
    <w:rsid w:val="00EC756B"/>
    <w:rsid w:val="00EC795A"/>
    <w:rsid w:val="00ED1D4C"/>
    <w:rsid w:val="00ED2802"/>
    <w:rsid w:val="00ED32BB"/>
    <w:rsid w:val="00ED4ED4"/>
    <w:rsid w:val="00ED541F"/>
    <w:rsid w:val="00ED5FC4"/>
    <w:rsid w:val="00ED6E71"/>
    <w:rsid w:val="00EE33DE"/>
    <w:rsid w:val="00EE34D6"/>
    <w:rsid w:val="00EE3EE2"/>
    <w:rsid w:val="00EE5269"/>
    <w:rsid w:val="00EE52AA"/>
    <w:rsid w:val="00EE56AE"/>
    <w:rsid w:val="00EE5DEE"/>
    <w:rsid w:val="00EF1376"/>
    <w:rsid w:val="00EF2E98"/>
    <w:rsid w:val="00EF483D"/>
    <w:rsid w:val="00EF4BAA"/>
    <w:rsid w:val="00EF64FF"/>
    <w:rsid w:val="00F01C38"/>
    <w:rsid w:val="00F03313"/>
    <w:rsid w:val="00F039E3"/>
    <w:rsid w:val="00F04B4D"/>
    <w:rsid w:val="00F066E6"/>
    <w:rsid w:val="00F108C1"/>
    <w:rsid w:val="00F11D6C"/>
    <w:rsid w:val="00F1235C"/>
    <w:rsid w:val="00F12C14"/>
    <w:rsid w:val="00F14444"/>
    <w:rsid w:val="00F1459D"/>
    <w:rsid w:val="00F16DD8"/>
    <w:rsid w:val="00F17232"/>
    <w:rsid w:val="00F20B04"/>
    <w:rsid w:val="00F214CF"/>
    <w:rsid w:val="00F22130"/>
    <w:rsid w:val="00F23FEA"/>
    <w:rsid w:val="00F263E5"/>
    <w:rsid w:val="00F3109F"/>
    <w:rsid w:val="00F312AB"/>
    <w:rsid w:val="00F320DB"/>
    <w:rsid w:val="00F33392"/>
    <w:rsid w:val="00F3370D"/>
    <w:rsid w:val="00F3394D"/>
    <w:rsid w:val="00F35106"/>
    <w:rsid w:val="00F3623E"/>
    <w:rsid w:val="00F40671"/>
    <w:rsid w:val="00F412B9"/>
    <w:rsid w:val="00F44CCA"/>
    <w:rsid w:val="00F46F92"/>
    <w:rsid w:val="00F553D5"/>
    <w:rsid w:val="00F61185"/>
    <w:rsid w:val="00F653AE"/>
    <w:rsid w:val="00F665D2"/>
    <w:rsid w:val="00F71CDE"/>
    <w:rsid w:val="00F75440"/>
    <w:rsid w:val="00F75698"/>
    <w:rsid w:val="00F7603F"/>
    <w:rsid w:val="00F763ED"/>
    <w:rsid w:val="00F82B8B"/>
    <w:rsid w:val="00F82CDE"/>
    <w:rsid w:val="00F83FE5"/>
    <w:rsid w:val="00F842A8"/>
    <w:rsid w:val="00F85BD5"/>
    <w:rsid w:val="00F86FB7"/>
    <w:rsid w:val="00F93D0D"/>
    <w:rsid w:val="00F940A2"/>
    <w:rsid w:val="00F94DEE"/>
    <w:rsid w:val="00FA0BFE"/>
    <w:rsid w:val="00FA0E6F"/>
    <w:rsid w:val="00FA1B8A"/>
    <w:rsid w:val="00FA3329"/>
    <w:rsid w:val="00FA366D"/>
    <w:rsid w:val="00FA454E"/>
    <w:rsid w:val="00FA4CED"/>
    <w:rsid w:val="00FA5340"/>
    <w:rsid w:val="00FA6C0E"/>
    <w:rsid w:val="00FA6DD1"/>
    <w:rsid w:val="00FB1D9F"/>
    <w:rsid w:val="00FB2947"/>
    <w:rsid w:val="00FB3943"/>
    <w:rsid w:val="00FB4128"/>
    <w:rsid w:val="00FB6047"/>
    <w:rsid w:val="00FB6080"/>
    <w:rsid w:val="00FB6566"/>
    <w:rsid w:val="00FB711C"/>
    <w:rsid w:val="00FC27B3"/>
    <w:rsid w:val="00FC429D"/>
    <w:rsid w:val="00FC7955"/>
    <w:rsid w:val="00FC7C1F"/>
    <w:rsid w:val="00FD1166"/>
    <w:rsid w:val="00FD1365"/>
    <w:rsid w:val="00FD243A"/>
    <w:rsid w:val="00FD44F5"/>
    <w:rsid w:val="00FD4B12"/>
    <w:rsid w:val="00FD5160"/>
    <w:rsid w:val="00FD5BD3"/>
    <w:rsid w:val="00FD5C86"/>
    <w:rsid w:val="00FD5EF8"/>
    <w:rsid w:val="00FD6CFA"/>
    <w:rsid w:val="00FD7FA1"/>
    <w:rsid w:val="00FE0113"/>
    <w:rsid w:val="00FE42E3"/>
    <w:rsid w:val="00FE4AF3"/>
    <w:rsid w:val="00FE6BC0"/>
    <w:rsid w:val="00FE7F77"/>
    <w:rsid w:val="00FF0729"/>
    <w:rsid w:val="00FF0B9C"/>
    <w:rsid w:val="00FF1455"/>
    <w:rsid w:val="00FF1B0E"/>
    <w:rsid w:val="00FF29D6"/>
    <w:rsid w:val="00FF33BA"/>
    <w:rsid w:val="00FF3E35"/>
    <w:rsid w:val="00FF3F50"/>
    <w:rsid w:val="00FF4482"/>
    <w:rsid w:val="00FF4B42"/>
    <w:rsid w:val="00FF514A"/>
    <w:rsid w:val="00FF5A22"/>
    <w:rsid w:val="00FF681D"/>
    <w:rsid w:val="00FF6921"/>
    <w:rsid w:val="00FF6FC5"/>
    <w:rsid w:val="00FF7089"/>
    <w:rsid w:val="00FF76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71AF9"/>
  <w15:docId w15:val="{E3BCD040-4480-423D-96DE-3A4AEF8C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490"/>
    <w:pPr>
      <w:spacing w:after="0" w:line="240" w:lineRule="auto"/>
    </w:pPr>
    <w:rPr>
      <w:rFonts w:ascii="Segoe UI" w:hAnsi="Segoe UI" w:cs="Segoe UI"/>
      <w:sz w:val="24"/>
      <w:szCs w:val="24"/>
    </w:rPr>
  </w:style>
  <w:style w:type="paragraph" w:styleId="Heading1">
    <w:name w:val="heading 1"/>
    <w:basedOn w:val="Normal"/>
    <w:next w:val="Normal"/>
    <w:link w:val="Heading1Char"/>
    <w:uiPriority w:val="9"/>
    <w:qFormat/>
    <w:rsid w:val="00665A43"/>
    <w:pPr>
      <w:spacing w:after="240"/>
      <w:jc w:val="right"/>
      <w:outlineLvl w:val="0"/>
    </w:pPr>
    <w:rPr>
      <w:rFonts w:ascii="Articulate" w:hAnsi="Articulate"/>
      <w:bCs/>
      <w:color w:val="C00000"/>
      <w:sz w:val="50"/>
      <w:szCs w:val="44"/>
      <w:lang w:val="id-ID"/>
    </w:rPr>
  </w:style>
  <w:style w:type="paragraph" w:styleId="Heading2">
    <w:name w:val="heading 2"/>
    <w:basedOn w:val="Heading3"/>
    <w:next w:val="Normal"/>
    <w:link w:val="Heading2Char"/>
    <w:uiPriority w:val="9"/>
    <w:unhideWhenUsed/>
    <w:qFormat/>
    <w:rsid w:val="00665A43"/>
    <w:pPr>
      <w:spacing w:after="240"/>
      <w:outlineLvl w:val="1"/>
    </w:pPr>
    <w:rPr>
      <w:color w:val="1F497D" w:themeColor="text2"/>
      <w:lang w:val="id-ID"/>
    </w:rPr>
  </w:style>
  <w:style w:type="paragraph" w:styleId="Heading3">
    <w:name w:val="heading 3"/>
    <w:basedOn w:val="Normal"/>
    <w:next w:val="Normal"/>
    <w:link w:val="Heading3Char"/>
    <w:uiPriority w:val="9"/>
    <w:unhideWhenUsed/>
    <w:qFormat/>
    <w:rsid w:val="002B783A"/>
    <w:pPr>
      <w:outlineLvl w:val="2"/>
    </w:pPr>
    <w:rPr>
      <w:rFonts w:cstheme="minorHAnsi"/>
      <w:b/>
      <w:color w:val="C00000"/>
    </w:rPr>
  </w:style>
  <w:style w:type="paragraph" w:styleId="Heading4">
    <w:name w:val="heading 4"/>
    <w:basedOn w:val="Normal"/>
    <w:next w:val="Normal"/>
    <w:link w:val="Heading4Char"/>
    <w:uiPriority w:val="9"/>
    <w:unhideWhenUsed/>
    <w:qFormat/>
    <w:rsid w:val="003B3CDA"/>
    <w:pPr>
      <w:spacing w:after="240"/>
      <w:jc w:val="both"/>
      <w:outlineLvl w:val="3"/>
    </w:pPr>
    <w:rPr>
      <w:bCs/>
      <w:color w:val="00B050"/>
      <w:lang w:val="id-ID"/>
    </w:rPr>
  </w:style>
  <w:style w:type="paragraph" w:styleId="Heading5">
    <w:name w:val="heading 5"/>
    <w:basedOn w:val="1"/>
    <w:next w:val="Normal"/>
    <w:link w:val="Heading5Char"/>
    <w:uiPriority w:val="9"/>
    <w:unhideWhenUsed/>
    <w:qFormat/>
    <w:rsid w:val="001765DC"/>
    <w:pPr>
      <w:outlineLvl w:val="4"/>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 4"/>
    <w:basedOn w:val="Normal"/>
    <w:link w:val="ListParagraphChar"/>
    <w:uiPriority w:val="34"/>
    <w:qFormat/>
    <w:rsid w:val="00551BB6"/>
    <w:pPr>
      <w:ind w:left="720"/>
      <w:contextualSpacing/>
    </w:pPr>
  </w:style>
  <w:style w:type="character" w:customStyle="1" w:styleId="Heading1Char">
    <w:name w:val="Heading 1 Char"/>
    <w:basedOn w:val="DefaultParagraphFont"/>
    <w:link w:val="Heading1"/>
    <w:uiPriority w:val="9"/>
    <w:rsid w:val="00665A43"/>
    <w:rPr>
      <w:rFonts w:ascii="Articulate" w:hAnsi="Articulate" w:cs="Segoe UI"/>
      <w:bCs/>
      <w:color w:val="C00000"/>
      <w:sz w:val="50"/>
      <w:szCs w:val="44"/>
      <w:lang w:val="id-ID"/>
    </w:rPr>
  </w:style>
  <w:style w:type="character" w:customStyle="1" w:styleId="Heading2Char">
    <w:name w:val="Heading 2 Char"/>
    <w:basedOn w:val="DefaultParagraphFont"/>
    <w:link w:val="Heading2"/>
    <w:uiPriority w:val="9"/>
    <w:rsid w:val="00665A43"/>
    <w:rPr>
      <w:rFonts w:ascii="Segoe UI" w:hAnsi="Segoe UI" w:cstheme="minorHAnsi"/>
      <w:b/>
      <w:color w:val="1F497D" w:themeColor="text2"/>
      <w:sz w:val="24"/>
      <w:szCs w:val="24"/>
      <w:lang w:val="id-ID"/>
    </w:rPr>
  </w:style>
  <w:style w:type="paragraph" w:styleId="TOCHeading">
    <w:name w:val="TOC Heading"/>
    <w:basedOn w:val="Heading1"/>
    <w:next w:val="Normal"/>
    <w:uiPriority w:val="39"/>
    <w:unhideWhenUsed/>
    <w:qFormat/>
    <w:rsid w:val="007A54F6"/>
    <w:pPr>
      <w:keepNext/>
      <w:keepLines/>
      <w:spacing w:after="0"/>
      <w:jc w:val="center"/>
      <w:outlineLvl w:val="9"/>
    </w:pPr>
    <w:rPr>
      <w:rFonts w:asciiTheme="majorHAnsi" w:eastAsiaTheme="majorEastAsia" w:hAnsiTheme="majorHAnsi" w:cstheme="majorBidi"/>
      <w:bCs w:val="0"/>
      <w:color w:val="365F91" w:themeColor="accent1" w:themeShade="BF"/>
      <w:szCs w:val="32"/>
      <w:lang w:eastAsia="ja-JP"/>
    </w:rPr>
  </w:style>
  <w:style w:type="paragraph" w:styleId="TOC1">
    <w:name w:val="toc 1"/>
    <w:basedOn w:val="Normal"/>
    <w:next w:val="Normal"/>
    <w:autoRedefine/>
    <w:uiPriority w:val="39"/>
    <w:unhideWhenUsed/>
    <w:rsid w:val="008A3124"/>
    <w:pPr>
      <w:tabs>
        <w:tab w:val="right" w:leader="dot" w:pos="8495"/>
      </w:tabs>
      <w:spacing w:before="120"/>
    </w:pPr>
    <w:rPr>
      <w:b/>
    </w:rPr>
  </w:style>
  <w:style w:type="paragraph" w:styleId="TOC2">
    <w:name w:val="toc 2"/>
    <w:basedOn w:val="Normal"/>
    <w:next w:val="Normal"/>
    <w:autoRedefine/>
    <w:uiPriority w:val="39"/>
    <w:unhideWhenUsed/>
    <w:rsid w:val="003F5425"/>
    <w:pPr>
      <w:tabs>
        <w:tab w:val="right" w:pos="284"/>
        <w:tab w:val="right" w:pos="567"/>
        <w:tab w:val="right" w:leader="dot" w:pos="8495"/>
      </w:tabs>
      <w:ind w:left="284"/>
    </w:pPr>
  </w:style>
  <w:style w:type="character" w:styleId="Hyperlink">
    <w:name w:val="Hyperlink"/>
    <w:basedOn w:val="DefaultParagraphFont"/>
    <w:uiPriority w:val="99"/>
    <w:unhideWhenUsed/>
    <w:rsid w:val="003F6498"/>
    <w:rPr>
      <w:color w:val="0000FF" w:themeColor="hyperlink"/>
      <w:u w:val="single"/>
    </w:rPr>
  </w:style>
  <w:style w:type="paragraph" w:styleId="BalloonText">
    <w:name w:val="Balloon Text"/>
    <w:basedOn w:val="Normal"/>
    <w:link w:val="BalloonTextChar"/>
    <w:uiPriority w:val="99"/>
    <w:semiHidden/>
    <w:unhideWhenUsed/>
    <w:rsid w:val="003F6498"/>
    <w:rPr>
      <w:rFonts w:ascii="Tahoma" w:hAnsi="Tahoma" w:cs="Tahoma"/>
      <w:sz w:val="16"/>
      <w:szCs w:val="16"/>
    </w:rPr>
  </w:style>
  <w:style w:type="character" w:customStyle="1" w:styleId="BalloonTextChar">
    <w:name w:val="Balloon Text Char"/>
    <w:basedOn w:val="DefaultParagraphFont"/>
    <w:link w:val="BalloonText"/>
    <w:uiPriority w:val="99"/>
    <w:semiHidden/>
    <w:rsid w:val="003F6498"/>
    <w:rPr>
      <w:rFonts w:ascii="Tahoma" w:hAnsi="Tahoma" w:cs="Tahoma"/>
      <w:sz w:val="16"/>
      <w:szCs w:val="16"/>
    </w:rPr>
  </w:style>
  <w:style w:type="paragraph" w:styleId="Header">
    <w:name w:val="header"/>
    <w:basedOn w:val="Normal"/>
    <w:link w:val="HeaderChar"/>
    <w:uiPriority w:val="99"/>
    <w:unhideWhenUsed/>
    <w:rsid w:val="00273CF1"/>
    <w:pPr>
      <w:tabs>
        <w:tab w:val="center" w:pos="4680"/>
        <w:tab w:val="right" w:pos="9360"/>
      </w:tabs>
    </w:pPr>
  </w:style>
  <w:style w:type="character" w:customStyle="1" w:styleId="HeaderChar">
    <w:name w:val="Header Char"/>
    <w:basedOn w:val="DefaultParagraphFont"/>
    <w:link w:val="Header"/>
    <w:uiPriority w:val="99"/>
    <w:rsid w:val="00273CF1"/>
  </w:style>
  <w:style w:type="paragraph" w:styleId="Footer">
    <w:name w:val="footer"/>
    <w:basedOn w:val="Normal"/>
    <w:link w:val="FooterChar"/>
    <w:uiPriority w:val="99"/>
    <w:unhideWhenUsed/>
    <w:rsid w:val="00273CF1"/>
    <w:pPr>
      <w:tabs>
        <w:tab w:val="center" w:pos="4680"/>
        <w:tab w:val="right" w:pos="9360"/>
      </w:tabs>
    </w:pPr>
  </w:style>
  <w:style w:type="character" w:customStyle="1" w:styleId="FooterChar">
    <w:name w:val="Footer Char"/>
    <w:basedOn w:val="DefaultParagraphFont"/>
    <w:link w:val="Footer"/>
    <w:uiPriority w:val="99"/>
    <w:rsid w:val="00273CF1"/>
  </w:style>
  <w:style w:type="paragraph" w:styleId="NoSpacing">
    <w:name w:val="No Spacing"/>
    <w:basedOn w:val="Normal"/>
    <w:link w:val="NoSpacingChar"/>
    <w:uiPriority w:val="1"/>
    <w:qFormat/>
    <w:rsid w:val="00553C9C"/>
    <w:pPr>
      <w:spacing w:line="360" w:lineRule="auto"/>
    </w:pPr>
  </w:style>
  <w:style w:type="character" w:customStyle="1" w:styleId="Heading3Char">
    <w:name w:val="Heading 3 Char"/>
    <w:basedOn w:val="DefaultParagraphFont"/>
    <w:link w:val="Heading3"/>
    <w:uiPriority w:val="9"/>
    <w:rsid w:val="002B783A"/>
    <w:rPr>
      <w:rFonts w:ascii="Arial" w:hAnsi="Arial" w:cstheme="minorHAnsi"/>
      <w:b/>
      <w:color w:val="C00000"/>
      <w:sz w:val="24"/>
      <w:szCs w:val="24"/>
    </w:rPr>
  </w:style>
  <w:style w:type="paragraph" w:styleId="TOC3">
    <w:name w:val="toc 3"/>
    <w:basedOn w:val="Normal"/>
    <w:next w:val="Normal"/>
    <w:autoRedefine/>
    <w:uiPriority w:val="39"/>
    <w:unhideWhenUsed/>
    <w:rsid w:val="003F5425"/>
    <w:pPr>
      <w:spacing w:line="360" w:lineRule="auto"/>
      <w:ind w:left="284"/>
    </w:pPr>
  </w:style>
  <w:style w:type="table" w:customStyle="1" w:styleId="TableGrid2">
    <w:name w:val="Table Grid2"/>
    <w:basedOn w:val="TableNormal"/>
    <w:next w:val="TableGrid"/>
    <w:uiPriority w:val="59"/>
    <w:rsid w:val="00C311AE"/>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C31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heading 4 Char"/>
    <w:link w:val="ListParagraph"/>
    <w:uiPriority w:val="99"/>
    <w:rsid w:val="00BC5B63"/>
  </w:style>
  <w:style w:type="paragraph" w:customStyle="1" w:styleId="Default">
    <w:name w:val="Default"/>
    <w:rsid w:val="00BC5B63"/>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unhideWhenUsed/>
    <w:rsid w:val="005B1D03"/>
    <w:pPr>
      <w:spacing w:before="100" w:beforeAutospacing="1" w:after="100" w:afterAutospacing="1"/>
    </w:pPr>
    <w:rPr>
      <w:rFonts w:ascii="Times New Roman" w:eastAsia="Times New Roman" w:hAnsi="Times New Roman" w:cs="Times New Roman"/>
      <w:lang w:val="id-ID" w:eastAsia="id-ID"/>
    </w:rPr>
  </w:style>
  <w:style w:type="character" w:styleId="Strong">
    <w:name w:val="Strong"/>
    <w:basedOn w:val="KontenChar"/>
    <w:uiPriority w:val="22"/>
    <w:qFormat/>
    <w:rsid w:val="001C6D04"/>
    <w:rPr>
      <w:rFonts w:ascii="Arial" w:hAnsi="Arial" w:cs="Arial"/>
      <w:color w:val="000000"/>
      <w:sz w:val="24"/>
      <w:szCs w:val="24"/>
      <w:lang w:val="id-ID"/>
    </w:rPr>
  </w:style>
  <w:style w:type="character" w:styleId="Emphasis">
    <w:name w:val="Emphasis"/>
    <w:basedOn w:val="DefaultParagraphFont"/>
    <w:uiPriority w:val="20"/>
    <w:rsid w:val="00E317B1"/>
    <w:rPr>
      <w:i/>
      <w:iCs/>
    </w:rPr>
  </w:style>
  <w:style w:type="character" w:styleId="PlaceholderText">
    <w:name w:val="Placeholder Text"/>
    <w:basedOn w:val="DefaultParagraphFont"/>
    <w:uiPriority w:val="99"/>
    <w:semiHidden/>
    <w:rsid w:val="003C1B53"/>
    <w:rPr>
      <w:color w:val="808080"/>
    </w:rPr>
  </w:style>
  <w:style w:type="paragraph" w:styleId="Bibliography">
    <w:name w:val="Bibliography"/>
    <w:basedOn w:val="Normal"/>
    <w:next w:val="Normal"/>
    <w:uiPriority w:val="37"/>
    <w:unhideWhenUsed/>
    <w:rsid w:val="00FF681D"/>
  </w:style>
  <w:style w:type="character" w:styleId="BookTitle">
    <w:name w:val="Book Title"/>
    <w:aliases w:val="Daftar Pustaka"/>
    <w:uiPriority w:val="33"/>
    <w:qFormat/>
    <w:rsid w:val="00BC6D94"/>
    <w:rPr>
      <w:color w:val="auto"/>
    </w:rPr>
  </w:style>
  <w:style w:type="character" w:customStyle="1" w:styleId="Heading4Char">
    <w:name w:val="Heading 4 Char"/>
    <w:basedOn w:val="DefaultParagraphFont"/>
    <w:link w:val="Heading4"/>
    <w:uiPriority w:val="9"/>
    <w:rsid w:val="003B3CDA"/>
    <w:rPr>
      <w:rFonts w:ascii="Segoe UI" w:hAnsi="Segoe UI" w:cs="Segoe UI"/>
      <w:bCs/>
      <w:color w:val="00B050"/>
      <w:sz w:val="24"/>
      <w:szCs w:val="24"/>
      <w:lang w:val="id-ID"/>
    </w:rPr>
  </w:style>
  <w:style w:type="paragraph" w:customStyle="1" w:styleId="Konten">
    <w:name w:val="Konten"/>
    <w:basedOn w:val="Normal"/>
    <w:link w:val="KontenChar"/>
    <w:qFormat/>
    <w:rsid w:val="007464BB"/>
    <w:rPr>
      <w:lang w:val="id-ID"/>
    </w:rPr>
  </w:style>
  <w:style w:type="paragraph" w:customStyle="1" w:styleId="Konten2">
    <w:name w:val="Konten 2"/>
    <w:basedOn w:val="Konten"/>
    <w:link w:val="Konten2Char"/>
    <w:qFormat/>
    <w:rsid w:val="00591593"/>
    <w:pPr>
      <w:ind w:left="284"/>
    </w:pPr>
  </w:style>
  <w:style w:type="character" w:customStyle="1" w:styleId="KontenChar">
    <w:name w:val="Konten Char"/>
    <w:basedOn w:val="DefaultParagraphFont"/>
    <w:link w:val="Konten"/>
    <w:rsid w:val="007464BB"/>
    <w:rPr>
      <w:rFonts w:ascii="Segoe UI" w:hAnsi="Segoe UI" w:cs="Segoe UI"/>
      <w:sz w:val="24"/>
      <w:szCs w:val="24"/>
      <w:lang w:val="id-ID"/>
    </w:rPr>
  </w:style>
  <w:style w:type="character" w:customStyle="1" w:styleId="Konten2Char">
    <w:name w:val="Konten 2 Char"/>
    <w:basedOn w:val="KontenChar"/>
    <w:link w:val="Konten2"/>
    <w:rsid w:val="00591593"/>
    <w:rPr>
      <w:rFonts w:ascii="Arial" w:hAnsi="Arial" w:cs="Arial"/>
      <w:color w:val="000000"/>
      <w:sz w:val="24"/>
      <w:szCs w:val="24"/>
      <w:lang w:val="id-ID"/>
    </w:rPr>
  </w:style>
  <w:style w:type="paragraph" w:customStyle="1" w:styleId="Heading3White">
    <w:name w:val="Heading3 White"/>
    <w:basedOn w:val="Heading4"/>
    <w:link w:val="Heading3WhiteChar"/>
    <w:qFormat/>
    <w:rsid w:val="006A0CCC"/>
    <w:pPr>
      <w:jc w:val="center"/>
    </w:pPr>
    <w:rPr>
      <w:color w:val="FFFFFF" w:themeColor="background1"/>
    </w:rPr>
  </w:style>
  <w:style w:type="paragraph" w:styleId="Caption">
    <w:name w:val="caption"/>
    <w:basedOn w:val="Normal"/>
    <w:next w:val="Normal"/>
    <w:uiPriority w:val="35"/>
    <w:unhideWhenUsed/>
    <w:qFormat/>
    <w:rsid w:val="00EB70BB"/>
    <w:pPr>
      <w:spacing w:after="200"/>
      <w:jc w:val="center"/>
    </w:pPr>
    <w:rPr>
      <w:b/>
      <w:bCs/>
      <w:color w:val="4F81BD" w:themeColor="accent1"/>
      <w:sz w:val="22"/>
      <w:szCs w:val="22"/>
    </w:rPr>
  </w:style>
  <w:style w:type="character" w:customStyle="1" w:styleId="Heading3WhiteChar">
    <w:name w:val="Heading3 White Char"/>
    <w:basedOn w:val="Heading2Char"/>
    <w:link w:val="Heading3White"/>
    <w:rsid w:val="00883DEF"/>
    <w:rPr>
      <w:rFonts w:ascii="Arial" w:hAnsi="Arial" w:cs="Arial"/>
      <w:b/>
      <w:bCs/>
      <w:color w:val="FFFFFF" w:themeColor="background1"/>
      <w:sz w:val="24"/>
      <w:szCs w:val="24"/>
      <w:lang w:val="id-ID"/>
    </w:rPr>
  </w:style>
  <w:style w:type="paragraph" w:styleId="TableofFigures">
    <w:name w:val="table of figures"/>
    <w:basedOn w:val="Normal"/>
    <w:next w:val="Normal"/>
    <w:uiPriority w:val="99"/>
    <w:unhideWhenUsed/>
    <w:rsid w:val="00E639F4"/>
    <w:pPr>
      <w:ind w:left="480" w:hanging="480"/>
    </w:pPr>
    <w:rPr>
      <w:rFonts w:cstheme="minorHAnsi"/>
      <w:bCs/>
      <w:szCs w:val="20"/>
    </w:rPr>
  </w:style>
  <w:style w:type="paragraph" w:customStyle="1" w:styleId="Tabel">
    <w:name w:val="Tabel"/>
    <w:basedOn w:val="Normal"/>
    <w:link w:val="TabelChar"/>
    <w:qFormat/>
    <w:rsid w:val="00153083"/>
    <w:pPr>
      <w:jc w:val="center"/>
    </w:pPr>
  </w:style>
  <w:style w:type="character" w:customStyle="1" w:styleId="TabelChar">
    <w:name w:val="Tabel Char"/>
    <w:basedOn w:val="DefaultParagraphFont"/>
    <w:link w:val="Tabel"/>
    <w:rsid w:val="00153083"/>
    <w:rPr>
      <w:rFonts w:ascii="Arial" w:hAnsi="Arial" w:cs="Arial"/>
      <w:color w:val="000000"/>
      <w:sz w:val="24"/>
      <w:szCs w:val="24"/>
    </w:rPr>
  </w:style>
  <w:style w:type="character" w:customStyle="1" w:styleId="NoSpacingChar">
    <w:name w:val="No Spacing Char"/>
    <w:link w:val="NoSpacing"/>
    <w:uiPriority w:val="1"/>
    <w:locked/>
    <w:rsid w:val="00B95858"/>
    <w:rPr>
      <w:rFonts w:ascii="Arial" w:hAnsi="Arial" w:cs="Arial"/>
      <w:color w:val="000000"/>
      <w:sz w:val="24"/>
      <w:szCs w:val="24"/>
    </w:rPr>
  </w:style>
  <w:style w:type="paragraph" w:customStyle="1" w:styleId="Name">
    <w:name w:val="Name"/>
    <w:basedOn w:val="Normal"/>
    <w:next w:val="Normal"/>
    <w:autoRedefine/>
    <w:rsid w:val="00B95858"/>
    <w:pPr>
      <w:spacing w:before="360" w:after="440" w:line="240" w:lineRule="atLeast"/>
      <w:ind w:left="2160"/>
    </w:pPr>
    <w:rPr>
      <w:rFonts w:ascii="Times New Roman" w:eastAsia="Times New Roman" w:hAnsi="Times New Roman" w:cs="Times New Roman"/>
      <w:spacing w:val="-20"/>
      <w:sz w:val="48"/>
      <w:szCs w:val="20"/>
    </w:rPr>
  </w:style>
  <w:style w:type="paragraph" w:customStyle="1" w:styleId="Jenjang">
    <w:name w:val="Jenjang"/>
    <w:basedOn w:val="Normal"/>
    <w:link w:val="JenjangChar"/>
    <w:qFormat/>
    <w:rsid w:val="00D235A1"/>
    <w:pPr>
      <w:widowControl w:val="0"/>
      <w:tabs>
        <w:tab w:val="left" w:pos="3119"/>
      </w:tabs>
      <w:suppressAutoHyphens/>
      <w:spacing w:before="240" w:line="312" w:lineRule="auto"/>
      <w:ind w:left="3260" w:hanging="3260"/>
      <w:contextualSpacing/>
    </w:pPr>
    <w:rPr>
      <w:rFonts w:ascii="Verdana" w:eastAsia="Arial Unicode MS" w:hAnsi="Verdana" w:cs="Times New Roman"/>
      <w:kern w:val="1"/>
      <w:lang w:eastAsia="id-ID"/>
    </w:rPr>
  </w:style>
  <w:style w:type="paragraph" w:customStyle="1" w:styleId="Sinopsis">
    <w:name w:val="Sinopsis"/>
    <w:basedOn w:val="Normal"/>
    <w:link w:val="SinopsisChar"/>
    <w:qFormat/>
    <w:rsid w:val="00D235A1"/>
    <w:pPr>
      <w:widowControl w:val="0"/>
      <w:tabs>
        <w:tab w:val="left" w:pos="1418"/>
      </w:tabs>
      <w:suppressAutoHyphens/>
      <w:spacing w:before="240" w:line="312" w:lineRule="auto"/>
      <w:ind w:left="1588" w:hanging="1588"/>
    </w:pPr>
    <w:rPr>
      <w:rFonts w:ascii="Verdana" w:eastAsia="Arial Unicode MS" w:hAnsi="Verdana" w:cs="Times New Roman"/>
      <w:kern w:val="1"/>
      <w:lang w:val="id-ID" w:eastAsia="id-ID"/>
    </w:rPr>
  </w:style>
  <w:style w:type="character" w:customStyle="1" w:styleId="JenjangChar">
    <w:name w:val="Jenjang Char"/>
    <w:basedOn w:val="DefaultParagraphFont"/>
    <w:link w:val="Jenjang"/>
    <w:rsid w:val="00D235A1"/>
    <w:rPr>
      <w:rFonts w:ascii="Verdana" w:eastAsia="Arial Unicode MS" w:hAnsi="Verdana" w:cs="Times New Roman"/>
      <w:kern w:val="1"/>
      <w:sz w:val="24"/>
      <w:szCs w:val="24"/>
      <w:lang w:eastAsia="id-ID"/>
    </w:rPr>
  </w:style>
  <w:style w:type="character" w:customStyle="1" w:styleId="SinopsisChar">
    <w:name w:val="Sinopsis Char"/>
    <w:basedOn w:val="DefaultParagraphFont"/>
    <w:link w:val="Sinopsis"/>
    <w:rsid w:val="00D235A1"/>
    <w:rPr>
      <w:rFonts w:ascii="Verdana" w:eastAsia="Arial Unicode MS" w:hAnsi="Verdana" w:cs="Times New Roman"/>
      <w:kern w:val="1"/>
      <w:sz w:val="24"/>
      <w:szCs w:val="24"/>
      <w:lang w:val="id-ID" w:eastAsia="id-ID"/>
    </w:rPr>
  </w:style>
  <w:style w:type="paragraph" w:customStyle="1" w:styleId="1">
    <w:name w:val="列出段落1"/>
    <w:basedOn w:val="Heading2"/>
    <w:uiPriority w:val="34"/>
    <w:qFormat/>
    <w:rsid w:val="00C30826"/>
    <w:rPr>
      <w:sz w:val="20"/>
      <w:szCs w:val="20"/>
    </w:rPr>
  </w:style>
  <w:style w:type="paragraph" w:styleId="Quote">
    <w:name w:val="Quote"/>
    <w:basedOn w:val="Normal"/>
    <w:next w:val="Normal"/>
    <w:link w:val="QuoteChar"/>
    <w:uiPriority w:val="29"/>
    <w:qFormat/>
    <w:rsid w:val="00BA7104"/>
    <w:rPr>
      <w:b/>
      <w:bCs/>
    </w:rPr>
  </w:style>
  <w:style w:type="character" w:customStyle="1" w:styleId="QuoteChar">
    <w:name w:val="Quote Char"/>
    <w:basedOn w:val="DefaultParagraphFont"/>
    <w:link w:val="Quote"/>
    <w:uiPriority w:val="29"/>
    <w:rsid w:val="00BA7104"/>
    <w:rPr>
      <w:rFonts w:ascii="Arial" w:hAnsi="Arial" w:cs="Arial"/>
      <w:b/>
      <w:bCs/>
      <w:color w:val="000000"/>
      <w:sz w:val="24"/>
      <w:szCs w:val="24"/>
    </w:rPr>
  </w:style>
  <w:style w:type="character" w:customStyle="1" w:styleId="Heading5Char">
    <w:name w:val="Heading 5 Char"/>
    <w:basedOn w:val="DefaultParagraphFont"/>
    <w:link w:val="Heading5"/>
    <w:uiPriority w:val="9"/>
    <w:rsid w:val="001765DC"/>
    <w:rPr>
      <w:rFonts w:ascii="Arial" w:hAnsi="Arial" w:cs="Arial"/>
      <w:b/>
      <w:color w:val="000000"/>
    </w:rPr>
  </w:style>
  <w:style w:type="paragraph" w:customStyle="1" w:styleId="JudulTengah">
    <w:name w:val="JudulTengah"/>
    <w:basedOn w:val="Jenjang"/>
    <w:link w:val="JudulTengahChar"/>
    <w:qFormat/>
    <w:rsid w:val="00C93D7B"/>
    <w:pPr>
      <w:jc w:val="center"/>
    </w:pPr>
    <w:rPr>
      <w:b/>
      <w:bCs/>
    </w:rPr>
  </w:style>
  <w:style w:type="character" w:customStyle="1" w:styleId="JudulTengahChar">
    <w:name w:val="JudulTengah Char"/>
    <w:basedOn w:val="JenjangChar"/>
    <w:link w:val="JudulTengah"/>
    <w:rsid w:val="00C93D7B"/>
    <w:rPr>
      <w:rFonts w:ascii="Verdana" w:eastAsia="Arial Unicode MS" w:hAnsi="Verdana" w:cs="Times New Roman"/>
      <w:b/>
      <w:bCs/>
      <w:kern w:val="1"/>
      <w:sz w:val="24"/>
      <w:szCs w:val="24"/>
      <w:lang w:eastAsia="id-ID"/>
    </w:rPr>
  </w:style>
  <w:style w:type="character" w:customStyle="1" w:styleId="fontstyle01">
    <w:name w:val="fontstyle01"/>
    <w:basedOn w:val="DefaultParagraphFont"/>
    <w:rsid w:val="00FE7F77"/>
    <w:rPr>
      <w:rFonts w:ascii="Segoe UI" w:hAnsi="Segoe UI" w:cs="Segoe UI" w:hint="default"/>
      <w:b/>
      <w:bCs/>
      <w:i w:val="0"/>
      <w:iCs w:val="0"/>
      <w:color w:val="000000"/>
      <w:sz w:val="20"/>
      <w:szCs w:val="20"/>
    </w:rPr>
  </w:style>
  <w:style w:type="character" w:customStyle="1" w:styleId="fontstyle21">
    <w:name w:val="fontstyle21"/>
    <w:basedOn w:val="DefaultParagraphFont"/>
    <w:rsid w:val="00FE7F77"/>
    <w:rPr>
      <w:rFonts w:ascii="Segoe UI" w:hAnsi="Segoe UI" w:cs="Segoe UI" w:hint="default"/>
      <w:b w:val="0"/>
      <w:bCs w:val="0"/>
      <w:i/>
      <w:iCs/>
      <w:color w:val="000000"/>
      <w:sz w:val="16"/>
      <w:szCs w:val="16"/>
    </w:rPr>
  </w:style>
  <w:style w:type="character" w:customStyle="1" w:styleId="fontstyle31">
    <w:name w:val="fontstyle31"/>
    <w:basedOn w:val="DefaultParagraphFont"/>
    <w:rsid w:val="007464BB"/>
    <w:rPr>
      <w:rFonts w:ascii="Segoe UI" w:hAnsi="Segoe UI" w:cs="Segoe UI" w:hint="default"/>
      <w:b w:val="0"/>
      <w:bCs w:val="0"/>
      <w:i/>
      <w:iCs/>
      <w:color w:val="000000"/>
      <w:sz w:val="16"/>
      <w:szCs w:val="16"/>
    </w:rPr>
  </w:style>
  <w:style w:type="paragraph" w:styleId="TOC4">
    <w:name w:val="toc 4"/>
    <w:basedOn w:val="Normal"/>
    <w:next w:val="Normal"/>
    <w:autoRedefine/>
    <w:uiPriority w:val="39"/>
    <w:unhideWhenUsed/>
    <w:rsid w:val="003B3CDA"/>
    <w:pPr>
      <w:tabs>
        <w:tab w:val="left" w:pos="284"/>
      </w:tabs>
      <w:ind w:left="284"/>
    </w:pPr>
    <w:rPr>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9364">
      <w:bodyDiv w:val="1"/>
      <w:marLeft w:val="0"/>
      <w:marRight w:val="0"/>
      <w:marTop w:val="0"/>
      <w:marBottom w:val="0"/>
      <w:divBdr>
        <w:top w:val="none" w:sz="0" w:space="0" w:color="auto"/>
        <w:left w:val="none" w:sz="0" w:space="0" w:color="auto"/>
        <w:bottom w:val="none" w:sz="0" w:space="0" w:color="auto"/>
        <w:right w:val="none" w:sz="0" w:space="0" w:color="auto"/>
      </w:divBdr>
    </w:div>
    <w:div w:id="63067725">
      <w:bodyDiv w:val="1"/>
      <w:marLeft w:val="0"/>
      <w:marRight w:val="0"/>
      <w:marTop w:val="0"/>
      <w:marBottom w:val="0"/>
      <w:divBdr>
        <w:top w:val="none" w:sz="0" w:space="0" w:color="auto"/>
        <w:left w:val="none" w:sz="0" w:space="0" w:color="auto"/>
        <w:bottom w:val="none" w:sz="0" w:space="0" w:color="auto"/>
        <w:right w:val="none" w:sz="0" w:space="0" w:color="auto"/>
      </w:divBdr>
    </w:div>
    <w:div w:id="116415645">
      <w:bodyDiv w:val="1"/>
      <w:marLeft w:val="0"/>
      <w:marRight w:val="0"/>
      <w:marTop w:val="0"/>
      <w:marBottom w:val="0"/>
      <w:divBdr>
        <w:top w:val="none" w:sz="0" w:space="0" w:color="auto"/>
        <w:left w:val="none" w:sz="0" w:space="0" w:color="auto"/>
        <w:bottom w:val="none" w:sz="0" w:space="0" w:color="auto"/>
        <w:right w:val="none" w:sz="0" w:space="0" w:color="auto"/>
      </w:divBdr>
    </w:div>
    <w:div w:id="123431546">
      <w:bodyDiv w:val="1"/>
      <w:marLeft w:val="0"/>
      <w:marRight w:val="0"/>
      <w:marTop w:val="0"/>
      <w:marBottom w:val="0"/>
      <w:divBdr>
        <w:top w:val="none" w:sz="0" w:space="0" w:color="auto"/>
        <w:left w:val="none" w:sz="0" w:space="0" w:color="auto"/>
        <w:bottom w:val="none" w:sz="0" w:space="0" w:color="auto"/>
        <w:right w:val="none" w:sz="0" w:space="0" w:color="auto"/>
      </w:divBdr>
    </w:div>
    <w:div w:id="219053707">
      <w:bodyDiv w:val="1"/>
      <w:marLeft w:val="0"/>
      <w:marRight w:val="0"/>
      <w:marTop w:val="0"/>
      <w:marBottom w:val="0"/>
      <w:divBdr>
        <w:top w:val="none" w:sz="0" w:space="0" w:color="auto"/>
        <w:left w:val="none" w:sz="0" w:space="0" w:color="auto"/>
        <w:bottom w:val="none" w:sz="0" w:space="0" w:color="auto"/>
        <w:right w:val="none" w:sz="0" w:space="0" w:color="auto"/>
      </w:divBdr>
    </w:div>
    <w:div w:id="380789029">
      <w:bodyDiv w:val="1"/>
      <w:marLeft w:val="0"/>
      <w:marRight w:val="0"/>
      <w:marTop w:val="0"/>
      <w:marBottom w:val="0"/>
      <w:divBdr>
        <w:top w:val="none" w:sz="0" w:space="0" w:color="auto"/>
        <w:left w:val="none" w:sz="0" w:space="0" w:color="auto"/>
        <w:bottom w:val="none" w:sz="0" w:space="0" w:color="auto"/>
        <w:right w:val="none" w:sz="0" w:space="0" w:color="auto"/>
      </w:divBdr>
    </w:div>
    <w:div w:id="407503324">
      <w:bodyDiv w:val="1"/>
      <w:marLeft w:val="0"/>
      <w:marRight w:val="0"/>
      <w:marTop w:val="0"/>
      <w:marBottom w:val="0"/>
      <w:divBdr>
        <w:top w:val="none" w:sz="0" w:space="0" w:color="auto"/>
        <w:left w:val="none" w:sz="0" w:space="0" w:color="auto"/>
        <w:bottom w:val="none" w:sz="0" w:space="0" w:color="auto"/>
        <w:right w:val="none" w:sz="0" w:space="0" w:color="auto"/>
      </w:divBdr>
    </w:div>
    <w:div w:id="414400998">
      <w:bodyDiv w:val="1"/>
      <w:marLeft w:val="0"/>
      <w:marRight w:val="0"/>
      <w:marTop w:val="0"/>
      <w:marBottom w:val="0"/>
      <w:divBdr>
        <w:top w:val="none" w:sz="0" w:space="0" w:color="auto"/>
        <w:left w:val="none" w:sz="0" w:space="0" w:color="auto"/>
        <w:bottom w:val="none" w:sz="0" w:space="0" w:color="auto"/>
        <w:right w:val="none" w:sz="0" w:space="0" w:color="auto"/>
      </w:divBdr>
      <w:divsChild>
        <w:div w:id="583540022">
          <w:marLeft w:val="0"/>
          <w:marRight w:val="0"/>
          <w:marTop w:val="0"/>
          <w:marBottom w:val="0"/>
          <w:divBdr>
            <w:top w:val="none" w:sz="0" w:space="0" w:color="auto"/>
            <w:left w:val="none" w:sz="0" w:space="0" w:color="auto"/>
            <w:bottom w:val="none" w:sz="0" w:space="0" w:color="auto"/>
            <w:right w:val="none" w:sz="0" w:space="0" w:color="auto"/>
          </w:divBdr>
          <w:divsChild>
            <w:div w:id="1377582248">
              <w:marLeft w:val="0"/>
              <w:marRight w:val="0"/>
              <w:marTop w:val="0"/>
              <w:marBottom w:val="0"/>
              <w:divBdr>
                <w:top w:val="none" w:sz="0" w:space="0" w:color="auto"/>
                <w:left w:val="none" w:sz="0" w:space="0" w:color="auto"/>
                <w:bottom w:val="none" w:sz="0" w:space="0" w:color="auto"/>
                <w:right w:val="none" w:sz="0" w:space="0" w:color="auto"/>
              </w:divBdr>
              <w:divsChild>
                <w:div w:id="156265128">
                  <w:marLeft w:val="-225"/>
                  <w:marRight w:val="-225"/>
                  <w:marTop w:val="0"/>
                  <w:marBottom w:val="0"/>
                  <w:divBdr>
                    <w:top w:val="none" w:sz="0" w:space="0" w:color="auto"/>
                    <w:left w:val="none" w:sz="0" w:space="0" w:color="auto"/>
                    <w:bottom w:val="none" w:sz="0" w:space="0" w:color="auto"/>
                    <w:right w:val="none" w:sz="0" w:space="0" w:color="auto"/>
                  </w:divBdr>
                  <w:divsChild>
                    <w:div w:id="1081022236">
                      <w:marLeft w:val="0"/>
                      <w:marRight w:val="0"/>
                      <w:marTop w:val="0"/>
                      <w:marBottom w:val="0"/>
                      <w:divBdr>
                        <w:top w:val="none" w:sz="0" w:space="0" w:color="auto"/>
                        <w:left w:val="none" w:sz="0" w:space="0" w:color="auto"/>
                        <w:bottom w:val="none" w:sz="0" w:space="0" w:color="auto"/>
                        <w:right w:val="none" w:sz="0" w:space="0" w:color="auto"/>
                      </w:divBdr>
                    </w:div>
                    <w:div w:id="301859764">
                      <w:marLeft w:val="0"/>
                      <w:marRight w:val="0"/>
                      <w:marTop w:val="0"/>
                      <w:marBottom w:val="0"/>
                      <w:divBdr>
                        <w:top w:val="none" w:sz="0" w:space="0" w:color="auto"/>
                        <w:left w:val="none" w:sz="0" w:space="0" w:color="auto"/>
                        <w:bottom w:val="none" w:sz="0" w:space="0" w:color="auto"/>
                        <w:right w:val="none" w:sz="0" w:space="0" w:color="auto"/>
                      </w:divBdr>
                    </w:div>
                    <w:div w:id="6004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382">
          <w:marLeft w:val="0"/>
          <w:marRight w:val="0"/>
          <w:marTop w:val="0"/>
          <w:marBottom w:val="0"/>
          <w:divBdr>
            <w:top w:val="none" w:sz="0" w:space="0" w:color="auto"/>
            <w:left w:val="none" w:sz="0" w:space="0" w:color="auto"/>
            <w:bottom w:val="none" w:sz="0" w:space="0" w:color="auto"/>
            <w:right w:val="none" w:sz="0" w:space="0" w:color="auto"/>
          </w:divBdr>
          <w:divsChild>
            <w:div w:id="724111918">
              <w:marLeft w:val="0"/>
              <w:marRight w:val="0"/>
              <w:marTop w:val="0"/>
              <w:marBottom w:val="0"/>
              <w:divBdr>
                <w:top w:val="none" w:sz="0" w:space="0" w:color="auto"/>
                <w:left w:val="none" w:sz="0" w:space="0" w:color="auto"/>
                <w:bottom w:val="none" w:sz="0" w:space="0" w:color="auto"/>
                <w:right w:val="none" w:sz="0" w:space="0" w:color="auto"/>
              </w:divBdr>
              <w:divsChild>
                <w:div w:id="1583636761">
                  <w:marLeft w:val="-225"/>
                  <w:marRight w:val="-225"/>
                  <w:marTop w:val="0"/>
                  <w:marBottom w:val="0"/>
                  <w:divBdr>
                    <w:top w:val="none" w:sz="0" w:space="0" w:color="auto"/>
                    <w:left w:val="none" w:sz="0" w:space="0" w:color="auto"/>
                    <w:bottom w:val="none" w:sz="0" w:space="0" w:color="auto"/>
                    <w:right w:val="none" w:sz="0" w:space="0" w:color="auto"/>
                  </w:divBdr>
                  <w:divsChild>
                    <w:div w:id="795292655">
                      <w:marLeft w:val="0"/>
                      <w:marRight w:val="0"/>
                      <w:marTop w:val="0"/>
                      <w:marBottom w:val="0"/>
                      <w:divBdr>
                        <w:top w:val="none" w:sz="0" w:space="0" w:color="auto"/>
                        <w:left w:val="none" w:sz="0" w:space="0" w:color="auto"/>
                        <w:bottom w:val="none" w:sz="0" w:space="0" w:color="auto"/>
                        <w:right w:val="none" w:sz="0" w:space="0" w:color="auto"/>
                      </w:divBdr>
                    </w:div>
                    <w:div w:id="1993171194">
                      <w:marLeft w:val="0"/>
                      <w:marRight w:val="0"/>
                      <w:marTop w:val="0"/>
                      <w:marBottom w:val="0"/>
                      <w:divBdr>
                        <w:top w:val="none" w:sz="0" w:space="0" w:color="auto"/>
                        <w:left w:val="none" w:sz="0" w:space="0" w:color="auto"/>
                        <w:bottom w:val="none" w:sz="0" w:space="0" w:color="auto"/>
                        <w:right w:val="none" w:sz="0" w:space="0" w:color="auto"/>
                      </w:divBdr>
                    </w:div>
                    <w:div w:id="703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77288">
      <w:bodyDiv w:val="1"/>
      <w:marLeft w:val="0"/>
      <w:marRight w:val="0"/>
      <w:marTop w:val="0"/>
      <w:marBottom w:val="0"/>
      <w:divBdr>
        <w:top w:val="none" w:sz="0" w:space="0" w:color="auto"/>
        <w:left w:val="none" w:sz="0" w:space="0" w:color="auto"/>
        <w:bottom w:val="none" w:sz="0" w:space="0" w:color="auto"/>
        <w:right w:val="none" w:sz="0" w:space="0" w:color="auto"/>
      </w:divBdr>
    </w:div>
    <w:div w:id="476260005">
      <w:bodyDiv w:val="1"/>
      <w:marLeft w:val="0"/>
      <w:marRight w:val="0"/>
      <w:marTop w:val="0"/>
      <w:marBottom w:val="0"/>
      <w:divBdr>
        <w:top w:val="none" w:sz="0" w:space="0" w:color="auto"/>
        <w:left w:val="none" w:sz="0" w:space="0" w:color="auto"/>
        <w:bottom w:val="none" w:sz="0" w:space="0" w:color="auto"/>
        <w:right w:val="none" w:sz="0" w:space="0" w:color="auto"/>
      </w:divBdr>
    </w:div>
    <w:div w:id="662196509">
      <w:bodyDiv w:val="1"/>
      <w:marLeft w:val="0"/>
      <w:marRight w:val="0"/>
      <w:marTop w:val="0"/>
      <w:marBottom w:val="0"/>
      <w:divBdr>
        <w:top w:val="none" w:sz="0" w:space="0" w:color="auto"/>
        <w:left w:val="none" w:sz="0" w:space="0" w:color="auto"/>
        <w:bottom w:val="none" w:sz="0" w:space="0" w:color="auto"/>
        <w:right w:val="none" w:sz="0" w:space="0" w:color="auto"/>
      </w:divBdr>
    </w:div>
    <w:div w:id="879515493">
      <w:bodyDiv w:val="1"/>
      <w:marLeft w:val="0"/>
      <w:marRight w:val="0"/>
      <w:marTop w:val="0"/>
      <w:marBottom w:val="0"/>
      <w:divBdr>
        <w:top w:val="none" w:sz="0" w:space="0" w:color="auto"/>
        <w:left w:val="none" w:sz="0" w:space="0" w:color="auto"/>
        <w:bottom w:val="none" w:sz="0" w:space="0" w:color="auto"/>
        <w:right w:val="none" w:sz="0" w:space="0" w:color="auto"/>
      </w:divBdr>
    </w:div>
    <w:div w:id="897477280">
      <w:bodyDiv w:val="1"/>
      <w:marLeft w:val="0"/>
      <w:marRight w:val="0"/>
      <w:marTop w:val="0"/>
      <w:marBottom w:val="0"/>
      <w:divBdr>
        <w:top w:val="none" w:sz="0" w:space="0" w:color="auto"/>
        <w:left w:val="none" w:sz="0" w:space="0" w:color="auto"/>
        <w:bottom w:val="none" w:sz="0" w:space="0" w:color="auto"/>
        <w:right w:val="none" w:sz="0" w:space="0" w:color="auto"/>
      </w:divBdr>
    </w:div>
    <w:div w:id="947201599">
      <w:bodyDiv w:val="1"/>
      <w:marLeft w:val="0"/>
      <w:marRight w:val="0"/>
      <w:marTop w:val="0"/>
      <w:marBottom w:val="0"/>
      <w:divBdr>
        <w:top w:val="none" w:sz="0" w:space="0" w:color="auto"/>
        <w:left w:val="none" w:sz="0" w:space="0" w:color="auto"/>
        <w:bottom w:val="none" w:sz="0" w:space="0" w:color="auto"/>
        <w:right w:val="none" w:sz="0" w:space="0" w:color="auto"/>
      </w:divBdr>
    </w:div>
    <w:div w:id="1004163880">
      <w:bodyDiv w:val="1"/>
      <w:marLeft w:val="0"/>
      <w:marRight w:val="0"/>
      <w:marTop w:val="0"/>
      <w:marBottom w:val="0"/>
      <w:divBdr>
        <w:top w:val="none" w:sz="0" w:space="0" w:color="auto"/>
        <w:left w:val="none" w:sz="0" w:space="0" w:color="auto"/>
        <w:bottom w:val="none" w:sz="0" w:space="0" w:color="auto"/>
        <w:right w:val="none" w:sz="0" w:space="0" w:color="auto"/>
      </w:divBdr>
    </w:div>
    <w:div w:id="1012688342">
      <w:bodyDiv w:val="1"/>
      <w:marLeft w:val="0"/>
      <w:marRight w:val="0"/>
      <w:marTop w:val="0"/>
      <w:marBottom w:val="0"/>
      <w:divBdr>
        <w:top w:val="none" w:sz="0" w:space="0" w:color="auto"/>
        <w:left w:val="none" w:sz="0" w:space="0" w:color="auto"/>
        <w:bottom w:val="none" w:sz="0" w:space="0" w:color="auto"/>
        <w:right w:val="none" w:sz="0" w:space="0" w:color="auto"/>
      </w:divBdr>
    </w:div>
    <w:div w:id="1077674857">
      <w:bodyDiv w:val="1"/>
      <w:marLeft w:val="0"/>
      <w:marRight w:val="0"/>
      <w:marTop w:val="0"/>
      <w:marBottom w:val="0"/>
      <w:divBdr>
        <w:top w:val="none" w:sz="0" w:space="0" w:color="auto"/>
        <w:left w:val="none" w:sz="0" w:space="0" w:color="auto"/>
        <w:bottom w:val="none" w:sz="0" w:space="0" w:color="auto"/>
        <w:right w:val="none" w:sz="0" w:space="0" w:color="auto"/>
      </w:divBdr>
    </w:div>
    <w:div w:id="1303387287">
      <w:bodyDiv w:val="1"/>
      <w:marLeft w:val="0"/>
      <w:marRight w:val="0"/>
      <w:marTop w:val="0"/>
      <w:marBottom w:val="0"/>
      <w:divBdr>
        <w:top w:val="none" w:sz="0" w:space="0" w:color="auto"/>
        <w:left w:val="none" w:sz="0" w:space="0" w:color="auto"/>
        <w:bottom w:val="none" w:sz="0" w:space="0" w:color="auto"/>
        <w:right w:val="none" w:sz="0" w:space="0" w:color="auto"/>
      </w:divBdr>
    </w:div>
    <w:div w:id="1546288836">
      <w:bodyDiv w:val="1"/>
      <w:marLeft w:val="0"/>
      <w:marRight w:val="0"/>
      <w:marTop w:val="0"/>
      <w:marBottom w:val="0"/>
      <w:divBdr>
        <w:top w:val="none" w:sz="0" w:space="0" w:color="auto"/>
        <w:left w:val="none" w:sz="0" w:space="0" w:color="auto"/>
        <w:bottom w:val="none" w:sz="0" w:space="0" w:color="auto"/>
        <w:right w:val="none" w:sz="0" w:space="0" w:color="auto"/>
      </w:divBdr>
    </w:div>
    <w:div w:id="1554461022">
      <w:bodyDiv w:val="1"/>
      <w:marLeft w:val="0"/>
      <w:marRight w:val="0"/>
      <w:marTop w:val="0"/>
      <w:marBottom w:val="0"/>
      <w:divBdr>
        <w:top w:val="none" w:sz="0" w:space="0" w:color="auto"/>
        <w:left w:val="none" w:sz="0" w:space="0" w:color="auto"/>
        <w:bottom w:val="none" w:sz="0" w:space="0" w:color="auto"/>
        <w:right w:val="none" w:sz="0" w:space="0" w:color="auto"/>
      </w:divBdr>
    </w:div>
    <w:div w:id="1565876265">
      <w:bodyDiv w:val="1"/>
      <w:marLeft w:val="0"/>
      <w:marRight w:val="0"/>
      <w:marTop w:val="0"/>
      <w:marBottom w:val="0"/>
      <w:divBdr>
        <w:top w:val="none" w:sz="0" w:space="0" w:color="auto"/>
        <w:left w:val="none" w:sz="0" w:space="0" w:color="auto"/>
        <w:bottom w:val="none" w:sz="0" w:space="0" w:color="auto"/>
        <w:right w:val="none" w:sz="0" w:space="0" w:color="auto"/>
      </w:divBdr>
    </w:div>
    <w:div w:id="1597861460">
      <w:bodyDiv w:val="1"/>
      <w:marLeft w:val="0"/>
      <w:marRight w:val="0"/>
      <w:marTop w:val="0"/>
      <w:marBottom w:val="0"/>
      <w:divBdr>
        <w:top w:val="none" w:sz="0" w:space="0" w:color="auto"/>
        <w:left w:val="none" w:sz="0" w:space="0" w:color="auto"/>
        <w:bottom w:val="none" w:sz="0" w:space="0" w:color="auto"/>
        <w:right w:val="none" w:sz="0" w:space="0" w:color="auto"/>
      </w:divBdr>
    </w:div>
    <w:div w:id="1665551763">
      <w:bodyDiv w:val="1"/>
      <w:marLeft w:val="0"/>
      <w:marRight w:val="0"/>
      <w:marTop w:val="0"/>
      <w:marBottom w:val="0"/>
      <w:divBdr>
        <w:top w:val="none" w:sz="0" w:space="0" w:color="auto"/>
        <w:left w:val="none" w:sz="0" w:space="0" w:color="auto"/>
        <w:bottom w:val="none" w:sz="0" w:space="0" w:color="auto"/>
        <w:right w:val="none" w:sz="0" w:space="0" w:color="auto"/>
      </w:divBdr>
    </w:div>
    <w:div w:id="1716273304">
      <w:bodyDiv w:val="1"/>
      <w:marLeft w:val="0"/>
      <w:marRight w:val="0"/>
      <w:marTop w:val="0"/>
      <w:marBottom w:val="0"/>
      <w:divBdr>
        <w:top w:val="none" w:sz="0" w:space="0" w:color="auto"/>
        <w:left w:val="none" w:sz="0" w:space="0" w:color="auto"/>
        <w:bottom w:val="none" w:sz="0" w:space="0" w:color="auto"/>
        <w:right w:val="none" w:sz="0" w:space="0" w:color="auto"/>
      </w:divBdr>
    </w:div>
    <w:div w:id="1934896712">
      <w:bodyDiv w:val="1"/>
      <w:marLeft w:val="0"/>
      <w:marRight w:val="0"/>
      <w:marTop w:val="0"/>
      <w:marBottom w:val="0"/>
      <w:divBdr>
        <w:top w:val="none" w:sz="0" w:space="0" w:color="auto"/>
        <w:left w:val="none" w:sz="0" w:space="0" w:color="auto"/>
        <w:bottom w:val="none" w:sz="0" w:space="0" w:color="auto"/>
        <w:right w:val="none" w:sz="0" w:space="0" w:color="auto"/>
      </w:divBdr>
    </w:div>
    <w:div w:id="1999190921">
      <w:bodyDiv w:val="1"/>
      <w:marLeft w:val="0"/>
      <w:marRight w:val="0"/>
      <w:marTop w:val="0"/>
      <w:marBottom w:val="0"/>
      <w:divBdr>
        <w:top w:val="none" w:sz="0" w:space="0" w:color="auto"/>
        <w:left w:val="none" w:sz="0" w:space="0" w:color="auto"/>
        <w:bottom w:val="none" w:sz="0" w:space="0" w:color="auto"/>
        <w:right w:val="none" w:sz="0" w:space="0" w:color="auto"/>
      </w:divBdr>
    </w:div>
    <w:div w:id="20523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Unikama%202016\Tesis%20ALI%20ISHAQ\Custom%20UI%20MS%20Word\OK%20-%20Proposal%20Revisi%20%20-%20AUTO.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FDCA3F5F65449F959864CE42C30622"/>
        <w:category>
          <w:name w:val="General"/>
          <w:gallery w:val="placeholder"/>
        </w:category>
        <w:types>
          <w:type w:val="bbPlcHdr"/>
        </w:types>
        <w:behaviors>
          <w:behavior w:val="content"/>
        </w:behaviors>
        <w:guid w:val="{C9EFA549-848E-4FE3-92AA-223B103E191A}"/>
      </w:docPartPr>
      <w:docPartBody>
        <w:p w:rsidR="000850A3" w:rsidRDefault="00FD5EDF">
          <w:r w:rsidRPr="00050091">
            <w:rPr>
              <w:rStyle w:val="PlaceholderText"/>
            </w:rPr>
            <w:t>[Company]</w:t>
          </w:r>
        </w:p>
      </w:docPartBody>
    </w:docPart>
    <w:docPart>
      <w:docPartPr>
        <w:name w:val="85CCBA3267BC421890D2F86A25E40A9B"/>
        <w:category>
          <w:name w:val="General"/>
          <w:gallery w:val="placeholder"/>
        </w:category>
        <w:types>
          <w:type w:val="bbPlcHdr"/>
        </w:types>
        <w:behaviors>
          <w:behavior w:val="content"/>
        </w:behaviors>
        <w:guid w:val="{118B59E1-019C-4F35-B3DB-4AEAF7BFA3F8}"/>
      </w:docPartPr>
      <w:docPartBody>
        <w:p w:rsidR="000850A3" w:rsidRDefault="00FD5EDF">
          <w:r w:rsidRPr="00050091">
            <w:rPr>
              <w:rStyle w:val="PlaceholderText"/>
            </w:rPr>
            <w:t>[Subject]</w:t>
          </w:r>
        </w:p>
      </w:docPartBody>
    </w:docPart>
    <w:docPart>
      <w:docPartPr>
        <w:name w:val="D4B0104EC1D44574A5231CBAF5BC2A6D"/>
        <w:category>
          <w:name w:val="General"/>
          <w:gallery w:val="placeholder"/>
        </w:category>
        <w:types>
          <w:type w:val="bbPlcHdr"/>
        </w:types>
        <w:behaviors>
          <w:behavior w:val="content"/>
        </w:behaviors>
        <w:guid w:val="{C47EF34B-FEC8-4A4A-B038-2399AF0B8C37}"/>
      </w:docPartPr>
      <w:docPartBody>
        <w:p w:rsidR="000850A3" w:rsidRDefault="000850A3" w:rsidP="000850A3">
          <w:pPr>
            <w:pStyle w:val="D4B0104EC1D44574A5231CBAF5BC2A6D"/>
          </w:pPr>
          <w:r w:rsidRPr="00050091">
            <w:rPr>
              <w:rStyle w:val="PlaceholderText"/>
            </w:rPr>
            <w:t>[Author]</w:t>
          </w:r>
        </w:p>
      </w:docPartBody>
    </w:docPart>
    <w:docPart>
      <w:docPartPr>
        <w:name w:val="7DBC37D3A20D4DA9923610BD60A896FC"/>
        <w:category>
          <w:name w:val="General"/>
          <w:gallery w:val="placeholder"/>
        </w:category>
        <w:types>
          <w:type w:val="bbPlcHdr"/>
        </w:types>
        <w:behaviors>
          <w:behavior w:val="content"/>
        </w:behaviors>
        <w:guid w:val="{F2CA813E-CB99-4CCE-97DD-40AA41CDA025}"/>
      </w:docPartPr>
      <w:docPartBody>
        <w:p w:rsidR="000850A3" w:rsidRDefault="000850A3" w:rsidP="000850A3">
          <w:pPr>
            <w:pStyle w:val="7DBC37D3A20D4DA9923610BD60A896FC"/>
          </w:pPr>
          <w:r w:rsidRPr="00050091">
            <w:rPr>
              <w:rStyle w:val="PlaceholderText"/>
            </w:rPr>
            <w:t>[Company Phone]</w:t>
          </w:r>
        </w:p>
      </w:docPartBody>
    </w:docPart>
    <w:docPart>
      <w:docPartPr>
        <w:name w:val="7BCD5D05B8CC4689A8710A96B6176B3F"/>
        <w:category>
          <w:name w:val="General"/>
          <w:gallery w:val="placeholder"/>
        </w:category>
        <w:types>
          <w:type w:val="bbPlcHdr"/>
        </w:types>
        <w:behaviors>
          <w:behavior w:val="content"/>
        </w:behaviors>
        <w:guid w:val="{43D08D06-A8C9-4EF0-A22A-F46901263383}"/>
      </w:docPartPr>
      <w:docPartBody>
        <w:p w:rsidR="000850A3" w:rsidRDefault="000850A3" w:rsidP="000850A3">
          <w:pPr>
            <w:pStyle w:val="7BCD5D05B8CC4689A8710A96B6176B3F"/>
          </w:pPr>
          <w:r w:rsidRPr="00050091">
            <w:rPr>
              <w:rStyle w:val="PlaceholderText"/>
            </w:rPr>
            <w:t>[Company E-mail]</w:t>
          </w:r>
        </w:p>
      </w:docPartBody>
    </w:docPart>
    <w:docPart>
      <w:docPartPr>
        <w:name w:val="081740884D054F159B028D60D740F93A"/>
        <w:category>
          <w:name w:val="General"/>
          <w:gallery w:val="placeholder"/>
        </w:category>
        <w:types>
          <w:type w:val="bbPlcHdr"/>
        </w:types>
        <w:behaviors>
          <w:behavior w:val="content"/>
        </w:behaviors>
        <w:guid w:val="{43CDEA0D-B93E-45FD-8804-16998C19D21B}"/>
      </w:docPartPr>
      <w:docPartBody>
        <w:p w:rsidR="00D92B3B" w:rsidRDefault="00D92B3B" w:rsidP="00D92B3B">
          <w:pPr>
            <w:pStyle w:val="081740884D054F159B028D60D740F93A"/>
          </w:pPr>
          <w:r w:rsidRPr="00050091">
            <w:rPr>
              <w:rStyle w:val="PlaceholderText"/>
            </w:rPr>
            <w:t>[Company Address]</w:t>
          </w:r>
        </w:p>
      </w:docPartBody>
    </w:docPart>
    <w:docPart>
      <w:docPartPr>
        <w:name w:val="68E182FF97674E3E8362E2F597F980B5"/>
        <w:category>
          <w:name w:val="General"/>
          <w:gallery w:val="placeholder"/>
        </w:category>
        <w:types>
          <w:type w:val="bbPlcHdr"/>
        </w:types>
        <w:behaviors>
          <w:behavior w:val="content"/>
        </w:behaviors>
        <w:guid w:val="{D5379336-F0A6-4D32-8044-72DAA4E9B183}"/>
      </w:docPartPr>
      <w:docPartBody>
        <w:p w:rsidR="00CB51D6" w:rsidRDefault="0093736E" w:rsidP="0093736E">
          <w:pPr>
            <w:pStyle w:val="68E182FF97674E3E8362E2F597F980B5"/>
          </w:pPr>
          <w:r w:rsidRPr="00050091">
            <w:rPr>
              <w:rStyle w:val="PlaceholderText"/>
            </w:rPr>
            <w:t>[Company]</w:t>
          </w:r>
        </w:p>
      </w:docPartBody>
    </w:docPart>
    <w:docPart>
      <w:docPartPr>
        <w:name w:val="B7F6CEC141174C4481B4644C8B7C0615"/>
        <w:category>
          <w:name w:val="General"/>
          <w:gallery w:val="placeholder"/>
        </w:category>
        <w:types>
          <w:type w:val="bbPlcHdr"/>
        </w:types>
        <w:behaviors>
          <w:behavior w:val="content"/>
        </w:behaviors>
        <w:guid w:val="{81E6E9D5-496E-4D4F-AF97-C53360DBACC1}"/>
      </w:docPartPr>
      <w:docPartBody>
        <w:p w:rsidR="00CB51D6" w:rsidRDefault="0093736E" w:rsidP="0093736E">
          <w:pPr>
            <w:pStyle w:val="B7F6CEC141174C4481B4644C8B7C0615"/>
          </w:pPr>
          <w:r w:rsidRPr="00050091">
            <w:rPr>
              <w:rStyle w:val="PlaceholderText"/>
            </w:rPr>
            <w:t>[Subject]</w:t>
          </w:r>
        </w:p>
      </w:docPartBody>
    </w:docPart>
    <w:docPart>
      <w:docPartPr>
        <w:name w:val="50F75A0C433B47339624DF86A2AE6816"/>
        <w:category>
          <w:name w:val="General"/>
          <w:gallery w:val="placeholder"/>
        </w:category>
        <w:types>
          <w:type w:val="bbPlcHdr"/>
        </w:types>
        <w:behaviors>
          <w:behavior w:val="content"/>
        </w:behaviors>
        <w:guid w:val="{C363CCB7-E196-4011-8A2D-0EF66ABC4E28}"/>
      </w:docPartPr>
      <w:docPartBody>
        <w:p w:rsidR="00CB51D6" w:rsidRDefault="0093736E" w:rsidP="0093736E">
          <w:pPr>
            <w:pStyle w:val="50F75A0C433B47339624DF86A2AE6816"/>
          </w:pPr>
          <w:r w:rsidRPr="00050091">
            <w:rPr>
              <w:rStyle w:val="PlaceholderText"/>
            </w:rPr>
            <w:t>[Author]</w:t>
          </w:r>
        </w:p>
      </w:docPartBody>
    </w:docPart>
    <w:docPart>
      <w:docPartPr>
        <w:name w:val="C0544A4AE0914573BC207F969BEA8CAD"/>
        <w:category>
          <w:name w:val="General"/>
          <w:gallery w:val="placeholder"/>
        </w:category>
        <w:types>
          <w:type w:val="bbPlcHdr"/>
        </w:types>
        <w:behaviors>
          <w:behavior w:val="content"/>
        </w:behaviors>
        <w:guid w:val="{BAB7B8F9-5A82-47F1-B598-D8A934D1030D}"/>
      </w:docPartPr>
      <w:docPartBody>
        <w:p w:rsidR="00CB51D6" w:rsidRDefault="0093736E" w:rsidP="0093736E">
          <w:pPr>
            <w:pStyle w:val="C0544A4AE0914573BC207F969BEA8CAD"/>
          </w:pPr>
          <w:r w:rsidRPr="00050091">
            <w:rPr>
              <w:rStyle w:val="PlaceholderText"/>
            </w:rPr>
            <w:t>[Company E-mail]</w:t>
          </w:r>
        </w:p>
      </w:docPartBody>
    </w:docPart>
    <w:docPart>
      <w:docPartPr>
        <w:name w:val="5482D25A06864E178B20795011408365"/>
        <w:category>
          <w:name w:val="General"/>
          <w:gallery w:val="placeholder"/>
        </w:category>
        <w:types>
          <w:type w:val="bbPlcHdr"/>
        </w:types>
        <w:behaviors>
          <w:behavior w:val="content"/>
        </w:behaviors>
        <w:guid w:val="{F1E0E4F3-E839-4B35-9A4C-B7D364E09B4A}"/>
      </w:docPartPr>
      <w:docPartBody>
        <w:p w:rsidR="00CB51D6" w:rsidRDefault="0093736E" w:rsidP="0093736E">
          <w:pPr>
            <w:pStyle w:val="5482D25A06864E178B20795011408365"/>
          </w:pPr>
          <w:r w:rsidRPr="00050091">
            <w:rPr>
              <w:rStyle w:val="PlaceholderText"/>
            </w:rPr>
            <w:t>[Company Phone]</w:t>
          </w:r>
        </w:p>
      </w:docPartBody>
    </w:docPart>
    <w:docPart>
      <w:docPartPr>
        <w:name w:val="338362B830154AA88A59D44664BD7415"/>
        <w:category>
          <w:name w:val="General"/>
          <w:gallery w:val="placeholder"/>
        </w:category>
        <w:types>
          <w:type w:val="bbPlcHdr"/>
        </w:types>
        <w:behaviors>
          <w:behavior w:val="content"/>
        </w:behaviors>
        <w:guid w:val="{BD0E90EF-A968-4D83-BFA0-8DDBC91CB52B}"/>
      </w:docPartPr>
      <w:docPartBody>
        <w:p w:rsidR="00CB51D6" w:rsidRDefault="0093736E" w:rsidP="0093736E">
          <w:pPr>
            <w:pStyle w:val="338362B830154AA88A59D44664BD7415"/>
          </w:pPr>
          <w:r w:rsidRPr="00050091">
            <w:rPr>
              <w:rStyle w:val="PlaceholderText"/>
            </w:rPr>
            <w:t>[Company Address]</w:t>
          </w:r>
        </w:p>
      </w:docPartBody>
    </w:docPart>
    <w:docPart>
      <w:docPartPr>
        <w:name w:val="566A191B70194F49A224A1BBD0958BE0"/>
        <w:category>
          <w:name w:val="General"/>
          <w:gallery w:val="placeholder"/>
        </w:category>
        <w:types>
          <w:type w:val="bbPlcHdr"/>
        </w:types>
        <w:behaviors>
          <w:behavior w:val="content"/>
        </w:behaviors>
        <w:guid w:val="{0A88C02E-CE37-48E8-947C-E425AAAD0A75}"/>
      </w:docPartPr>
      <w:docPartBody>
        <w:p w:rsidR="00CB51D6" w:rsidRDefault="0093736E" w:rsidP="0093736E">
          <w:pPr>
            <w:pStyle w:val="566A191B70194F49A224A1BBD0958BE0"/>
          </w:pPr>
          <w:r w:rsidRPr="00050091">
            <w:rPr>
              <w:rStyle w:val="PlaceholderText"/>
            </w:rPr>
            <w:t>[Company]</w:t>
          </w:r>
        </w:p>
      </w:docPartBody>
    </w:docPart>
    <w:docPart>
      <w:docPartPr>
        <w:name w:val="9C07B3F51FF94ABC9D3296A973195BD1"/>
        <w:category>
          <w:name w:val="General"/>
          <w:gallery w:val="placeholder"/>
        </w:category>
        <w:types>
          <w:type w:val="bbPlcHdr"/>
        </w:types>
        <w:behaviors>
          <w:behavior w:val="content"/>
        </w:behaviors>
        <w:guid w:val="{E612CC39-75C4-4CBA-8497-23709C9E2BFE}"/>
      </w:docPartPr>
      <w:docPartBody>
        <w:p w:rsidR="00CB51D6" w:rsidRDefault="0093736E" w:rsidP="0093736E">
          <w:pPr>
            <w:pStyle w:val="9C07B3F51FF94ABC9D3296A973195BD1"/>
          </w:pPr>
          <w:r w:rsidRPr="00050091">
            <w:rPr>
              <w:rStyle w:val="PlaceholderText"/>
            </w:rPr>
            <w:t>[Comments]</w:t>
          </w:r>
        </w:p>
      </w:docPartBody>
    </w:docPart>
    <w:docPart>
      <w:docPartPr>
        <w:name w:val="14EE1C4667AE44F7B67AD134E8EE769E"/>
        <w:category>
          <w:name w:val="General"/>
          <w:gallery w:val="placeholder"/>
        </w:category>
        <w:types>
          <w:type w:val="bbPlcHdr"/>
        </w:types>
        <w:behaviors>
          <w:behavior w:val="content"/>
        </w:behaviors>
        <w:guid w:val="{07FAEFE3-73A7-4E02-AED8-2685BDA441F3}"/>
      </w:docPartPr>
      <w:docPartBody>
        <w:p w:rsidR="00CB51D6" w:rsidRDefault="0093736E" w:rsidP="0093736E">
          <w:pPr>
            <w:pStyle w:val="14EE1C4667AE44F7B67AD134E8EE769E"/>
          </w:pPr>
          <w:r w:rsidRPr="00050091">
            <w:rPr>
              <w:rStyle w:val="PlaceholderText"/>
            </w:rPr>
            <w:t>[Author]</w:t>
          </w:r>
        </w:p>
      </w:docPartBody>
    </w:docPart>
    <w:docPart>
      <w:docPartPr>
        <w:name w:val="C9F5061AEFF24D24A279BDFDC992DDA5"/>
        <w:category>
          <w:name w:val="General"/>
          <w:gallery w:val="placeholder"/>
        </w:category>
        <w:types>
          <w:type w:val="bbPlcHdr"/>
        </w:types>
        <w:behaviors>
          <w:behavior w:val="content"/>
        </w:behaviors>
        <w:guid w:val="{195E4CBE-D9A7-44FF-94AC-E40E054556AF}"/>
      </w:docPartPr>
      <w:docPartBody>
        <w:p w:rsidR="00CB51D6" w:rsidRDefault="0093736E" w:rsidP="0093736E">
          <w:pPr>
            <w:pStyle w:val="C9F5061AEFF24D24A279BDFDC992DDA5"/>
          </w:pPr>
          <w:r w:rsidRPr="00050091">
            <w:rPr>
              <w:rStyle w:val="PlaceholderText"/>
            </w:rPr>
            <w:t>[Company]</w:t>
          </w:r>
        </w:p>
      </w:docPartBody>
    </w:docPart>
    <w:docPart>
      <w:docPartPr>
        <w:name w:val="69E19EBF8D9D47CA97F3B4B831FFAEF6"/>
        <w:category>
          <w:name w:val="General"/>
          <w:gallery w:val="placeholder"/>
        </w:category>
        <w:types>
          <w:type w:val="bbPlcHdr"/>
        </w:types>
        <w:behaviors>
          <w:behavior w:val="content"/>
        </w:behaviors>
        <w:guid w:val="{550838B0-728D-40D6-9C29-190E31223721}"/>
      </w:docPartPr>
      <w:docPartBody>
        <w:p w:rsidR="003F1E7A" w:rsidRDefault="003351FC" w:rsidP="003351FC">
          <w:pPr>
            <w:pStyle w:val="69E19EBF8D9D47CA97F3B4B831FFAEF6"/>
          </w:pPr>
          <w:r w:rsidRPr="00050091">
            <w:rPr>
              <w:rStyle w:val="PlaceholderText"/>
            </w:rPr>
            <w:t>[Subject]</w:t>
          </w:r>
        </w:p>
      </w:docPartBody>
    </w:docPart>
    <w:docPart>
      <w:docPartPr>
        <w:name w:val="B25B32BE90BF4C23BB7999BD55806671"/>
        <w:category>
          <w:name w:val="General"/>
          <w:gallery w:val="placeholder"/>
        </w:category>
        <w:types>
          <w:type w:val="bbPlcHdr"/>
        </w:types>
        <w:behaviors>
          <w:behavior w:val="content"/>
        </w:behaviors>
        <w:guid w:val="{749B149A-BD26-4000-AC38-1BBEE6317B4F}"/>
      </w:docPartPr>
      <w:docPartBody>
        <w:p w:rsidR="003F1E7A" w:rsidRDefault="003351FC" w:rsidP="003351FC">
          <w:pPr>
            <w:pStyle w:val="B25B32BE90BF4C23BB7999BD55806671"/>
          </w:pPr>
          <w:r w:rsidRPr="00050091">
            <w:rPr>
              <w:rStyle w:val="PlaceholderText"/>
            </w:rPr>
            <w:t>[Company]</w:t>
          </w:r>
        </w:p>
      </w:docPartBody>
    </w:docPart>
    <w:docPart>
      <w:docPartPr>
        <w:name w:val="6F4C09DD8CE544BB90E9B89444BC1B28"/>
        <w:category>
          <w:name w:val="General"/>
          <w:gallery w:val="placeholder"/>
        </w:category>
        <w:types>
          <w:type w:val="bbPlcHdr"/>
        </w:types>
        <w:behaviors>
          <w:behavior w:val="content"/>
        </w:behaviors>
        <w:guid w:val="{695DCD74-2B39-488B-959A-C37CCD39684A}"/>
      </w:docPartPr>
      <w:docPartBody>
        <w:p w:rsidR="00673FFF" w:rsidRDefault="00C82640" w:rsidP="00C82640">
          <w:pPr>
            <w:pStyle w:val="6F4C09DD8CE544BB90E9B89444BC1B28"/>
          </w:pPr>
          <w:r w:rsidRPr="00C50AE1">
            <w:rPr>
              <w:rStyle w:val="PlaceholderText"/>
            </w:rPr>
            <w:t>[Company]</w:t>
          </w:r>
        </w:p>
      </w:docPartBody>
    </w:docPart>
    <w:docPart>
      <w:docPartPr>
        <w:name w:val="06C2BC7566F54E549AE2087019D9EA2F"/>
        <w:category>
          <w:name w:val="General"/>
          <w:gallery w:val="placeholder"/>
        </w:category>
        <w:types>
          <w:type w:val="bbPlcHdr"/>
        </w:types>
        <w:behaviors>
          <w:behavior w:val="content"/>
        </w:behaviors>
        <w:guid w:val="{F1C895D6-B0FB-47E2-B0DC-98DF71807289}"/>
      </w:docPartPr>
      <w:docPartBody>
        <w:p w:rsidR="00673FFF" w:rsidRDefault="00C82640" w:rsidP="00C82640">
          <w:pPr>
            <w:pStyle w:val="06C2BC7566F54E549AE2087019D9EA2F"/>
          </w:pPr>
          <w:r w:rsidRPr="00050091">
            <w:rPr>
              <w:rStyle w:val="PlaceholderText"/>
            </w:rPr>
            <w:t>[Subject]</w:t>
          </w:r>
        </w:p>
      </w:docPartBody>
    </w:docPart>
    <w:docPart>
      <w:docPartPr>
        <w:name w:val="7B70D3833314472BBE4BBF9468FD448F"/>
        <w:category>
          <w:name w:val="General"/>
          <w:gallery w:val="placeholder"/>
        </w:category>
        <w:types>
          <w:type w:val="bbPlcHdr"/>
        </w:types>
        <w:behaviors>
          <w:behavior w:val="content"/>
        </w:behaviors>
        <w:guid w:val="{D3A93EBC-9165-40B5-B063-0E2A03548C90}"/>
      </w:docPartPr>
      <w:docPartBody>
        <w:p w:rsidR="00673FFF" w:rsidRDefault="00C82640" w:rsidP="00C82640">
          <w:pPr>
            <w:pStyle w:val="7B70D3833314472BBE4BBF9468FD448F"/>
          </w:pPr>
          <w:r w:rsidRPr="00680965">
            <w:rPr>
              <w:rStyle w:val="PlaceholderText"/>
            </w:rPr>
            <w:t>[Subject]</w:t>
          </w:r>
        </w:p>
      </w:docPartBody>
    </w:docPart>
    <w:docPart>
      <w:docPartPr>
        <w:name w:val="0A17949485B74471AD31CE77811020F9"/>
        <w:category>
          <w:name w:val="General"/>
          <w:gallery w:val="placeholder"/>
        </w:category>
        <w:types>
          <w:type w:val="bbPlcHdr"/>
        </w:types>
        <w:behaviors>
          <w:behavior w:val="content"/>
        </w:behaviors>
        <w:guid w:val="{9C4146C0-7817-44B2-B13A-D056F66B2445}"/>
      </w:docPartPr>
      <w:docPartBody>
        <w:p w:rsidR="00673FFF" w:rsidRDefault="00C82640" w:rsidP="00C82640">
          <w:pPr>
            <w:pStyle w:val="0A17949485B74471AD31CE77811020F9"/>
          </w:pPr>
          <w:r w:rsidRPr="00C50AE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76D"/>
    <w:rsid w:val="0002109A"/>
    <w:rsid w:val="000222BB"/>
    <w:rsid w:val="00024CD3"/>
    <w:rsid w:val="0007176D"/>
    <w:rsid w:val="000850A3"/>
    <w:rsid w:val="000C1971"/>
    <w:rsid w:val="000D5505"/>
    <w:rsid w:val="00130AA1"/>
    <w:rsid w:val="001312C3"/>
    <w:rsid w:val="001857BF"/>
    <w:rsid w:val="001A6F32"/>
    <w:rsid w:val="001D1902"/>
    <w:rsid w:val="0024448C"/>
    <w:rsid w:val="002541D6"/>
    <w:rsid w:val="002602DE"/>
    <w:rsid w:val="002A2A01"/>
    <w:rsid w:val="003351FC"/>
    <w:rsid w:val="0036413C"/>
    <w:rsid w:val="00373085"/>
    <w:rsid w:val="003D6AA7"/>
    <w:rsid w:val="003E0A8F"/>
    <w:rsid w:val="003F1E7A"/>
    <w:rsid w:val="004254D1"/>
    <w:rsid w:val="005000EA"/>
    <w:rsid w:val="00564B7A"/>
    <w:rsid w:val="005658D6"/>
    <w:rsid w:val="00583EA9"/>
    <w:rsid w:val="00585862"/>
    <w:rsid w:val="005969FF"/>
    <w:rsid w:val="005C1B28"/>
    <w:rsid w:val="0063232E"/>
    <w:rsid w:val="006650ED"/>
    <w:rsid w:val="00673FFF"/>
    <w:rsid w:val="00702983"/>
    <w:rsid w:val="007E0DB0"/>
    <w:rsid w:val="00832DB2"/>
    <w:rsid w:val="008D0650"/>
    <w:rsid w:val="00925FF3"/>
    <w:rsid w:val="0093736E"/>
    <w:rsid w:val="0097320B"/>
    <w:rsid w:val="009743BD"/>
    <w:rsid w:val="009A1038"/>
    <w:rsid w:val="009E0C40"/>
    <w:rsid w:val="00A01A52"/>
    <w:rsid w:val="00A03E79"/>
    <w:rsid w:val="00A14826"/>
    <w:rsid w:val="00A2710E"/>
    <w:rsid w:val="00A3621D"/>
    <w:rsid w:val="00A6472C"/>
    <w:rsid w:val="00AC2B53"/>
    <w:rsid w:val="00AD709A"/>
    <w:rsid w:val="00B31BC5"/>
    <w:rsid w:val="00B57289"/>
    <w:rsid w:val="00C0173D"/>
    <w:rsid w:val="00C55579"/>
    <w:rsid w:val="00C707AE"/>
    <w:rsid w:val="00C74600"/>
    <w:rsid w:val="00C74C1E"/>
    <w:rsid w:val="00C82640"/>
    <w:rsid w:val="00C9682C"/>
    <w:rsid w:val="00CB347A"/>
    <w:rsid w:val="00CB51D6"/>
    <w:rsid w:val="00CE0FA9"/>
    <w:rsid w:val="00D527CA"/>
    <w:rsid w:val="00D83350"/>
    <w:rsid w:val="00D92B3B"/>
    <w:rsid w:val="00DA40B7"/>
    <w:rsid w:val="00DC7D95"/>
    <w:rsid w:val="00DD0477"/>
    <w:rsid w:val="00DF3343"/>
    <w:rsid w:val="00E04E8A"/>
    <w:rsid w:val="00E07CF6"/>
    <w:rsid w:val="00E33DF7"/>
    <w:rsid w:val="00E46EB7"/>
    <w:rsid w:val="00E549DA"/>
    <w:rsid w:val="00E9234A"/>
    <w:rsid w:val="00ED4543"/>
    <w:rsid w:val="00EF0AED"/>
    <w:rsid w:val="00F02D8A"/>
    <w:rsid w:val="00F3742F"/>
    <w:rsid w:val="00F75667"/>
    <w:rsid w:val="00FD0823"/>
    <w:rsid w:val="00FD5ED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640"/>
    <w:rPr>
      <w:color w:val="808080"/>
    </w:rPr>
  </w:style>
  <w:style w:type="paragraph" w:customStyle="1" w:styleId="B9A47240A3A8440D9048478CD24227CE">
    <w:name w:val="B9A47240A3A8440D9048478CD24227CE"/>
  </w:style>
  <w:style w:type="paragraph" w:customStyle="1" w:styleId="2590EE03A6454C6E8EDED642B7788771">
    <w:name w:val="2590EE03A6454C6E8EDED642B7788771"/>
  </w:style>
  <w:style w:type="paragraph" w:customStyle="1" w:styleId="9470A670995D4B0CABD201119ED055A7">
    <w:name w:val="9470A670995D4B0CABD201119ED055A7"/>
  </w:style>
  <w:style w:type="paragraph" w:customStyle="1" w:styleId="473379DE182A4592A6C6918895AF263E">
    <w:name w:val="473379DE182A4592A6C6918895AF263E"/>
  </w:style>
  <w:style w:type="paragraph" w:customStyle="1" w:styleId="B38A358D6C124C689EEE344FA0708D0E">
    <w:name w:val="B38A358D6C124C689EEE344FA0708D0E"/>
  </w:style>
  <w:style w:type="paragraph" w:customStyle="1" w:styleId="A067A945A9DD4CA6A946B76079CA6255">
    <w:name w:val="A067A945A9DD4CA6A946B76079CA6255"/>
  </w:style>
  <w:style w:type="paragraph" w:customStyle="1" w:styleId="457BE32219174BF480DBB5F4F9E0753F">
    <w:name w:val="457BE32219174BF480DBB5F4F9E0753F"/>
  </w:style>
  <w:style w:type="paragraph" w:customStyle="1" w:styleId="F4AB456DAB1544DD93F8051F157F15BC">
    <w:name w:val="F4AB456DAB1544DD93F8051F157F15BC"/>
  </w:style>
  <w:style w:type="paragraph" w:customStyle="1" w:styleId="BC46624BB2364B2B8A2BB56B1DE67BA7">
    <w:name w:val="BC46624BB2364B2B8A2BB56B1DE67BA7"/>
  </w:style>
  <w:style w:type="paragraph" w:customStyle="1" w:styleId="699E7C1488804B09B86B9750C1088E74">
    <w:name w:val="699E7C1488804B09B86B9750C1088E74"/>
  </w:style>
  <w:style w:type="paragraph" w:customStyle="1" w:styleId="70F1F5D080F94593B88EFB3A9F16F0F8">
    <w:name w:val="70F1F5D080F94593B88EFB3A9F16F0F8"/>
  </w:style>
  <w:style w:type="paragraph" w:customStyle="1" w:styleId="F7C873335BD943238AA91CEDF8FD70FB">
    <w:name w:val="F7C873335BD943238AA91CEDF8FD70FB"/>
  </w:style>
  <w:style w:type="paragraph" w:customStyle="1" w:styleId="6BA99064E4004119B179EBD6AE8F2FB3">
    <w:name w:val="6BA99064E4004119B179EBD6AE8F2FB3"/>
  </w:style>
  <w:style w:type="paragraph" w:customStyle="1" w:styleId="8994A9D46DB54398AC03D9674C7DCC9B">
    <w:name w:val="8994A9D46DB54398AC03D9674C7DCC9B"/>
  </w:style>
  <w:style w:type="paragraph" w:customStyle="1" w:styleId="A0A56439CCD54954B64CFA467F17F2A3">
    <w:name w:val="A0A56439CCD54954B64CFA467F17F2A3"/>
  </w:style>
  <w:style w:type="paragraph" w:customStyle="1" w:styleId="832774FCFAC542B3AD32D5B3F52E154F">
    <w:name w:val="832774FCFAC542B3AD32D5B3F52E154F"/>
  </w:style>
  <w:style w:type="paragraph" w:customStyle="1" w:styleId="142C380D83B14086BF3BD643204DB43F">
    <w:name w:val="142C380D83B14086BF3BD643204DB43F"/>
  </w:style>
  <w:style w:type="paragraph" w:customStyle="1" w:styleId="7CBC3EA10041480B850C882F9DF16D49">
    <w:name w:val="7CBC3EA10041480B850C882F9DF16D49"/>
  </w:style>
  <w:style w:type="paragraph" w:customStyle="1" w:styleId="4D556BD34C374AE6AF6C60332622F8BC">
    <w:name w:val="4D556BD34C374AE6AF6C60332622F8BC"/>
  </w:style>
  <w:style w:type="paragraph" w:customStyle="1" w:styleId="93E02FF770714579B58CCF24F87B6F1D">
    <w:name w:val="93E02FF770714579B58CCF24F87B6F1D"/>
  </w:style>
  <w:style w:type="paragraph" w:customStyle="1" w:styleId="5A22ED195C3A466985D55B25F010E7A3">
    <w:name w:val="5A22ED195C3A466985D55B25F010E7A3"/>
  </w:style>
  <w:style w:type="paragraph" w:customStyle="1" w:styleId="71AF80EC8B324E84A6DF5FAC06C55CFD">
    <w:name w:val="71AF80EC8B324E84A6DF5FAC06C55CFD"/>
  </w:style>
  <w:style w:type="paragraph" w:customStyle="1" w:styleId="233C0AB1E05B41B380F6537B74D6D482">
    <w:name w:val="233C0AB1E05B41B380F6537B74D6D482"/>
  </w:style>
  <w:style w:type="paragraph" w:customStyle="1" w:styleId="CDFCC5A222884B9AA1AE07BEE0601DB3">
    <w:name w:val="CDFCC5A222884B9AA1AE07BEE0601DB3"/>
  </w:style>
  <w:style w:type="paragraph" w:customStyle="1" w:styleId="0B73B41AE6834267B554381490500C3A">
    <w:name w:val="0B73B41AE6834267B554381490500C3A"/>
  </w:style>
  <w:style w:type="paragraph" w:customStyle="1" w:styleId="B07B1D3A5B2B4A539F303518BA871ADA">
    <w:name w:val="B07B1D3A5B2B4A539F303518BA871ADA"/>
  </w:style>
  <w:style w:type="paragraph" w:customStyle="1" w:styleId="5C0FC49C21C64E56ABA7BD434E99AB60">
    <w:name w:val="5C0FC49C21C64E56ABA7BD434E99AB60"/>
  </w:style>
  <w:style w:type="paragraph" w:customStyle="1" w:styleId="1092FA466F7F465EA7C163E9D06389E9">
    <w:name w:val="1092FA466F7F465EA7C163E9D06389E9"/>
  </w:style>
  <w:style w:type="paragraph" w:customStyle="1" w:styleId="0B5D188008AF4AD195DA6B50B2E4558C">
    <w:name w:val="0B5D188008AF4AD195DA6B50B2E4558C"/>
  </w:style>
  <w:style w:type="paragraph" w:customStyle="1" w:styleId="24DA8C6098A848CC96EAD8251763F86B">
    <w:name w:val="24DA8C6098A848CC96EAD8251763F86B"/>
  </w:style>
  <w:style w:type="paragraph" w:customStyle="1" w:styleId="D38494D58B6A47BBA368351B5A6E3E83">
    <w:name w:val="D38494D58B6A47BBA368351B5A6E3E83"/>
  </w:style>
  <w:style w:type="paragraph" w:customStyle="1" w:styleId="7BFDFD83B254489E9A0B64CB254DE0FB">
    <w:name w:val="7BFDFD83B254489E9A0B64CB254DE0FB"/>
  </w:style>
  <w:style w:type="paragraph" w:customStyle="1" w:styleId="EB7C47FB93A5424D964A66A003BB068B">
    <w:name w:val="EB7C47FB93A5424D964A66A003BB068B"/>
  </w:style>
  <w:style w:type="paragraph" w:customStyle="1" w:styleId="E6A83ABED7744A548C995CF264EA295F">
    <w:name w:val="E6A83ABED7744A548C995CF264EA295F"/>
  </w:style>
  <w:style w:type="paragraph" w:customStyle="1" w:styleId="6214506FCAB24F13831CDB1A6D41C019">
    <w:name w:val="6214506FCAB24F13831CDB1A6D41C019"/>
  </w:style>
  <w:style w:type="paragraph" w:customStyle="1" w:styleId="CB9F94BF66274404B22B963B4E37BCAC">
    <w:name w:val="CB9F94BF66274404B22B963B4E37BCAC"/>
  </w:style>
  <w:style w:type="paragraph" w:customStyle="1" w:styleId="B802A2AD394D472D8C8320C1163A708D">
    <w:name w:val="B802A2AD394D472D8C8320C1163A708D"/>
  </w:style>
  <w:style w:type="paragraph" w:customStyle="1" w:styleId="7A25A899633144BEAEA3BEC0D280E5C4">
    <w:name w:val="7A25A899633144BEAEA3BEC0D280E5C4"/>
  </w:style>
  <w:style w:type="paragraph" w:customStyle="1" w:styleId="76C02EB384D54E7B8631D3E82A3F98C9">
    <w:name w:val="76C02EB384D54E7B8631D3E82A3F98C9"/>
  </w:style>
  <w:style w:type="paragraph" w:customStyle="1" w:styleId="BF0BC3FE42B545ADBC83ADF4301B8C9E">
    <w:name w:val="BF0BC3FE42B545ADBC83ADF4301B8C9E"/>
  </w:style>
  <w:style w:type="paragraph" w:customStyle="1" w:styleId="0F0E77DDA2714CED82D9CDB4773BB243">
    <w:name w:val="0F0E77DDA2714CED82D9CDB4773BB243"/>
  </w:style>
  <w:style w:type="paragraph" w:customStyle="1" w:styleId="AC88E3E6D84B42D3ABCE730BCF2DE5CE">
    <w:name w:val="AC88E3E6D84B42D3ABCE730BCF2DE5CE"/>
  </w:style>
  <w:style w:type="paragraph" w:customStyle="1" w:styleId="DE1B79F1A9CB47ECAC7EA15E172BB1B1">
    <w:name w:val="DE1B79F1A9CB47ECAC7EA15E172BB1B1"/>
  </w:style>
  <w:style w:type="paragraph" w:customStyle="1" w:styleId="27E0A08631B44D61BE6C7F16F00645D9">
    <w:name w:val="27E0A08631B44D61BE6C7F16F00645D9"/>
  </w:style>
  <w:style w:type="paragraph" w:customStyle="1" w:styleId="608F4B2E64F8428C902CDBEFF1673086">
    <w:name w:val="608F4B2E64F8428C902CDBEFF1673086"/>
  </w:style>
  <w:style w:type="paragraph" w:customStyle="1" w:styleId="38FD2DB018074FA39B1A18C55CB9F446">
    <w:name w:val="38FD2DB018074FA39B1A18C55CB9F446"/>
  </w:style>
  <w:style w:type="paragraph" w:customStyle="1" w:styleId="40EEB3AD79C7465ABDF163FC8A4A3193">
    <w:name w:val="40EEB3AD79C7465ABDF163FC8A4A3193"/>
  </w:style>
  <w:style w:type="paragraph" w:customStyle="1" w:styleId="B0E87A8CE6FF4AE6ACD2037EE3A6A9F0">
    <w:name w:val="B0E87A8CE6FF4AE6ACD2037EE3A6A9F0"/>
  </w:style>
  <w:style w:type="paragraph" w:customStyle="1" w:styleId="BB558FDA3A27430C9A8B2E71F70B52C1">
    <w:name w:val="BB558FDA3A27430C9A8B2E71F70B52C1"/>
  </w:style>
  <w:style w:type="paragraph" w:customStyle="1" w:styleId="4EF2CE658A904DD49F5A2B267D749861">
    <w:name w:val="4EF2CE658A904DD49F5A2B267D749861"/>
  </w:style>
  <w:style w:type="paragraph" w:customStyle="1" w:styleId="423A022CA0DE4A2DBCDD94991C2FA4D3">
    <w:name w:val="423A022CA0DE4A2DBCDD94991C2FA4D3"/>
  </w:style>
  <w:style w:type="paragraph" w:customStyle="1" w:styleId="0EC52C041C1E412AB546E504C3DAC04D">
    <w:name w:val="0EC52C041C1E412AB546E504C3DAC04D"/>
  </w:style>
  <w:style w:type="paragraph" w:customStyle="1" w:styleId="500439559593494990C76B9DB5FD7844">
    <w:name w:val="500439559593494990C76B9DB5FD7844"/>
  </w:style>
  <w:style w:type="paragraph" w:customStyle="1" w:styleId="EB688E27BD8E40DBB3D111E18F5E6314">
    <w:name w:val="EB688E27BD8E40DBB3D111E18F5E6314"/>
  </w:style>
  <w:style w:type="paragraph" w:customStyle="1" w:styleId="5E3D6588605F4C2B9BB2BE1AA6EAE83B">
    <w:name w:val="5E3D6588605F4C2B9BB2BE1AA6EAE83B"/>
  </w:style>
  <w:style w:type="paragraph" w:customStyle="1" w:styleId="FE9A4AE0B62C490AA407539A8FEF05A6">
    <w:name w:val="FE9A4AE0B62C490AA407539A8FEF05A6"/>
  </w:style>
  <w:style w:type="paragraph" w:customStyle="1" w:styleId="FEE7D7B02633434DA9EAD81B2D242029">
    <w:name w:val="FEE7D7B02633434DA9EAD81B2D242029"/>
  </w:style>
  <w:style w:type="paragraph" w:customStyle="1" w:styleId="8EBCF1BBB1434F3198BEF10D3AF82547">
    <w:name w:val="8EBCF1BBB1434F3198BEF10D3AF82547"/>
  </w:style>
  <w:style w:type="paragraph" w:customStyle="1" w:styleId="3C69B6AB27304B479290E727A346D309">
    <w:name w:val="3C69B6AB27304B479290E727A346D309"/>
  </w:style>
  <w:style w:type="paragraph" w:customStyle="1" w:styleId="2BBAC65A53DA45329B9FE678F5B57642">
    <w:name w:val="2BBAC65A53DA45329B9FE678F5B57642"/>
  </w:style>
  <w:style w:type="paragraph" w:customStyle="1" w:styleId="C03DCD6130754BDD998EC8399FBDEE7F">
    <w:name w:val="C03DCD6130754BDD998EC8399FBDEE7F"/>
  </w:style>
  <w:style w:type="paragraph" w:customStyle="1" w:styleId="4A9E5797DF104E4990187D43B5958675">
    <w:name w:val="4A9E5797DF104E4990187D43B5958675"/>
  </w:style>
  <w:style w:type="paragraph" w:customStyle="1" w:styleId="DE50D41B58744032BCD467F3D6C85400">
    <w:name w:val="DE50D41B58744032BCD467F3D6C85400"/>
    <w:rsid w:val="001D1902"/>
  </w:style>
  <w:style w:type="paragraph" w:customStyle="1" w:styleId="511864946162460396FC365329D0BE29">
    <w:name w:val="511864946162460396FC365329D0BE29"/>
    <w:rsid w:val="001D1902"/>
  </w:style>
  <w:style w:type="paragraph" w:customStyle="1" w:styleId="80B92A40E20148BEAE544ACB92CE42BF">
    <w:name w:val="80B92A40E20148BEAE544ACB92CE42BF"/>
    <w:rsid w:val="001D1902"/>
  </w:style>
  <w:style w:type="paragraph" w:customStyle="1" w:styleId="F9DF83F71B074733A1D5C5D4D091342A">
    <w:name w:val="F9DF83F71B074733A1D5C5D4D091342A"/>
    <w:rsid w:val="001D1902"/>
  </w:style>
  <w:style w:type="paragraph" w:customStyle="1" w:styleId="EAE3B345A3B447A59B9ADD917115B2EA">
    <w:name w:val="EAE3B345A3B447A59B9ADD917115B2EA"/>
    <w:rsid w:val="001D1902"/>
  </w:style>
  <w:style w:type="paragraph" w:customStyle="1" w:styleId="C1A791BE47944D15A7421636E1A0E44D">
    <w:name w:val="C1A791BE47944D15A7421636E1A0E44D"/>
    <w:rsid w:val="001D1902"/>
  </w:style>
  <w:style w:type="paragraph" w:customStyle="1" w:styleId="AAE89540BCAA41448002A03EDFFCC2AD">
    <w:name w:val="AAE89540BCAA41448002A03EDFFCC2AD"/>
    <w:rsid w:val="001D1902"/>
  </w:style>
  <w:style w:type="paragraph" w:customStyle="1" w:styleId="CC56D01558FF43339E69FEE7FE6CD39E">
    <w:name w:val="CC56D01558FF43339E69FEE7FE6CD39E"/>
    <w:rsid w:val="001D1902"/>
  </w:style>
  <w:style w:type="paragraph" w:customStyle="1" w:styleId="B8F453C050B84DF3A85CE3B4E6E0DDFC">
    <w:name w:val="B8F453C050B84DF3A85CE3B4E6E0DDFC"/>
    <w:rsid w:val="001D1902"/>
  </w:style>
  <w:style w:type="paragraph" w:customStyle="1" w:styleId="9D15D09E447D410193F8D52CA041DB61">
    <w:name w:val="9D15D09E447D410193F8D52CA041DB61"/>
    <w:rsid w:val="001D1902"/>
  </w:style>
  <w:style w:type="paragraph" w:customStyle="1" w:styleId="CE9F08D2C7574EE48FD6D742F3AA4EE5">
    <w:name w:val="CE9F08D2C7574EE48FD6D742F3AA4EE5"/>
    <w:rsid w:val="001D1902"/>
  </w:style>
  <w:style w:type="paragraph" w:customStyle="1" w:styleId="916DDEEBB78D476CA827E07F1AC93B85">
    <w:name w:val="916DDEEBB78D476CA827E07F1AC93B85"/>
    <w:rsid w:val="001D1902"/>
  </w:style>
  <w:style w:type="paragraph" w:customStyle="1" w:styleId="EB7FE3507BCD4A37B3576E26A32E252F">
    <w:name w:val="EB7FE3507BCD4A37B3576E26A32E252F"/>
    <w:rsid w:val="001D1902"/>
  </w:style>
  <w:style w:type="paragraph" w:customStyle="1" w:styleId="C9DB97320D0648EB9F371FF5186A2C13">
    <w:name w:val="C9DB97320D0648EB9F371FF5186A2C13"/>
    <w:rsid w:val="001D1902"/>
  </w:style>
  <w:style w:type="paragraph" w:customStyle="1" w:styleId="A0FB6285ACDE487A8E8295923839D468">
    <w:name w:val="A0FB6285ACDE487A8E8295923839D468"/>
    <w:rsid w:val="001D1902"/>
  </w:style>
  <w:style w:type="paragraph" w:customStyle="1" w:styleId="324FA37C64C347F3A93B2FDE51354DD8">
    <w:name w:val="324FA37C64C347F3A93B2FDE51354DD8"/>
    <w:rsid w:val="001D1902"/>
  </w:style>
  <w:style w:type="paragraph" w:customStyle="1" w:styleId="CECDFC55946C495FB0B434619348A0EE">
    <w:name w:val="CECDFC55946C495FB0B434619348A0EE"/>
    <w:rsid w:val="001D1902"/>
  </w:style>
  <w:style w:type="paragraph" w:customStyle="1" w:styleId="5A76DEB2645C4EC1A11A45487291FF0E">
    <w:name w:val="5A76DEB2645C4EC1A11A45487291FF0E"/>
    <w:rsid w:val="001D1902"/>
  </w:style>
  <w:style w:type="paragraph" w:customStyle="1" w:styleId="7D107ECFF4884609815B0623687BDE13">
    <w:name w:val="7D107ECFF4884609815B0623687BDE13"/>
    <w:rsid w:val="001D1902"/>
  </w:style>
  <w:style w:type="paragraph" w:customStyle="1" w:styleId="9A655097E0B94FF48F35C80483D6A513">
    <w:name w:val="9A655097E0B94FF48F35C80483D6A513"/>
    <w:rsid w:val="001D1902"/>
  </w:style>
  <w:style w:type="paragraph" w:customStyle="1" w:styleId="3D2B98414E5249BDB1153E731302E126">
    <w:name w:val="3D2B98414E5249BDB1153E731302E126"/>
    <w:rsid w:val="001D1902"/>
  </w:style>
  <w:style w:type="paragraph" w:customStyle="1" w:styleId="BE5524FA05B94E3498858F84BC7D0706">
    <w:name w:val="BE5524FA05B94E3498858F84BC7D0706"/>
    <w:rsid w:val="001D1902"/>
  </w:style>
  <w:style w:type="paragraph" w:customStyle="1" w:styleId="8ABE64E4DEB4478CBA2D6A41D50FF0BE">
    <w:name w:val="8ABE64E4DEB4478CBA2D6A41D50FF0BE"/>
    <w:rsid w:val="001D1902"/>
  </w:style>
  <w:style w:type="paragraph" w:customStyle="1" w:styleId="0B8AD1BC9BA04213903A79C7E26BC2FB">
    <w:name w:val="0B8AD1BC9BA04213903A79C7E26BC2FB"/>
    <w:rsid w:val="001D1902"/>
  </w:style>
  <w:style w:type="paragraph" w:customStyle="1" w:styleId="E987F0119C274D9DA9A8D8633B4E8573">
    <w:name w:val="E987F0119C274D9DA9A8D8633B4E8573"/>
    <w:rsid w:val="001D1902"/>
  </w:style>
  <w:style w:type="paragraph" w:customStyle="1" w:styleId="BD71BED9EBB34DD8BD29618C91532F48">
    <w:name w:val="BD71BED9EBB34DD8BD29618C91532F48"/>
    <w:rsid w:val="001D1902"/>
  </w:style>
  <w:style w:type="paragraph" w:customStyle="1" w:styleId="DAE7EB84DB4D426EB710D0BF45E54309">
    <w:name w:val="DAE7EB84DB4D426EB710D0BF45E54309"/>
    <w:rsid w:val="001D1902"/>
  </w:style>
  <w:style w:type="paragraph" w:customStyle="1" w:styleId="8355AC54F65B4DEE97D41D2993DB5697">
    <w:name w:val="8355AC54F65B4DEE97D41D2993DB5697"/>
    <w:rsid w:val="001D1902"/>
  </w:style>
  <w:style w:type="paragraph" w:customStyle="1" w:styleId="A0EE3EB40C8342C9887E30D97FF881E4">
    <w:name w:val="A0EE3EB40C8342C9887E30D97FF881E4"/>
    <w:rsid w:val="001D1902"/>
  </w:style>
  <w:style w:type="paragraph" w:customStyle="1" w:styleId="77AECFB08B9C45A7927C1DA6EAEF316F">
    <w:name w:val="77AECFB08B9C45A7927C1DA6EAEF316F"/>
    <w:rsid w:val="001D1902"/>
  </w:style>
  <w:style w:type="paragraph" w:customStyle="1" w:styleId="43D9B08EDC654122B6CC7057416DF7F9">
    <w:name w:val="43D9B08EDC654122B6CC7057416DF7F9"/>
    <w:rsid w:val="001D1902"/>
  </w:style>
  <w:style w:type="paragraph" w:customStyle="1" w:styleId="3B14618D0FD646FE944859C525845E21">
    <w:name w:val="3B14618D0FD646FE944859C525845E21"/>
    <w:rsid w:val="001D1902"/>
  </w:style>
  <w:style w:type="paragraph" w:customStyle="1" w:styleId="14DE4C4DACAE4F30BFFF731B757BB071">
    <w:name w:val="14DE4C4DACAE4F30BFFF731B757BB071"/>
    <w:rsid w:val="001D1902"/>
  </w:style>
  <w:style w:type="paragraph" w:customStyle="1" w:styleId="AB6E894130DA49268D3786CB2534BDBF">
    <w:name w:val="AB6E894130DA49268D3786CB2534BDBF"/>
    <w:rsid w:val="001D1902"/>
  </w:style>
  <w:style w:type="paragraph" w:customStyle="1" w:styleId="C28227D8823A4E28AD99876697523D3E">
    <w:name w:val="C28227D8823A4E28AD99876697523D3E"/>
    <w:rsid w:val="001D1902"/>
  </w:style>
  <w:style w:type="paragraph" w:customStyle="1" w:styleId="C645F204676C4E2DB4EEB3C645391D65">
    <w:name w:val="C645F204676C4E2DB4EEB3C645391D65"/>
    <w:rsid w:val="001D1902"/>
  </w:style>
  <w:style w:type="paragraph" w:customStyle="1" w:styleId="B0B321B9BD4C4026896E766D78D2385E">
    <w:name w:val="B0B321B9BD4C4026896E766D78D2385E"/>
    <w:rsid w:val="00024CD3"/>
  </w:style>
  <w:style w:type="paragraph" w:customStyle="1" w:styleId="F4B6422E808A4F4CB436D7225DAA0744">
    <w:name w:val="F4B6422E808A4F4CB436D7225DAA0744"/>
    <w:rsid w:val="00024CD3"/>
  </w:style>
  <w:style w:type="paragraph" w:customStyle="1" w:styleId="6326ED4F595845159E61DCF324DB645D">
    <w:name w:val="6326ED4F595845159E61DCF324DB645D"/>
    <w:rsid w:val="00024CD3"/>
  </w:style>
  <w:style w:type="paragraph" w:customStyle="1" w:styleId="8E664E3DBAA948579018AFC58BD29F71">
    <w:name w:val="8E664E3DBAA948579018AFC58BD29F71"/>
    <w:rsid w:val="00024CD3"/>
  </w:style>
  <w:style w:type="paragraph" w:customStyle="1" w:styleId="4B183F17A8B7473280614A7C9225D320">
    <w:name w:val="4B183F17A8B7473280614A7C9225D320"/>
    <w:rsid w:val="00C74600"/>
  </w:style>
  <w:style w:type="paragraph" w:customStyle="1" w:styleId="898C51525F7D4BD88337DD1D410913E9">
    <w:name w:val="898C51525F7D4BD88337DD1D410913E9"/>
    <w:rsid w:val="00B31BC5"/>
  </w:style>
  <w:style w:type="paragraph" w:customStyle="1" w:styleId="D4B0104EC1D44574A5231CBAF5BC2A6D">
    <w:name w:val="D4B0104EC1D44574A5231CBAF5BC2A6D"/>
    <w:rsid w:val="000850A3"/>
  </w:style>
  <w:style w:type="paragraph" w:customStyle="1" w:styleId="7DBC37D3A20D4DA9923610BD60A896FC">
    <w:name w:val="7DBC37D3A20D4DA9923610BD60A896FC"/>
    <w:rsid w:val="000850A3"/>
  </w:style>
  <w:style w:type="paragraph" w:customStyle="1" w:styleId="7BCD5D05B8CC4689A8710A96B6176B3F">
    <w:name w:val="7BCD5D05B8CC4689A8710A96B6176B3F"/>
    <w:rsid w:val="000850A3"/>
  </w:style>
  <w:style w:type="paragraph" w:customStyle="1" w:styleId="8CF7996E0A69407F88DC000A361EF8D7">
    <w:name w:val="8CF7996E0A69407F88DC000A361EF8D7"/>
    <w:rsid w:val="00E07CF6"/>
  </w:style>
  <w:style w:type="paragraph" w:customStyle="1" w:styleId="6E0E68CA087842619C9308C74E3839CA">
    <w:name w:val="6E0E68CA087842619C9308C74E3839CA"/>
    <w:rsid w:val="00E07CF6"/>
  </w:style>
  <w:style w:type="paragraph" w:customStyle="1" w:styleId="73145265BF7D4522A8ECB6EBCFE74FE0">
    <w:name w:val="73145265BF7D4522A8ECB6EBCFE74FE0"/>
    <w:rsid w:val="00E07CF6"/>
  </w:style>
  <w:style w:type="paragraph" w:customStyle="1" w:styleId="5B0620566D33489DA8F9ED3B296DA211">
    <w:name w:val="5B0620566D33489DA8F9ED3B296DA211"/>
    <w:rsid w:val="00A01A52"/>
  </w:style>
  <w:style w:type="paragraph" w:customStyle="1" w:styleId="4242EBE7891845BEBDC7302326260FC1">
    <w:name w:val="4242EBE7891845BEBDC7302326260FC1"/>
    <w:rsid w:val="00A01A52"/>
  </w:style>
  <w:style w:type="paragraph" w:customStyle="1" w:styleId="1FBEE23DB8ED4F4DB47D668AB08A310B">
    <w:name w:val="1FBEE23DB8ED4F4DB47D668AB08A310B"/>
    <w:rsid w:val="00F75667"/>
  </w:style>
  <w:style w:type="paragraph" w:customStyle="1" w:styleId="55D07A13A87B445396C861632F113FD5">
    <w:name w:val="55D07A13A87B445396C861632F113FD5"/>
    <w:rsid w:val="00F75667"/>
  </w:style>
  <w:style w:type="paragraph" w:customStyle="1" w:styleId="81AF8FACDEEC4947958BB46DA3F4D2BF">
    <w:name w:val="81AF8FACDEEC4947958BB46DA3F4D2BF"/>
    <w:rsid w:val="00F75667"/>
  </w:style>
  <w:style w:type="paragraph" w:customStyle="1" w:styleId="EF7DC74013C048CB881751384CB30FDD">
    <w:name w:val="EF7DC74013C048CB881751384CB30FDD"/>
    <w:rsid w:val="00F75667"/>
  </w:style>
  <w:style w:type="paragraph" w:customStyle="1" w:styleId="98CA939A2354495F880D4825001E4DEE">
    <w:name w:val="98CA939A2354495F880D4825001E4DEE"/>
    <w:rsid w:val="00F75667"/>
  </w:style>
  <w:style w:type="paragraph" w:customStyle="1" w:styleId="A30C23C264D144DF85A4221F9D18C159">
    <w:name w:val="A30C23C264D144DF85A4221F9D18C159"/>
    <w:rsid w:val="00F75667"/>
  </w:style>
  <w:style w:type="paragraph" w:customStyle="1" w:styleId="07BD6F193A28438AAF013A6BF9562884">
    <w:name w:val="07BD6F193A28438AAF013A6BF9562884"/>
    <w:rsid w:val="00F75667"/>
  </w:style>
  <w:style w:type="paragraph" w:customStyle="1" w:styleId="804A5F68D0014812AA27EC5304997AB5">
    <w:name w:val="804A5F68D0014812AA27EC5304997AB5"/>
    <w:rsid w:val="00F75667"/>
  </w:style>
  <w:style w:type="paragraph" w:customStyle="1" w:styleId="06741CF1218D4F3382112025B8F0B9E5">
    <w:name w:val="06741CF1218D4F3382112025B8F0B9E5"/>
    <w:rsid w:val="00F75667"/>
  </w:style>
  <w:style w:type="paragraph" w:customStyle="1" w:styleId="9159E9E1212C45FAA5BC33A56F90CC07">
    <w:name w:val="9159E9E1212C45FAA5BC33A56F90CC07"/>
    <w:rsid w:val="00F75667"/>
  </w:style>
  <w:style w:type="paragraph" w:customStyle="1" w:styleId="9F7B9E282D0B4DABB162996D9E17FF5C">
    <w:name w:val="9F7B9E282D0B4DABB162996D9E17FF5C"/>
    <w:rsid w:val="00F75667"/>
  </w:style>
  <w:style w:type="paragraph" w:customStyle="1" w:styleId="1A65C22F33474A2EAB15B5BBD863AD26">
    <w:name w:val="1A65C22F33474A2EAB15B5BBD863AD26"/>
    <w:rsid w:val="00F75667"/>
  </w:style>
  <w:style w:type="paragraph" w:customStyle="1" w:styleId="128F41140F6E4245AAAEB2AC334F3DCB">
    <w:name w:val="128F41140F6E4245AAAEB2AC334F3DCB"/>
    <w:rsid w:val="009E0C40"/>
  </w:style>
  <w:style w:type="paragraph" w:customStyle="1" w:styleId="1DEA3E060F4E42E3BF73D8D16D76651A">
    <w:name w:val="1DEA3E060F4E42E3BF73D8D16D76651A"/>
    <w:rsid w:val="009E0C40"/>
  </w:style>
  <w:style w:type="paragraph" w:customStyle="1" w:styleId="41378819711B4E3B8D4C1751528DE601">
    <w:name w:val="41378819711B4E3B8D4C1751528DE601"/>
    <w:rsid w:val="009E0C40"/>
  </w:style>
  <w:style w:type="paragraph" w:customStyle="1" w:styleId="F205933E66CA49FDB4FE0A7DFEE93F23">
    <w:name w:val="F205933E66CA49FDB4FE0A7DFEE93F23"/>
    <w:rsid w:val="0036413C"/>
  </w:style>
  <w:style w:type="paragraph" w:customStyle="1" w:styleId="FB4382A9662D45BE9E11C66FE73DF4D2">
    <w:name w:val="FB4382A9662D45BE9E11C66FE73DF4D2"/>
    <w:rsid w:val="0036413C"/>
  </w:style>
  <w:style w:type="paragraph" w:customStyle="1" w:styleId="081740884D054F159B028D60D740F93A">
    <w:name w:val="081740884D054F159B028D60D740F93A"/>
    <w:rsid w:val="00D92B3B"/>
  </w:style>
  <w:style w:type="paragraph" w:customStyle="1" w:styleId="4C59E660912043269EF5EC35B262FD73">
    <w:name w:val="4C59E660912043269EF5EC35B262FD73"/>
    <w:rsid w:val="00F02D8A"/>
  </w:style>
  <w:style w:type="paragraph" w:customStyle="1" w:styleId="0FA39C3A4F024820A2F24A0D6144E6A5">
    <w:name w:val="0FA39C3A4F024820A2F24A0D6144E6A5"/>
    <w:rsid w:val="00F02D8A"/>
  </w:style>
  <w:style w:type="paragraph" w:customStyle="1" w:styleId="CAD8BF18CDF14BB09CAC50DE37D5F876">
    <w:name w:val="CAD8BF18CDF14BB09CAC50DE37D5F876"/>
    <w:rsid w:val="00F02D8A"/>
  </w:style>
  <w:style w:type="paragraph" w:customStyle="1" w:styleId="2E4F6FD517A9499C9615B0B41714BDB7">
    <w:name w:val="2E4F6FD517A9499C9615B0B41714BDB7"/>
    <w:rsid w:val="00F02D8A"/>
  </w:style>
  <w:style w:type="paragraph" w:customStyle="1" w:styleId="68E182FF97674E3E8362E2F597F980B5">
    <w:name w:val="68E182FF97674E3E8362E2F597F980B5"/>
    <w:rsid w:val="0093736E"/>
  </w:style>
  <w:style w:type="paragraph" w:customStyle="1" w:styleId="B7F6CEC141174C4481B4644C8B7C0615">
    <w:name w:val="B7F6CEC141174C4481B4644C8B7C0615"/>
    <w:rsid w:val="0093736E"/>
  </w:style>
  <w:style w:type="paragraph" w:customStyle="1" w:styleId="CA89284BDBAF4139ABEF3774290771DF">
    <w:name w:val="CA89284BDBAF4139ABEF3774290771DF"/>
    <w:rsid w:val="0093736E"/>
  </w:style>
  <w:style w:type="paragraph" w:customStyle="1" w:styleId="CAB6E887D1724FD488FB027E2B4D7E27">
    <w:name w:val="CAB6E887D1724FD488FB027E2B4D7E27"/>
    <w:rsid w:val="0093736E"/>
  </w:style>
  <w:style w:type="paragraph" w:customStyle="1" w:styleId="FFB2E1A2299841D49D989BF8AC69B303">
    <w:name w:val="FFB2E1A2299841D49D989BF8AC69B303"/>
    <w:rsid w:val="0093736E"/>
  </w:style>
  <w:style w:type="paragraph" w:customStyle="1" w:styleId="50F75A0C433B47339624DF86A2AE6816">
    <w:name w:val="50F75A0C433B47339624DF86A2AE6816"/>
    <w:rsid w:val="0093736E"/>
  </w:style>
  <w:style w:type="paragraph" w:customStyle="1" w:styleId="C0544A4AE0914573BC207F969BEA8CAD">
    <w:name w:val="C0544A4AE0914573BC207F969BEA8CAD"/>
    <w:rsid w:val="0093736E"/>
  </w:style>
  <w:style w:type="paragraph" w:customStyle="1" w:styleId="5482D25A06864E178B20795011408365">
    <w:name w:val="5482D25A06864E178B20795011408365"/>
    <w:rsid w:val="0093736E"/>
  </w:style>
  <w:style w:type="paragraph" w:customStyle="1" w:styleId="338362B830154AA88A59D44664BD7415">
    <w:name w:val="338362B830154AA88A59D44664BD7415"/>
    <w:rsid w:val="0093736E"/>
  </w:style>
  <w:style w:type="paragraph" w:customStyle="1" w:styleId="566A191B70194F49A224A1BBD0958BE0">
    <w:name w:val="566A191B70194F49A224A1BBD0958BE0"/>
    <w:rsid w:val="0093736E"/>
  </w:style>
  <w:style w:type="paragraph" w:customStyle="1" w:styleId="B01A4A5426D34B378A9012C72057AEBD">
    <w:name w:val="B01A4A5426D34B378A9012C72057AEBD"/>
    <w:rsid w:val="0093736E"/>
  </w:style>
  <w:style w:type="paragraph" w:customStyle="1" w:styleId="12F26A8714024EFD8E55FB7E7ED3F179">
    <w:name w:val="12F26A8714024EFD8E55FB7E7ED3F179"/>
    <w:rsid w:val="0093736E"/>
  </w:style>
  <w:style w:type="paragraph" w:customStyle="1" w:styleId="6C1F074C54E24B268A50A1FB2831DE6D">
    <w:name w:val="6C1F074C54E24B268A50A1FB2831DE6D"/>
    <w:rsid w:val="0093736E"/>
  </w:style>
  <w:style w:type="paragraph" w:customStyle="1" w:styleId="254DCF4CC6A346179D91BBE6F809DAEF">
    <w:name w:val="254DCF4CC6A346179D91BBE6F809DAEF"/>
    <w:rsid w:val="0093736E"/>
  </w:style>
  <w:style w:type="paragraph" w:customStyle="1" w:styleId="9C07B3F51FF94ABC9D3296A973195BD1">
    <w:name w:val="9C07B3F51FF94ABC9D3296A973195BD1"/>
    <w:rsid w:val="0093736E"/>
  </w:style>
  <w:style w:type="paragraph" w:customStyle="1" w:styleId="14EE1C4667AE44F7B67AD134E8EE769E">
    <w:name w:val="14EE1C4667AE44F7B67AD134E8EE769E"/>
    <w:rsid w:val="0093736E"/>
  </w:style>
  <w:style w:type="paragraph" w:customStyle="1" w:styleId="C9F5061AEFF24D24A279BDFDC992DDA5">
    <w:name w:val="C9F5061AEFF24D24A279BDFDC992DDA5"/>
    <w:rsid w:val="0093736E"/>
  </w:style>
  <w:style w:type="paragraph" w:customStyle="1" w:styleId="4495301FB9AB4221BCF77FE6735A2E00">
    <w:name w:val="4495301FB9AB4221BCF77FE6735A2E00"/>
    <w:rsid w:val="00CB51D6"/>
  </w:style>
  <w:style w:type="paragraph" w:customStyle="1" w:styleId="C063D48963F046DE8CA4E3A54C177110">
    <w:name w:val="C063D48963F046DE8CA4E3A54C177110"/>
    <w:rsid w:val="003351FC"/>
  </w:style>
  <w:style w:type="paragraph" w:customStyle="1" w:styleId="7760F4EAFD0B4609B7D3FABFD8C89B65">
    <w:name w:val="7760F4EAFD0B4609B7D3FABFD8C89B65"/>
    <w:rsid w:val="003351FC"/>
  </w:style>
  <w:style w:type="paragraph" w:customStyle="1" w:styleId="69E19EBF8D9D47CA97F3B4B831FFAEF6">
    <w:name w:val="69E19EBF8D9D47CA97F3B4B831FFAEF6"/>
    <w:rsid w:val="003351FC"/>
  </w:style>
  <w:style w:type="paragraph" w:customStyle="1" w:styleId="B25B32BE90BF4C23BB7999BD55806671">
    <w:name w:val="B25B32BE90BF4C23BB7999BD55806671"/>
    <w:rsid w:val="003351FC"/>
  </w:style>
  <w:style w:type="paragraph" w:customStyle="1" w:styleId="6F4C09DD8CE544BB90E9B89444BC1B28">
    <w:name w:val="6F4C09DD8CE544BB90E9B89444BC1B28"/>
    <w:rsid w:val="00C82640"/>
  </w:style>
  <w:style w:type="paragraph" w:customStyle="1" w:styleId="06C2BC7566F54E549AE2087019D9EA2F">
    <w:name w:val="06C2BC7566F54E549AE2087019D9EA2F"/>
    <w:rsid w:val="00C82640"/>
  </w:style>
  <w:style w:type="paragraph" w:customStyle="1" w:styleId="7B70D3833314472BBE4BBF9468FD448F">
    <w:name w:val="7B70D3833314472BBE4BBF9468FD448F"/>
    <w:rsid w:val="00C82640"/>
  </w:style>
  <w:style w:type="paragraph" w:customStyle="1" w:styleId="0A17949485B74471AD31CE77811020F9">
    <w:name w:val="0A17949485B74471AD31CE77811020F9"/>
    <w:rsid w:val="00C826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UI/_rels/customUI.xml.rels><?xml version="1.0" encoding="UTF-8" standalone="yes"?>
<Relationships xmlns="http://schemas.openxmlformats.org/package/2006/relationships"><Relationship Id="logo" Type="http://schemas.openxmlformats.org/officeDocument/2006/relationships/image" Target="images/logo.png"/><Relationship Id="logo2" Type="http://schemas.openxmlformats.org/officeDocument/2006/relationships/image" Target="images/logo2.png"/><Relationship Id="user" Type="http://schemas.openxmlformats.org/officeDocument/2006/relationships/image" Target="images/user.png"/><Relationship Id="user2" Type="http://schemas.openxmlformats.org/officeDocument/2006/relationships/image" Target="images/user2.png"/></Relationships>
</file>

<file path=customUI/customUI.xml><?xml version="1.0" encoding="utf-8"?>
<customUI xmlns="http://schemas.microsoft.com/office/2006/01/customui">
  <commands>
    <command idMso="ApplicationOptionsDialog" enabled="false"/>
    <command idMso="Help" enabled="false"/>
    <command idMso="WindowClose" enabled="false"/>
    <command idMso="WindowRestore" enabled="false"/>
    <command idMso="WindowMinimize" enabled="false"/>
  </commands>
  <ribbon startFromScratch="false">
    <!-- *********************** MS Word 2007 ***********************-->
    <!-- *********** Aplikasi ALMaS berbasis Microsoft Excel ***************-->
    <!-- **** www. berkresi.net email : kantor.berkreasi@gmail.com ****-->
    <!-- *********   Hargailah Karya cipta anak bangsa   **************-->
    <!-- ********** Demi kemajuan kreatifitas negeri ini **************-->
    <!-- *******************   @2019 ALI ISHAQ    *********************-->
    <!-- **************************************************************-->
    <officeMenu>
      <button idMso="FileNew" visible="false"/>
      <button idMso="FileOpen" visible="false"/>
      <button idMso="FileSaveAs" visible="false"/>
      <!-- <button idMso="FileSave" visible="false" /> -->
      <button idMso="Prepare" visible="false"/>
      <button idMso="Publish" visible="false"/>
    </officeMenu>
    <!-- <contextualTabs> -->
    <!-- <tabSet idMso="TabSetSmartArtTools" visible="false" /> -->
    <!-- <tabSet idMso="TabSetChartTools" visible="false" /> -->
    <!-- <tabSet idMso="TabSetDrawingTools" visible="false" /> -->
    <!-- <tabSet idMso="TabSetPictureTools" visible="false" /> -->
    <!-- <tabSet idMso="TabSetPivotTableTools" visible="false" /> -->
    <!-- <tabSet idMso="TabSetHeaderAndFooterTools" visible="false" /> -->
    <!-- <tabSet idMso="TabSetTableToolsExcel" visible="false" /> -->
    <!-- <tabSet idMso="TabSetPivotChartTools" visible="false" /> -->
    <!-- <tabSet idMso="TabSetInkTools" visible="false" /> -->
    <!-- </contextualTabs> -->
    <tabs>
      <tab id="TabALMaS_1" label="   RPP MANAJEMEN   " insertBeforeMso="TabHome">
        <group id="GroupALMaS_11" label="SISTEM">
          <button id="Tombol_XX1a" label="   "/>
          <separator id="Batas_11"/>
          <button idMso="FileSave" label="Simpan" size="normal" imageMso="FileSave"/>
          <button idMso="FileClose" label="Tutup" size="normal"/>
          <button idMso="FileExit" label="Keluar" size="normal" imageMso="keluar"/>
          <button idMso="PasteTextOnly" label="Tempel Teks" size="large" imageMso="PasteTextOnly"/>
          <button idMso="PasteSpecialDialog" label="Tempel Spesial" size="large" imageMso="Paste"/>
          <separator id="Batas_11b"/>
          <labelControl id="Labelcontrol1" label="  Tambah:"/>
          <button idMso="TextFromFileInsert" label="+Teks Word Lain" size="normal" imageMso="TextFromFileInsert"/>
          <button idMso="PictureInsertFromFile" label="+Gambar" size="normal" imageMso="PictureInsertFromFile"/>
          <separator id="Batas_11c"/>
        </group>
        <group id="GroupALMaS_14" label="NAVIGASI DAN CETAK">
          <button id="Tombol_XX3" label="   "/>
          <!-- <toggleButton idMso="NavigationPaneShowHide" size="large" label="Navigasi Konten" imageMso="CreateFormWithMultipleItems" /> -->
          <toggleButton idMso="ViewDocumentMap" size="large" label="Navigasi Konten" imageMso="CreateFormWithMultipleItems"/>
          <separator id="Batas_14C"/>
          <button idMso="FileSaveAsPdfOrXps" label="Ekspor PDF" size="large" imageMso="FileSaveAsPdfOrXps"/>
          <menu id="pdf1" size="normal">
            <menuSeparator id="pdf1a" title="       Panduan Ekspor PDF:"/>
            <button id="pd1" label="Ekspor PDF minimal Word 2010 atau yang lebih baru"/>
            <button id="pd2" label="Untuk Word 2007 diperlukan instal aplikasi SaveAsPDF"/>
            <button id="pd3" label="SaveAsPDF 2007 bisa di download di situs Microsoft"/>
          </menu>
          <button idMso="FilePrintQuick" label="Cetak Langsung" size="large" imageMso="FilePrint"/>
          <button idMso="FilePrint" label="Pilih Printer" size="normal" imageMso="FilePrintQuick"/>
          <button idMso="PrintPreviewAndPrint" label="Page Setup" imageMso="FilePrintQuick"/>
          <toggleButton idMso="FilePrintPreview" label="Print Preview" imageMso="FilePrintQuick"/>
        </group>
        <group id="GroupALMaS_12" label="I N F O R M A S I">
          <button id="Tombol_XX1" label="   "/>
          <separator id="Batas_12"/>
          <!-- gallery-->
          <gallery id="rxgal" label="Panduan Singkat" columns="3" rows="10" itemWidth="390" itemHeight="300" imageMso="Help" showItemLabel="false" size="large">
            <item id="rxitem0" label="user" screentip="Navigasi" image="user"/>
            <item id="rxitem1" label="user2" screentip="Edit Teks" image="user2"/>
            <!--  gallery-->
            <button id="rxbtn" imageMso="RefreshStatus" label="Panduan Singkat"/>
          </gallery>
          <menu id="MenuADMIN" size="normal" imageMso="TentativeAcceptInvitation">
            <menuSeparator id="ms_P5" title="       Nama Aplikasi"/>
            <button id="Tombol_127" label="RPP Manajemen" imageMso="FieldInsert"/>
            <menuSeparator id="ms_P5a" title="       Versi"/>
            <button id="Tombol_126a" label="1.0" imageMso="FileDocumentEncrypt"/>
            <menuSeparator id="ms_P6b" title="       Kontak"/>
            <button id="Tombol_126ba" label="www.berkreasi.net" imageMso="BlogHomePage"/>
            <button id="Tombol_126da" label="kantor.berkreasi@gmail.com" imageMso="GoToMail"/>
            <button id="Tombol_126c" label="085 606 139 312" imageMso="DistributionListSelectMembers"/>
            <menuSeparator id="ms_P6c" title="       Disclaimer"/>
            <button id="Tombol_126d" label="Kami hanya menyediakan templat Word saja"/>
            <button id="Tombol_126e" label="Konten diluar tanggung Jawab kami"/>
            <button id="Tombol_126ea" label="Guru dapat mengembangkan konten sesuai kebutuhan"/>
          </menu>
          <separator id="Batas_14"/>
          <button id="Tombol_XX2" label="   "/>
        </group>
        <group id="GroupALMaS_12z" label=" ">
          <gallery id="rxgal2" label=" " columns="3" rows="10" itemWidth="300" itemHeight="300" image="logo" showItemLabel="false" size="large">
            <item id="rxitemB0" label="Tentang" screentip="Tentang" image="logo"/>
          </gallery>
          <button id="rxbtnB1" imageMso="DistributionListAddNewMember" label="NamaGuru, M.Pd."/>
          <button id="rxbtnB2" imageMso="FieldInsert" label="RPP Manajemen"/>
        </group>
        <!-- <group  id="Group1" label=" "> -->
        <!-- <button id="Button1" imageMso="R" label="::...Mana" size="large"/> -->
        <!-- <button id="Button2" imageMso="P" label="jemen...::" size="large"/> -->
        <!-- <button id="Button3" imageMso="P" label=" " size="large"/> -->
        <!-- </group > -->
      </tab>
      <!-- <tab  idMso="TabHome" > -->
      <!-- <group idMso="GroupClipboard" visible="false"/> -->
      <!-- </tab > -->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Surabaya, 20 September </PublishDate>
  <Abstract/>
  <CompanyAddress>Jl. Alamat Lengkap X-1 NamaKota Propinsi Jawa TImur</CompanyAddress>
  <CompanyPhone>085331270xxx</CompanyPhone>
  <CompanyFax>Magersari Permai X 25 Sidoarjo Propinsi Jawa Timur</CompanyFax>
  <CompanyEmail>alamatemail@gmail.com</CompanyEmail>
</CoverPageProperties>
</file>

<file path=customXml/item2.xml><?xml version="1.0" encoding="utf-8"?>
<b:Sources xmlns:b="http://schemas.openxmlformats.org/officeDocument/2006/bibliography" xmlns="http://schemas.openxmlformats.org/officeDocument/2006/bibliography" SelectedStyle="\APA.XSL" StyleName="APA">
  <b:Source>
    <b:Tag>AlB00</b:Tag>
    <b:SourceType>Book</b:SourceType>
    <b:Guid>{B44D78DE-869C-4C1A-A3EE-19ECEA83CD91}</b:Guid>
    <b:Author>
      <b:Author>
        <b:NameList>
          <b:Person>
            <b:Last>Al-Barry</b:Last>
            <b:First>Dahlan</b:First>
          </b:Person>
          <b:Person>
            <b:Last>Yakub</b:Last>
            <b:First>Y L</b:First>
          </b:Person>
          <b:Person>
            <b:First>Lya Sofyan</b:First>
          </b:Person>
        </b:NameList>
      </b:Author>
    </b:Author>
    <b:Title>Kamus Induk Istilah Ilmiah</b:Title>
    <b:Year>2000</b:Year>
    <b:City>Surabaya</b:City>
    <b:Publisher>Target Press</b:Publisher>
    <b:LCID>id-ID</b:LCID>
    <b:RefOrder>4</b:RefOrder>
  </b:Source>
  <b:Source>
    <b:Tag>Suh13</b:Tag>
    <b:SourceType>Book</b:SourceType>
    <b:Guid>{C1793D55-C03B-4AEC-93AA-358F82290599}</b:Guid>
    <b:Author>
      <b:Author>
        <b:NameList>
          <b:Person>
            <b:Last>Arikunto</b:Last>
            <b:First>Suharsimi</b:First>
          </b:Person>
        </b:NameList>
      </b:Author>
    </b:Author>
    <b:Title>Prosedur Penelitian Suatu Pendekatan Praktik</b:Title>
    <b:Year>2013</b:Year>
    <b:City>Jakarta</b:City>
    <b:Publisher>Rineka Cipta</b:Publisher>
    <b:LCID>id-ID</b:LCID>
    <b:RefOrder>5</b:RefOrder>
  </b:Source>
  <b:Source>
    <b:Tag>BSN09</b:Tag>
    <b:SourceType>Book</b:SourceType>
    <b:Guid>{F9EEF9C8-FC97-4945-BC32-AB134CF9FB79}</b:Guid>
    <b:Author>
      <b:Author>
        <b:NameList>
          <b:Person>
            <b:Last>BSNP</b:Last>
          </b:Person>
        </b:NameList>
      </b:Author>
    </b:Author>
    <b:Title>Permendiknas RI No. 22 Tahun 2006 tentang Standar Isi untuk Satuan Pendidikan Dasar dan Menengah</b:Title>
    <b:Year>2009</b:Year>
    <b:City>Jakarta</b:City>
    <b:Publisher>BSNP</b:Publisher>
    <b:LCID>id-ID</b:LCID>
    <b:RefOrder>6</b:RefOrder>
  </b:Source>
  <b:Source>
    <b:Tag>Ech96</b:Tag>
    <b:SourceType>Book</b:SourceType>
    <b:Guid>{9979D792-B509-4D77-9C55-598CA4F8F508}</b:Guid>
    <b:Title>Kamus Inggris Indonesia</b:Title>
    <b:Year>1996</b:Year>
    <b:City>Jakarta</b:City>
    <b:Publisher>Gramedia</b:Publisher>
    <b:Author>
      <b:Author>
        <b:NameList>
          <b:Person>
            <b:Last>Echols</b:Last>
            <b:First>John M.</b:First>
          </b:Person>
          <b:Person>
            <b:Last>Shadily</b:Last>
            <b:First>Hassan</b:First>
          </b:Person>
        </b:NameList>
      </b:Author>
    </b:Author>
    <b:RefOrder>7</b:RefOrder>
  </b:Source>
  <b:Source>
    <b:Tag>Fat17</b:Tag>
    <b:SourceType>Book</b:SourceType>
    <b:Guid>{9EA748DE-3027-4428-ADA2-CD74598282B0}</b:Guid>
    <b:Title>Belajar dan Pembelajaran Modern: Konsep Dasar, Inovasi dan Teori Pembelajaran</b:Title>
    <b:Year>2017</b:Year>
    <b:City>Yogyakarta</b:City>
    <b:Publisher>Penerbit Garudhawaca</b:Publisher>
    <b:Author>
      <b:Author>
        <b:NameList>
          <b:Person>
            <b:Last>Fathurrohman</b:Last>
            <b:First>Muhammad</b:First>
          </b:Person>
        </b:NameList>
      </b:Author>
    </b:Author>
    <b:RefOrder>8</b:RefOrder>
  </b:Source>
  <b:Source>
    <b:Tag>Dep03</b:Tag>
    <b:SourceType>Book</b:SourceType>
    <b:Guid>{3B4CE3DC-697B-4969-B0CA-91250D681886}</b:Guid>
    <b:Author>
      <b:Author>
        <b:NameList>
          <b:Person>
            <b:Last>Depdiknas</b:Last>
          </b:Person>
        </b:NameList>
      </b:Author>
    </b:Author>
    <b:Title>Standar Kompetensi Mata Pelajaran Sosiologi Sekolah Menengah Atas dan Madrasah Aliyah</b:Title>
    <b:Year>2003</b:Year>
    <b:City>Jakarta</b:City>
    <b:Publisher>Depdiknas</b:Publisher>
    <b:RefOrder>9</b:RefOrder>
  </b:Source>
  <b:Source>
    <b:Tag>Kem10</b:Tag>
    <b:SourceType>Book</b:SourceType>
    <b:Guid>{E71A5CA2-6E41-4571-B35C-CC57ACEB9C29}</b:Guid>
    <b:Author>
      <b:Author>
        <b:NameList>
          <b:Person>
            <b:Last>Kemendiknas</b:Last>
          </b:Person>
        </b:NameList>
      </b:Author>
    </b:Author>
    <b:Title>Junis Analisis Standar Isi. Jakarta: Kementerian Pendidikan Nasional</b:Title>
    <b:Year>2010</b:Year>
    <b:City>Jakarta</b:City>
    <b:Publisher>Kemendiknas</b:Publisher>
    <b:RefOrder>10</b:RefOrder>
  </b:Source>
  <b:Source>
    <b:Tag>Kus16</b:Tag>
    <b:SourceType>Book</b:SourceType>
    <b:Guid>{CD8936C1-9B15-4240-9329-C0F9C4D198BA}</b:Guid>
    <b:Title>Wawasan IPS Sebagai Kajian Dalam Pembentukan Sikap Dan Nilai</b:Title>
    <b:Year>2016</b:Year>
    <b:City>Malang</b:City>
    <b:Publisher>Media Nusa Creative</b:Publisher>
    <b:Author>
      <b:Author>
        <b:NameList>
          <b:Person>
            <b:Last>Kustiani</b:Last>
            <b:First>Lilik</b:First>
          </b:Person>
        </b:NameList>
      </b:Author>
    </b:Author>
    <b:RefOrder>11</b:RefOrder>
  </b:Source>
  <b:Source>
    <b:Tag>Fir17</b:Tag>
    <b:SourceType>Book</b:SourceType>
    <b:Guid>{1695B51C-6BD5-4D23-9FBB-5531A940944B}</b:Guid>
    <b:Author>
      <b:Author>
        <b:NameList>
          <b:Person>
            <b:Last>Nai</b:Last>
            <b:First>Firmina</b:First>
            <b:Middle>Angela</b:Middle>
          </b:Person>
        </b:NameList>
      </b:Author>
    </b:Author>
    <b:Title>Teori Belajar dan Pembelajaran Implementasinya dalam Pembelajaran</b:Title>
    <b:Year>2017</b:Year>
    <b:City>Yogyakarta</b:City>
    <b:Publisher>Deeppublish Publisher</b:Publisher>
    <b:RefOrder>12</b:RefOrder>
  </b:Source>
  <b:Source>
    <b:Tag>Placeholder1</b:Tag>
    <b:SourceType>Misc</b:SourceType>
    <b:Guid>{43B5BF33-1769-4168-9EFF-CE648C2138FF}</b:Guid>
    <b:RefOrder>13</b:RefOrder>
  </b:Source>
  <b:Source>
    <b:Tag>Rid09</b:Tag>
    <b:SourceType>Book</b:SourceType>
    <b:Guid>{5857DED3-BA16-4B6E-95AC-7D65EFE29A20}</b:Guid>
    <b:Title>Pengantar Statistika Sosial</b:Title>
    <b:Year>2009</b:Year>
    <b:City>Bandung</b:City>
    <b:Publisher>Alfabeta</b:Publisher>
    <b:Author>
      <b:Author>
        <b:NameList>
          <b:Person>
            <b:Last>Riduwan</b:Last>
          </b:Person>
        </b:NameList>
      </b:Author>
    </b:Author>
    <b:RefOrder>14</b:RefOrder>
  </b:Source>
  <b:Source>
    <b:Tag>Sof09</b:Tag>
    <b:SourceType>Book</b:SourceType>
    <b:Guid>{84BDB66A-7050-4653-A012-FF450E4743C9}</b:Guid>
    <b:Author>
      <b:Author>
        <b:NameList>
          <b:Person>
            <b:Last>Sofyan</b:Last>
          </b:Person>
          <b:Person>
            <b:Last>AS.</b:Last>
            <b:First>Aji</b:First>
          </b:Person>
          <b:Person>
            <b:First>G. Primandana</b:First>
          </b:Person>
        </b:NameList>
      </b:Author>
    </b:Author>
    <b:Title>Pembuatan Game Novel Visual ”My Story: Purple Ink” Menggunakan Ren’py</b:Title>
    <b:Year>2009</b:Year>
    <b:City>Yogyakarta</b:City>
    <b:Publisher>AMIKOM</b:Publisher>
    <b:RefOrder>15</b:RefOrder>
  </b:Source>
  <b:Source>
    <b:Tag>Sug10</b:Tag>
    <b:SourceType>Book</b:SourceType>
    <b:Guid>{908FEE80-5160-457B-A98E-B9AAE8986357}</b:Guid>
    <b:Author>
      <b:Author>
        <b:NameList>
          <b:Person>
            <b:Last>Sugiyono</b:Last>
          </b:Person>
        </b:NameList>
      </b:Author>
    </b:Author>
    <b:Title>Metode Penelitian Bisnis</b:Title>
    <b:Year>2010</b:Year>
    <b:City>Bandung</b:City>
    <b:Publisher>Alfabeta</b:Publisher>
    <b:RefOrder>16</b:RefOrder>
  </b:Source>
  <b:Source>
    <b:Tag>Abd17</b:Tag>
    <b:SourceType>Book</b:SourceType>
    <b:Guid>{9EF2DC00-69A7-4779-A9DC-4E2EEC893E99}</b:Guid>
    <b:Author>
      <b:Author>
        <b:NameList>
          <b:Person>
            <b:Last>Wicaksono</b:Last>
            <b:First>Abdul</b:First>
            <b:Middle>Halim</b:Middle>
          </b:Person>
        </b:NameList>
      </b:Author>
    </b:Author>
    <b:Title>Definisi Teknologi Pendidikan, Kajian AECT 1994 dan AECT 2004</b:Title>
    <b:Year>2017</b:Year>
    <b:City>Tidak diterbitkan. Malang</b:City>
    <b:Publisher>UM</b:Publisher>
    <b:RefOrder>17</b:RefOrder>
  </b:Source>
  <b:Source>
    <b:Tag>Sad16</b:Tag>
    <b:SourceType>Book</b:SourceType>
    <b:Guid>{9EA62741-3C6C-44DF-9AFB-BC3046121038}</b:Guid>
    <b:Author>
      <b:Author>
        <b:NameList>
          <b:Person>
            <b:Last>Akbar</b:Last>
            <b:First>Sa'dun</b:First>
          </b:Person>
        </b:NameList>
      </b:Author>
    </b:Author>
    <b:Title>Instrumen Perangkat Pembelajaran</b:Title>
    <b:Year>2016</b:Year>
    <b:City>Malang</b:City>
    <b:Publisher>Rosdakarya</b:Publisher>
    <b:RefOrder>18</b:RefOrder>
  </b:Source>
  <b:Source>
    <b:Tag>Mta16</b:Tag>
    <b:SourceType>Book</b:SourceType>
    <b:Guid>{5610CF65-B049-44AE-BF42-E27157D10A13}</b:Guid>
    <b:Author>
      <b:Author>
        <b:NameList>
          <b:Person>
            <b:Last>Noor</b:Last>
            <b:First>M.</b:First>
            <b:Middle>tauchid</b:Middle>
          </b:Person>
        </b:NameList>
      </b:Author>
    </b:Author>
    <b:Title>Pedoman Penulisan Tesis Pascasarjana PIPS</b:Title>
    <b:Year>2016</b:Year>
    <b:City>Malang</b:City>
    <b:Publisher>Unikama</b:Publisher>
    <b:RefOrder>19</b:RefOrder>
  </b:Source>
  <b:Source>
    <b:Tag>MAi05</b:Tag>
    <b:SourceType>Book</b:SourceType>
    <b:Guid>{7A6AEAB7-54C8-4A91-BF57-34C653A389F3}</b:Guid>
    <b:Author>
      <b:Author>
        <b:NameList>
          <b:Person>
            <b:Last>Yaqin</b:Last>
            <b:First>M.</b:First>
            <b:Middle>Ainul</b:Middle>
          </b:Person>
        </b:NameList>
      </b:Author>
    </b:Author>
    <b:Title>Pendidikan Multikultural</b:Title>
    <b:Year>2005</b:Year>
    <b:City>Yogyakarta</b:City>
    <b:Publisher>Pilar Media</b:Publisher>
    <b:RefOrder>20</b:RefOrder>
  </b:Source>
  <b:Source>
    <b:Tag>HAR04</b:Tag>
    <b:SourceType>Book</b:SourceType>
    <b:Guid>{972263C0-E85E-47E2-B5D4-B97338533F02}</b:Guid>
    <b:Author>
      <b:Author>
        <b:NameList>
          <b:Person>
            <b:Last>Tilaar</b:Last>
            <b:First>HAR.</b:First>
          </b:Person>
        </b:NameList>
      </b:Author>
    </b:Author>
    <b:Title>Multikulturalisme</b:Title>
    <b:Year>2004</b:Year>
    <b:City>Jakarta</b:City>
    <b:Publisher>Grasindo</b:Publisher>
    <b:RefOrder>21</b:RefOrder>
  </b:Source>
  <b:Source>
    <b:Tag>Kal16</b:Tag>
    <b:SourceType>Book</b:SourceType>
    <b:Guid>{A0619C23-01C6-4B78-94C1-14FDDAD74A39}</b:Guid>
    <b:Author>
      <b:Author>
        <b:NameList>
          <b:Person>
            <b:Last>Kaluge</b:Last>
            <b:First>Laurens</b:First>
          </b:Person>
          <b:Person>
            <b:Last>Soedjijono</b:Last>
          </b:Person>
        </b:NameList>
      </b:Author>
    </b:Author>
    <b:Title>Filsafat Ilmu</b:Title>
    <b:Year>2016</b:Year>
    <b:City>Malang</b:City>
    <b:Publisher>Unikama</b:Publisher>
    <b:RefOrder>22</b:RefOrder>
  </b:Source>
  <b:Source>
    <b:Tag>IWa16</b:Tag>
    <b:SourceType>Book</b:SourceType>
    <b:Guid>{A3B94AF3-8948-4B79-BAD0-FB4C8EE16DCD}</b:Guid>
    <b:Author>
      <b:Author>
        <b:NameList>
          <b:Person>
            <b:Last>Legawa</b:Last>
            <b:First>I</b:First>
            <b:Middle>Wayan</b:Middle>
          </b:Person>
        </b:NameList>
      </b:Author>
    </b:Author>
    <b:Title>Sejarah dan Kehidupan Manusia</b:Title>
    <b:Year>2016</b:Year>
    <b:City>Malang</b:City>
    <b:Publisher>Unikama</b:Publisher>
    <b:RefOrder>23</b:RefOrder>
  </b:Source>
  <b:Source>
    <b:Tag>TSu10</b:Tag>
    <b:SourceType>Book</b:SourceType>
    <b:Guid>{C2D7119F-1908-410A-8A91-F9DE51875005}</b:Guid>
    <b:Author>
      <b:Author>
        <b:NameList>
          <b:Person>
            <b:Last>Sutukto</b:Last>
            <b:First>T.</b:First>
          </b:Person>
        </b:NameList>
      </b:Author>
    </b:Author>
    <b:Title>Pedoman Penulisan Karya Ilmiah</b:Title>
    <b:Year>2010</b:Year>
    <b:City>Jember</b:City>
    <b:Publisher>Unej</b:Publisher>
    <b:RefOrder>24</b:RefOrder>
  </b:Source>
  <b:Source>
    <b:Tag>Kus161</b:Tag>
    <b:SourceType>Book</b:SourceType>
    <b:Guid>{6315ECBE-4C89-4EAF-B106-C54A5874D50C}</b:Guid>
    <b:Author>
      <b:Author>
        <b:NameList>
          <b:Person>
            <b:Last>Kustiani</b:Last>
            <b:First>Lilik</b:First>
          </b:Person>
          <b:Person>
            <b:First>dkk</b:First>
          </b:Person>
        </b:NameList>
      </b:Author>
    </b:Author>
    <b:Title>Wawasan IPS</b:Title>
    <b:Year>2016</b:Year>
    <b:City>Malang</b:City>
    <b:Publisher>Unikama</b:Publisher>
    <b:RefOrder>25</b:RefOrder>
  </b:Source>
  <b:Source>
    <b:Tag>Suy16</b:Tag>
    <b:SourceType>Book</b:SourceType>
    <b:Guid>{10934914-3E6B-4EF1-A3BD-5EDC15A0F789}</b:Guid>
    <b:Author>
      <b:Author>
        <b:NameList>
          <b:Person>
            <b:Last>Suyono</b:Last>
            <b:First>Agus</b:First>
          </b:Person>
          <b:Person>
            <b:Last>Noor</b:Last>
            <b:First>M. Tauchid</b:First>
          </b:Person>
        </b:NameList>
      </b:Author>
    </b:Author>
    <b:Title>Teori-Teori Sosial</b:Title>
    <b:Year>2016</b:Year>
    <b:City>Malang</b:City>
    <b:Publisher>UM</b:Publisher>
    <b:RefOrder>26</b:RefOrder>
  </b:Source>
  <b:Source>
    <b:Tag>Sut90</b:Tag>
    <b:SourceType>Book</b:SourceType>
    <b:Guid>{06D85184-4EE8-4FFE-81F6-8D94FDD4EA24}</b:Guid>
    <b:Author>
      <b:Author>
        <b:NameList>
          <b:Person>
            <b:Last>Hadi</b:Last>
            <b:First>Sutrisnoo</b:First>
          </b:Person>
        </b:NameList>
      </b:Author>
    </b:Author>
    <b:Title>Metodologi Research</b:Title>
    <b:Year>1990</b:Year>
    <b:City>Yogyakarta</b:City>
    <b:Publisher>Andi</b:Publisher>
    <b:RefOrder>27</b:RefOrder>
  </b:Source>
  <b:Source>
    <b:Tag>Nyo14</b:Tag>
    <b:SourceType>Book</b:SourceType>
    <b:Guid>{F3500197-424B-46C3-8C9B-B151A2230015}</b:Guid>
    <b:Author>
      <b:Author>
        <b:NameList>
          <b:Person>
            <b:Last>Degeng</b:Last>
            <b:First>Nyoman</b:First>
            <b:Middle>S.</b:Middle>
          </b:Person>
        </b:NameList>
      </b:Author>
    </b:Author>
    <b:Title>Ilmu Pembelajaran</b:Title>
    <b:Year>2014</b:Year>
    <b:City>Bandung</b:City>
    <b:Publisher>Arasmedia</b:Publisher>
    <b:RefOrder>28</b:RefOrder>
  </b:Source>
  <b:Source>
    <b:Tag>Cah16</b:Tag>
    <b:SourceType>Book</b:SourceType>
    <b:Guid>{566F97FD-F89C-48D9-A408-90C03A14C31D}</b:Guid>
    <b:Title>Pengembangan multimedia pembelajaran interaktif subtema usaha pelestarian lingkungan untuk siswa</b:Title>
    <b:Year>2016</b:Year>
    <b:City>Thesis. Tidak diterbitkan. Yogyakarta</b:City>
    <b:Publisher>UNY</b:Publisher>
    <b:Author>
      <b:Author>
        <b:NameList>
          <b:Person>
            <b:Last>Cahya</b:Last>
            <b:First>Rifky Susseto Vebi</b:First>
          </b:Person>
        </b:NameList>
      </b:Author>
    </b:Author>
    <b:RefOrder>29</b:RefOrder>
  </b:Source>
  <b:Source>
    <b:Tag>Efe16</b:Tag>
    <b:SourceType>Book</b:SourceType>
    <b:Guid>{9D0F8C3F-6D8F-49A0-8E1B-AA429559A82F}</b:Guid>
    <b:Title>Penerapan Multimedia Flash Pada Mata Pelajaran Bahasa Jawa Untuk Meningkatkan Motivasi Siswa</b:Title>
    <b:Year>2016</b:Year>
    <b:City>Thesis. Tidak diterbitkan. Yogyakarta</b:City>
    <b:Publisher>UNY</b:Publisher>
    <b:Author>
      <b:Author>
        <b:NameList>
          <b:Person>
            <b:Last>Efendi</b:Last>
            <b:First>Andrean Wahyu</b:First>
          </b:Person>
        </b:NameList>
      </b:Author>
    </b:Author>
    <b:RefOrder>30</b:RefOrder>
  </b:Source>
  <b:Source>
    <b:Tag>Fre16</b:Tag>
    <b:SourceType>Book</b:SourceType>
    <b:Guid>{CA4F46C4-344A-4616-9F37-073F8460C8E7}</b:Guid>
    <b:Author>
      <b:Author>
        <b:NameList>
          <b:Person>
            <b:Last>Prasetyo</b:Last>
            <b:First>Frenki</b:First>
            <b:Middle>Herlambang</b:Middle>
          </b:Person>
        </b:NameList>
      </b:Author>
    </b:Author>
    <b:Title>Pengembangan Multimedia Pembelajaran Kegunungapian Berbasis Android Di Museum Gunung Api Merapi</b:Title>
    <b:Year>2016</b:Year>
    <b:City>Thesis. Tidak diterbitkan. Yogyakarta</b:City>
    <b:Publisher>UNY</b:Publisher>
    <b:RefOrder>31</b:RefOrder>
  </b:Source>
  <b:Source>
    <b:Tag>Rah16</b:Tag>
    <b:SourceType>Book</b:SourceType>
    <b:Guid>{4FDD9B46-36EA-4FC3-83E9-13F84C44D367}</b:Guid>
    <b:Author>
      <b:Author>
        <b:NameList>
          <b:Person>
            <b:Last>Susanto</b:Last>
            <b:First>Rahmi</b:First>
            <b:Middle>Rosyidah</b:Middle>
          </b:Person>
        </b:NameList>
      </b:Author>
    </b:Author>
    <b:Title>Pengembangan Mind Mapping Book Untuk Mata Pelajaran Sosiologi Bagi Siswa Kelas Xi Sekolah Menengah Atas</b:Title>
    <b:Year>2016</b:Year>
    <b:City>Thesis. Tidak diterbitkan. Yogyakarta</b:City>
    <b:Publisher>UNY</b:Publisher>
    <b:RefOrder>32</b:RefOrder>
  </b:Source>
  <b:Source>
    <b:Tag>Bah16</b:Tag>
    <b:SourceType>Book</b:SourceType>
    <b:Guid>{5FF4E888-52D6-4D9A-A217-3D20122741F5}</b:Guid>
    <b:Author>
      <b:Author>
        <b:NameList>
          <b:Person>
            <b:Last>Triwibowo</b:Last>
            <b:First>Bahtiar</b:First>
            <b:Middle>Ageng</b:Middle>
          </b:Person>
        </b:NameList>
      </b:Author>
    </b:Author>
    <b:Title>Pengembangan Game Edukasi Menggunakan Unity 3d Berdisiplin Bersepeda Di Jalan Raya Pada Anak</b:Title>
    <b:Year>2016</b:Year>
    <b:City>Thesis. Tidak diterbitkan. Yogyakarta</b:City>
    <b:Publisher>UNY</b:Publisher>
    <b:RefOrder>33</b:RefOrder>
  </b:Source>
  <b:Source>
    <b:Tag>Cyn15</b:Tag>
    <b:SourceType>JournalArticle</b:SourceType>
    <b:Guid>{BCA724FE-EA34-4372-83EB-638D3129FCAD}</b:Guid>
    <b:Author>
      <b:Author>
        <b:NameList>
          <b:Person>
            <b:Last>Scott</b:Last>
            <b:First>Cynthia</b:First>
            <b:Middle>Luna</b:Middle>
          </b:Person>
        </b:NameList>
      </b:Author>
    </b:Author>
    <b:Title>The Futures Of Learning 2: What Kind Of Learning For The 21 st Century?</b:Title>
    <b:JournalName>UNESCO: Education Research And Foresight</b:JournalName>
    <b:Year>2015</b:Year>
    <b:Pages>3</b:Pages>
    <b:RefOrder>3</b:RefOrder>
  </b:Source>
  <b:Source>
    <b:Tag>Raj91</b:Tag>
    <b:SourceType>Book</b:SourceType>
    <b:Guid>{566C2591-DD00-4B4E-A05A-6FCE2490F665}</b:Guid>
    <b:Title>Education for the twenty-first century: Asia-Pacific perspective.</b:Title>
    <b:Year>1991</b:Year>
    <b:Author>
      <b:Author>
        <b:NameList>
          <b:Person>
            <b:Last>Singh</b:Last>
            <b:First>Raja</b:First>
            <b:Middle>Roy</b:Middle>
          </b:Person>
        </b:NameList>
      </b:Author>
    </b:Author>
    <b:City>Bangkok</b:City>
    <b:Publisher>UNESCO For Asia Pacific</b:Publisher>
    <b:RefOrder>34</b:RefOrder>
  </b:Source>
  <b:Source>
    <b:Tag>Car16</b:Tag>
    <b:SourceType>Book</b:SourceType>
    <b:Guid>{4ABE3058-B4F1-4845-8F78-EC5ADF4E5148}</b:Guid>
    <b:Author>
      <b:Author>
        <b:NameList>
          <b:Person>
            <b:Last>Care</b:Last>
            <b:First>Esther</b:First>
          </b:Person>
          <b:Person>
            <b:Last>Luo</b:Last>
            <b:First>Rebekah</b:First>
          </b:Person>
        </b:NameList>
      </b:Author>
    </b:Author>
    <b:Title>Assessment of Transversal Competencies</b:Title>
    <b:Year>2016</b:Year>
    <b:City>Bangkok</b:City>
    <b:Publisher>UNESCO Asia Pacific</b:Publisher>
    <b:RefOrder>1</b:RefOrder>
  </b:Source>
  <b:Source>
    <b:Tag>Fro10</b:Tag>
    <b:SourceType>JournalArticle</b:SourceType>
    <b:Guid>{03B93914-02A7-4672-A8A0-E89792468203}</b:Guid>
    <b:Title>Student-Centered Learning Addressing Faculty Questions about Studentcentered Learning</b:Title>
    <b:Year>2010</b:Year>
    <b:Author>
      <b:Author>
        <b:NameList>
          <b:Person>
            <b:Last>Froyd</b:Last>
            <b:First>Jeffrey</b:First>
          </b:Person>
          <b:Person>
            <b:Last>Simpson</b:Last>
            <b:First>Nancy</b:First>
          </b:Person>
        </b:NameList>
      </b:Author>
    </b:Author>
    <b:JournalName>Texas A&amp;M University Journal</b:JournalName>
    <b:Pages>1-11</b:Pages>
    <b:RefOrder>2</b:RefOrder>
  </b:Source>
  <b:Source>
    <b:Tag>Fre10</b:Tag>
    <b:SourceType>JournalArticle</b:SourceType>
    <b:Guid>{C323C3BD-6DCB-4CD5-B6D7-6BC1B7FA35F5}</b:Guid>
    <b:Author>
      <b:Author>
        <b:NameList>
          <b:Person>
            <b:Last>Frezzo</b:Last>
            <b:First>Dennis</b:First>
            <b:Middle>C.</b:Middle>
          </b:Person>
          <b:Person>
            <b:Last>T. Behrens</b:Last>
            <b:First>John </b:First>
          </b:Person>
        </b:NameList>
      </b:Author>
    </b:Author>
    <b:Title>Design Patterns for Learning and Assessment: Facilitating the Introduction of a Complex Simulation-Based Learning Environment into a Community of Instructors</b:Title>
    <b:JournalName>Journal of Science Education and Technology Volume 19</b:JournalName>
    <b:Year>2010</b:Year>
    <b:Pages>105–114 </b:Pages>
    <b:RefOrder>35</b:RefOrder>
  </b:Source>
  <b:Source>
    <b:Tag>Ben17</b:Tag>
    <b:SourceType>JournalArticle</b:SourceType>
    <b:Guid>{02E099BC-D801-4FC6-B88F-AEC5176D428C}</b:Guid>
    <b:Author>
      <b:Author>
        <b:NameList>
          <b:Person>
            <b:Last>Alcott</b:Last>
            <b:First>Benjamin</b:First>
          </b:Person>
        </b:NameList>
      </b:Author>
    </b:Author>
    <b:Title>Does Teacher Encouragement Influence Students’ Educational Progress? A Propensity-Score Matching Analysis</b:Title>
    <b:JournalName>Research in Higher Education Volume 58</b:JournalName>
    <b:Year>2017</b:Year>
    <b:Pages>773–804 </b:Pages>
    <b:RefOrder>36</b:RefOrder>
  </b:Source>
  <b:Source>
    <b:Tag>Jan15</b:Tag>
    <b:SourceType>JournalArticle</b:SourceType>
    <b:Guid>{070E6901-6F22-4008-8AB9-AB64E07E1920}</b:Guid>
    <b:Author>
      <b:Author>
        <b:NameList>
          <b:Person>
            <b:Last>JanssenEmail</b:Last>
            <b:First>Noortje</b:First>
          </b:Person>
          <b:Person>
            <b:Last>Lazonder</b:Last>
            <b:First>Ard W. </b:First>
          </b:Person>
        </b:NameList>
      </b:Author>
    </b:Author>
    <b:Title>Implementing Innovative Technologies Through Lesson Plans: What Kind of Support Do Teachers Prefer?</b:Title>
    <b:JournalName>Journal of Science Education and Technology Volume 24</b:JournalName>
    <b:Year>2015</b:Year>
    <b:Pages>910–920</b:Pages>
    <b:RefOrder>37</b:RefOrder>
  </b:Source>
  <b:Source>
    <b:Tag>Ian09</b:Tag>
    <b:SourceType>JournalArticle</b:SourceType>
    <b:Guid>{35D1DB9A-62A0-4805-BDF6-F5E930556589}</b:Guid>
    <b:Author>
      <b:Author>
        <b:NameList>
          <b:Person>
            <b:Last>Beatty</b:Last>
            <b:First>Ian</b:First>
            <b:Middle>D.</b:Middle>
          </b:Person>
        </b:NameList>
      </b:Author>
    </b:Author>
    <b:Title>Technology-Enhanced Formative Assessment: A Research-Based Pedagogy for Teaching Science with Classroom Response Technology</b:Title>
    <b:JournalName>Journal of Science Education and Technology Volume 18</b:JournalName>
    <b:Year>2009</b:Year>
    <b:Pages>146–162 </b:Pages>
    <b:RefOrder>38</b:RefOrder>
  </b:Source>
  <b:Source>
    <b:Tag>Kli12</b:Tag>
    <b:SourceType>JournalArticle</b:SourceType>
    <b:Guid>{3D5B9902-2C78-4D50-8CEA-0DAA7C4F3767}</b:Guid>
    <b:Author>
      <b:Author>
        <b:NameList>
          <b:Person>
            <b:Last>Klisch</b:Last>
            <b:First>Yvonne</b:First>
          </b:Person>
          <b:Person>
            <b:Last>Miller</b:Last>
            <b:First>Leslie M. </b:First>
          </b:Person>
        </b:NameList>
      </b:Author>
    </b:Author>
    <b:Title>The Impact of a Science Education Game on Students’ Learning and Perception of Inhalants as Body Pollutants</b:Title>
    <b:JournalName>Journal of Science Education and Technology Volume 21</b:JournalName>
    <b:Year>2012</b:Year>
    <b:Pages>295–303</b:Pages>
    <b:RefOrder>39</b:RefOrder>
  </b:Source>
  <b:Source>
    <b:Tag>Mul12</b:Tag>
    <b:SourceType>JournalArticle</b:SourceType>
    <b:Guid>{37B2E843-1F2D-43C1-A4AC-D86E065F9287}</b:Guid>
    <b:Author>
      <b:Author>
        <b:NameList>
          <b:Person>
            <b:Last>MulderEmail</b:Last>
            <b:First>Yvonne</b:First>
            <b:Middle>G.</b:Middle>
          </b:Person>
          <b:Person>
            <b:Last>Lazonder</b:Last>
            <b:First>Ard W. </b:First>
          </b:Person>
        </b:NameList>
      </b:Author>
    </b:Author>
    <b:Title>Validating and Optimizing the Effects of Model Progression in Simulation-Based Inquiry Learning</b:Title>
    <b:JournalName>Journal of Science Education and Technology Volume 21</b:JournalName>
    <b:Year>2012</b:Year>
    <b:Pages>722–729</b:Pages>
    <b:RefOrder>40</b:RefOrder>
  </b:Source>
  <b:Source>
    <b:Tag>Dan10</b:Tag>
    <b:SourceType>Book</b:SourceType>
    <b:Guid>{63AE1522-D788-4B68-93A6-12DED173B7DA}</b:Guid>
    <b:Author>
      <b:Author>
        <b:NameList>
          <b:Person>
            <b:Last>Cavallaro</b:Last>
            <b:First>Dani</b:First>
          </b:Person>
        </b:NameList>
      </b:Author>
    </b:Author>
    <b:Title>Anime and The Visual Novel</b:Title>
    <b:Year>2010</b:Year>
    <b:City>North Carolina</b:City>
    <b:Publisher>McFarland &amp; Company, Inc</b:Publisher>
    <b:RefOrder>41</b:RefOrder>
  </b:Source>
  <b:Source>
    <b:Tag>Jos11</b:Tag>
    <b:SourceType>Book</b:SourceType>
    <b:Guid>{630D6B91-6F94-48D5-8461-9BB5895CB86E}</b:Guid>
    <b:Author>
      <b:Author>
        <b:NameList>
          <b:Person>
            <b:Last>Lebowitz</b:Last>
            <b:First>Josiah</b:First>
          </b:Person>
        </b:NameList>
      </b:Author>
    </b:Author>
    <b:Title>Interactive Storytelling for Video Games</b:Title>
    <b:Year>2011</b:Year>
    <b:City>Oxford</b:City>
    <b:Publisher>Focal Press</b:Publisher>
    <b:RefOrder>42</b:RefOrder>
  </b:Source>
  <b:Source>
    <b:Tag>Luc17</b:Tag>
    <b:SourceType>JournalArticle</b:SourceType>
    <b:Guid>{9F83611B-78B2-4463-8F90-DB7F0BC9CE84}</b:Guid>
    <b:Author>
      <b:Author>
        <b:NameList>
          <b:Person>
            <b:Last>Bruno</b:Last>
            <b:First>Luca</b:First>
            <b:Middle>Paolo</b:Middle>
          </b:Person>
        </b:NameList>
      </b:Author>
    </b:Author>
    <b:Title>Interpreting / Subverting the database: character-conveyed narrative in japanese visual novel pc games</b:Title>
    <b:JournalName>Mutual Images Volume 3</b:JournalName>
    <b:Year>2017</b:Year>
    <b:Pages>92-122</b:Pages>
    <b:RefOrder>43</b:RefOrder>
  </b:Source>
  <b:Source>
    <b:Tag>Cyn151</b:Tag>
    <b:SourceType>JournalArticle</b:SourceType>
    <b:Guid>{DD1286E6-D8F4-4D78-8528-AB23FDC1C59D}</b:Guid>
    <b:Author>
      <b:Author>
        <b:NameList>
          <b:Person>
            <b:Last>Scott</b:Last>
            <b:First>Cynthia</b:First>
            <b:Middle>Luna</b:Middle>
          </b:Person>
        </b:NameList>
      </b:Author>
    </b:Author>
    <b:Title>The Futures of Learning 3: What kind of pedagogies for the 21st century?</b:Title>
    <b:JournalName>EDUCATION RESEARCH AND FORESIGHT - UNESCO</b:JournalName>
    <b:Year>2015</b:Year>
    <b:Pages>1-20</b:Pages>
    <b:RefOrder>44</b:RefOrder>
  </b:Source>
  <b:Source>
    <b:Tag>Int14</b:Tag>
    <b:SourceType>Book</b:SourceType>
    <b:Guid>{8D42EA34-B96A-4F9F-BD1E-F4394489906D}</b:Guid>
    <b:Title>Intel Education Transforming Learning: Introduction to Tablet In The Classroom</b:Title>
    <b:Year>2014</b:Year>
    <b:Author>
      <b:Author>
        <b:NameList>
          <b:Person>
            <b:Last>Team</b:Last>
            <b:First>Intel</b:First>
            <b:Middle>Education</b:Middle>
          </b:Person>
        </b:NameList>
      </b:Author>
    </b:Author>
    <b:City>CA</b:City>
    <b:Publisher>Intel Education</b:Publisher>
    <b:RefOrder>45</b:RefOrder>
  </b:Source>
  <b:Source>
    <b:Tag>Int12</b:Tag>
    <b:SourceType>Book</b:SourceType>
    <b:Guid>{F971D184-B728-42F0-8489-E984B1C440AF}</b:Guid>
    <b:Author>
      <b:Author>
        <b:NameList>
          <b:Person>
            <b:Last>Team</b:Last>
            <b:First>Intel</b:First>
            <b:Middle>Education</b:Middle>
          </b:Person>
        </b:NameList>
      </b:Author>
    </b:Author>
    <b:Title>Intel Essential Course</b:Title>
    <b:Year>2012</b:Year>
    <b:City>CA</b:City>
    <b:Publisher>Intel Education</b:Publisher>
    <b:RefOrder>46</b:RefOrder>
  </b:Source>
  <b:Source>
    <b:Tag>And15</b:Tag>
    <b:SourceType>JournalArticle</b:SourceType>
    <b:Guid>{4C9B118B-8F59-409A-BB0C-B487FC1B09B1}</b:Guid>
    <b:Title>21st Century Education for Student Success and Economic Development</b:Title>
    <b:Year>2015</b:Year>
    <b:Author>
      <b:Author>
        <b:NameList>
          <b:Person>
            <b:Last>Schleicher</b:Last>
            <b:First>Andreas</b:First>
          </b:Person>
        </b:NameList>
      </b:Author>
    </b:Author>
    <b:JournalName>Transforming Education for the Next Generation</b:JournalName>
    <b:Pages>1-11</b:Pages>
    <b:RefOrder>47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C5CD1-4D7E-4175-8295-F74E48396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OK - Proposal Revisi  - AUTO.dotm</Template>
  <TotalTime>30</TotalTime>
  <Pages>24</Pages>
  <Words>3525</Words>
  <Characters>20097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Aplikasi eGURU ALMAS sebagai solusi bagi guru kurikulum 2013</vt:lpstr>
    </vt:vector>
  </TitlesOfParts>
  <Company>PT. SUKSES MAKMUR SEJAHTERA</Company>
  <LinksUpToDate>false</LinksUpToDate>
  <CharactersWithSpaces>23575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Aplikasi eGURU ALMAS sebagai solusi bagi guru kurikulum 2013</dc:title>
  <dc:subject>NamaProduk Inc</dc:subject>
  <dc:creator>NamaCEO, M.Pd.</dc:creator>
  <dc:description>Surabaya, 3 Maret 2020</dc:description>
  <cp:lastModifiedBy>FATHORAZI</cp:lastModifiedBy>
  <cp:revision>3</cp:revision>
  <cp:lastPrinted>2019-03-28T23:29:00Z</cp:lastPrinted>
  <dcterms:created xsi:type="dcterms:W3CDTF">2020-03-16T06:26:00Z</dcterms:created>
  <dcterms:modified xsi:type="dcterms:W3CDTF">2020-03-17T06:01:00Z</dcterms:modified>
  <cp:contentStatus>3578040303840002</cp:contentStatus>
</cp:coreProperties>
</file>