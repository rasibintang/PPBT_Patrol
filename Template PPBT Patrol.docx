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UI/images/logo.png" ContentType="image/.png"/>
  <Override PartName="/customUI/images/logo2.png" ContentType="image/.png"/>
  <Override PartName="/customUI/images/user.png" ContentType="image/.png"/>
  <Override PartName="/customUI/images/user2.png" ContentType="image/.png"/>
</Types>
</file>

<file path=_rels/.rels><?xml version="1.0" encoding="UTF-8" standalone="yes"?>
<Relationships xmlns="http://schemas.openxmlformats.org/package/2006/relationships"><Relationship Id="Rc83aab687b604e3e" Type="http://schemas.microsoft.com/office/2006/relationships/ui/extensibility" Target="customUI/customUI.xml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8437B2" w:rsidRDefault="008437B2" w:rsidP="00665A43">
      <w:pPr>
        <w:pStyle w:val="TOCHeading"/>
      </w:pPr>
      <w:bookmarkStart w:id="0" w:name="_Toc33615329"/>
      <w:bookmarkStart w:id="1" w:name="_Toc33616088"/>
    </w:p>
    <w:p w:rsidR="008437B2" w:rsidRPr="00FA5340" w:rsidRDefault="008437B2" w:rsidP="00665A43">
      <w:pPr>
        <w:pStyle w:val="TOCHeading"/>
        <w:rPr>
          <w:rFonts w:ascii="Segoe UI" w:hAnsi="Segoe UI" w:cs="Segoe UI"/>
          <w:b/>
          <w:color w:val="984806" w:themeColor="accent6" w:themeShade="80"/>
          <w:sz w:val="36"/>
        </w:rPr>
      </w:pPr>
      <w:r w:rsidRPr="00FA5340">
        <w:rPr>
          <w:rFonts w:ascii="Segoe UI" w:hAnsi="Segoe UI" w:cs="Segoe UI"/>
          <w:b/>
          <w:color w:val="984806" w:themeColor="accent6" w:themeShade="80"/>
          <w:sz w:val="36"/>
        </w:rPr>
        <w:t>PROPOSAL PENDANAAN</w:t>
      </w:r>
    </w:p>
    <w:p w:rsidR="008437B2" w:rsidRPr="00FA5340" w:rsidRDefault="008437B2" w:rsidP="00665A43">
      <w:pPr>
        <w:pStyle w:val="TOCHeading"/>
        <w:rPr>
          <w:rFonts w:ascii="Segoe UI" w:hAnsi="Segoe UI" w:cs="Segoe UI"/>
          <w:color w:val="984806" w:themeColor="accent6" w:themeShade="80"/>
          <w:sz w:val="32"/>
        </w:rPr>
      </w:pPr>
      <w:r w:rsidRPr="00FA5340">
        <w:rPr>
          <w:rFonts w:ascii="Segoe UI" w:hAnsi="Segoe UI" w:cs="Segoe UI"/>
          <w:color w:val="984806" w:themeColor="accent6" w:themeShade="80"/>
          <w:sz w:val="32"/>
        </w:rPr>
        <w:t>PROGRAM PERUSAHAAN PEMULA BERBASIS TEKNOLOGI</w:t>
      </w:r>
    </w:p>
    <w:p w:rsidR="008437B2" w:rsidRPr="00FA5340" w:rsidRDefault="008437B2" w:rsidP="00665A43">
      <w:pPr>
        <w:pStyle w:val="TOCHeading"/>
        <w:rPr>
          <w:rFonts w:ascii="Segoe UI" w:hAnsi="Segoe UI" w:cs="Segoe UI"/>
          <w:color w:val="984806" w:themeColor="accent6" w:themeShade="80"/>
          <w:sz w:val="32"/>
        </w:rPr>
      </w:pPr>
      <w:r w:rsidRPr="00FA5340">
        <w:rPr>
          <w:rFonts w:ascii="Segoe UI" w:hAnsi="Segoe UI" w:cs="Segoe UI"/>
          <w:color w:val="984806" w:themeColor="accent6" w:themeShade="80"/>
          <w:sz w:val="32"/>
        </w:rPr>
        <w:t>TAHUN 2020</w:t>
      </w:r>
    </w:p>
    <w:p w:rsidR="008437B2" w:rsidRPr="001E448A" w:rsidRDefault="008437B2" w:rsidP="008437B2">
      <w:pPr>
        <w:pStyle w:val="NoSpacing"/>
        <w:rPr>
          <w:color w:val="002060"/>
          <w:sz w:val="40"/>
          <w:szCs w:val="40"/>
        </w:rPr>
      </w:pPr>
    </w:p>
    <w:p w:rsidR="008437B2" w:rsidRPr="00916C2F" w:rsidRDefault="008437B2" w:rsidP="008437B2">
      <w:pPr>
        <w:pStyle w:val="NoSpacing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5F03B37" wp14:editId="0C1C7CEF">
                <wp:simplePos x="0" y="0"/>
                <wp:positionH relativeFrom="column">
                  <wp:posOffset>-271780</wp:posOffset>
                </wp:positionH>
                <wp:positionV relativeFrom="paragraph">
                  <wp:posOffset>132080</wp:posOffset>
                </wp:positionV>
                <wp:extent cx="5985510" cy="5435600"/>
                <wp:effectExtent l="0" t="0" r="1524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510" cy="5435600"/>
                        </a:xfrm>
                        <a:prstGeom prst="roundRect">
                          <a:avLst>
                            <a:gd name="adj" fmla="val 377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C89CD" id="Rounded Rectangle 2" o:spid="_x0000_s1026" style="position:absolute;margin-left:-21.4pt;margin-top:10.4pt;width:471.3pt;height:428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4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" fillcolor="white [3212]" strokecolor="black [3213]" strokeweight="2pt"/>
            </w:pict>
          </mc:Fallback>
        </mc:AlternateContent>
      </w:r>
    </w:p>
    <w:p w:rsidR="008437B2" w:rsidRDefault="008437B2" w:rsidP="008437B2">
      <w:pPr>
        <w:pStyle w:val="NoSpacing"/>
      </w:pPr>
    </w:p>
    <w:p w:rsidR="008437B2" w:rsidRDefault="00FA5340" w:rsidP="008437B2">
      <w:pPr>
        <w:pStyle w:val="NoSpacing"/>
        <w:jc w:val="center"/>
      </w:pPr>
      <w:r w:rsidRPr="00B80002">
        <w:rPr>
          <w:noProof/>
          <w:lang w:val="id-ID" w:eastAsia="id-ID"/>
        </w:rPr>
        <w:drawing>
          <wp:inline distT="0" distB="0" distL="0" distR="0" wp14:anchorId="1279B92F" wp14:editId="62C1EBAE">
            <wp:extent cx="1318753" cy="200235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980" cy="20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437B2" w:rsidRPr="003F059C" w:rsidRDefault="00AF4751" w:rsidP="008437B2">
      <w:pPr>
        <w:pStyle w:val="NoSpacing"/>
        <w:jc w:val="center"/>
        <w:rPr>
          <w:b/>
          <w:color w:val="C00000"/>
          <w:sz w:val="46"/>
          <w:lang w:val="id-ID"/>
        </w:rPr>
      </w:pPr>
      <w:sdt>
        <w:sdtPr>
          <w:rPr>
            <w:b/>
            <w:color w:val="C00000"/>
            <w:sz w:val="46"/>
          </w:rPr>
          <w:alias w:val="Subject"/>
          <w:tag w:val=""/>
          <w:id w:val="-467054019"/>
          <w:placeholder>
            <w:docPart w:val="69E19EBF8D9D47CA97F3B4B831FFAEF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5C6DDD">
            <w:rPr>
              <w:b/>
              <w:color w:val="C00000"/>
              <w:sz w:val="46"/>
            </w:rPr>
            <w:t>PATROL-E</w:t>
          </w:r>
        </w:sdtContent>
      </w:sdt>
    </w:p>
    <w:p w:rsidR="008437B2" w:rsidRPr="003F059C" w:rsidRDefault="00AF4751" w:rsidP="008437B2">
      <w:pPr>
        <w:pStyle w:val="NoSpacing"/>
        <w:spacing w:line="240" w:lineRule="auto"/>
        <w:jc w:val="center"/>
        <w:rPr>
          <w:b/>
          <w:spacing w:val="40"/>
          <w:lang w:val="id-ID"/>
        </w:rPr>
      </w:pPr>
      <w:sdt>
        <w:sdtPr>
          <w:rPr>
            <w:b/>
            <w:spacing w:val="40"/>
          </w:rPr>
          <w:alias w:val="Company"/>
          <w:tag w:val=""/>
          <w:id w:val="-1446683151"/>
          <w:placeholder>
            <w:docPart w:val="B25B32BE90BF4C23BB7999BD5580667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rPr>
              <w:b/>
              <w:spacing w:val="40"/>
            </w:rPr>
            <w:t>CV. POTER</w:t>
          </w:r>
        </w:sdtContent>
      </w:sdt>
    </w:p>
    <w:p w:rsidR="008437B2" w:rsidRDefault="008437B2" w:rsidP="008437B2">
      <w:pPr>
        <w:pStyle w:val="NoSpacing"/>
        <w:rPr>
          <w:lang w:val="id-ID"/>
        </w:rPr>
      </w:pPr>
    </w:p>
    <w:p w:rsidR="008437B2" w:rsidRDefault="005C6DDD" w:rsidP="00B8422D">
      <w:pPr>
        <w:pStyle w:val="NoSpacing"/>
        <w:jc w:val="center"/>
        <w:rPr>
          <w:lang w:val="id-ID"/>
        </w:rPr>
      </w:pPr>
      <w:r w:rsidRPr="005C6DDD">
        <w:rPr>
          <w:lang w:val="id-ID"/>
        </w:rPr>
        <w:t>“Perangkat Cerdas Internet of Things (IoT) untuk Realtime</w:t>
      </w:r>
      <w:r w:rsidRPr="005C6DDD">
        <w:rPr>
          <w:lang w:val="id-ID"/>
        </w:rPr>
        <w:t xml:space="preserve"> </w:t>
      </w:r>
      <w:r w:rsidRPr="005C6DDD">
        <w:rPr>
          <w:lang w:val="id-ID"/>
        </w:rPr>
        <w:t>Monitoring Proses Pengecekan Instrumen</w:t>
      </w:r>
      <w:bookmarkStart w:id="2" w:name="_GoBack"/>
      <w:bookmarkEnd w:id="2"/>
      <w:r w:rsidRPr="005C6DDD">
        <w:rPr>
          <w:lang w:val="id-ID"/>
        </w:rPr>
        <w:t xml:space="preserve"> (Patrol Check Sheet) di Perusahaan Pembangkit Listrik”</w:t>
      </w:r>
    </w:p>
    <w:p w:rsidR="008437B2" w:rsidRDefault="008437B2" w:rsidP="008437B2">
      <w:pPr>
        <w:pStyle w:val="NoSpacing"/>
        <w:rPr>
          <w:lang w:val="id-ID"/>
        </w:rPr>
      </w:pPr>
    </w:p>
    <w:p w:rsidR="008437B2" w:rsidRDefault="008437B2" w:rsidP="008437B2">
      <w:pPr>
        <w:pStyle w:val="NoSpacing"/>
        <w:jc w:val="center"/>
        <w:rPr>
          <w:lang w:val="id-ID"/>
        </w:rPr>
      </w:pPr>
      <w:r>
        <w:rPr>
          <w:lang w:val="id-ID"/>
        </w:rPr>
        <w:t>Fokus</w:t>
      </w:r>
      <w:r w:rsidRPr="005C5EC7">
        <w:t xml:space="preserve"> </w:t>
      </w:r>
      <w:proofErr w:type="spellStart"/>
      <w:r w:rsidRPr="005C5EC7">
        <w:t>Prioritas</w:t>
      </w:r>
      <w:proofErr w:type="spellEnd"/>
      <w:r w:rsidRPr="005C5EC7">
        <w:t xml:space="preserve"> : </w:t>
      </w:r>
      <w:r>
        <w:rPr>
          <w:lang w:val="id-ID"/>
        </w:rPr>
        <w:t>Rekayasa Keteknikan</w:t>
      </w:r>
    </w:p>
    <w:p w:rsidR="008437B2" w:rsidRPr="003F059C" w:rsidRDefault="008437B2" w:rsidP="008437B2">
      <w:pPr>
        <w:pStyle w:val="NoSpacing"/>
        <w:jc w:val="center"/>
        <w:rPr>
          <w:lang w:val="id-ID"/>
        </w:rPr>
      </w:pPr>
      <w:r w:rsidRPr="003F059C">
        <w:rPr>
          <w:lang w:val="id-ID"/>
        </w:rPr>
        <w:t xml:space="preserve">Teknologi informasi dan komunikasi </w:t>
      </w:r>
      <w:r>
        <w:rPr>
          <w:lang w:val="id-ID"/>
        </w:rPr>
        <w:t xml:space="preserve">&amp; </w:t>
      </w:r>
      <w:r w:rsidRPr="003F059C">
        <w:rPr>
          <w:lang w:val="id-ID"/>
        </w:rPr>
        <w:t>kebijakan mendukung industry 4.0</w:t>
      </w:r>
    </w:p>
    <w:p w:rsidR="008437B2" w:rsidRPr="006A7D79" w:rsidRDefault="008437B2" w:rsidP="008437B2">
      <w:pPr>
        <w:pStyle w:val="NoSpacing"/>
      </w:pPr>
    </w:p>
    <w:p w:rsidR="008437B2" w:rsidRDefault="008437B2" w:rsidP="008437B2">
      <w:pPr>
        <w:pStyle w:val="NoSpacing"/>
      </w:pPr>
    </w:p>
    <w:p w:rsidR="008437B2" w:rsidRDefault="008437B2" w:rsidP="008437B2">
      <w:pPr>
        <w:pStyle w:val="NoSpacing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76F2A1A" wp14:editId="4EAEDF57">
                <wp:simplePos x="0" y="0"/>
                <wp:positionH relativeFrom="column">
                  <wp:posOffset>2357120</wp:posOffset>
                </wp:positionH>
                <wp:positionV relativeFrom="paragraph">
                  <wp:posOffset>223520</wp:posOffset>
                </wp:positionV>
                <wp:extent cx="0" cy="939800"/>
                <wp:effectExtent l="0" t="0" r="1905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9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EE5DB" id="Straight Connector 4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6pt,17.6pt" to="185.6pt,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" strokecolor="black [3040]" strokeweight="1.5pt"/>
            </w:pict>
          </mc:Fallback>
        </mc:AlternateContent>
      </w:r>
      <w:r w:rsidRPr="00D47D74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BAF9C7" wp14:editId="110D13B9">
                <wp:simplePos x="0" y="0"/>
                <wp:positionH relativeFrom="column">
                  <wp:posOffset>2502221</wp:posOffset>
                </wp:positionH>
                <wp:positionV relativeFrom="paragraph">
                  <wp:posOffset>383540</wp:posOffset>
                </wp:positionV>
                <wp:extent cx="2291938" cy="969010"/>
                <wp:effectExtent l="0" t="0" r="0" b="0"/>
                <wp:wrapNone/>
                <wp:docPr id="56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938" cy="9690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229D4" w:rsidRPr="00E321D7" w:rsidRDefault="002229D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>Website : www.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alamat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.net</w:t>
                            </w:r>
                          </w:p>
                          <w:p w:rsidR="002229D4" w:rsidRPr="00E321D7" w:rsidRDefault="002229D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>Email :</w:t>
                            </w:r>
                            <w:r w:rsidRPr="00E321D7">
                              <w:rPr>
                                <w:rFonts w:ascii="Segoe UI" w:hAnsi="Segoe UI" w:cs="Segoe UI"/>
                                <w:lang w:val="en-US"/>
                              </w:rPr>
                              <w:t xml:space="preserve"> 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kantor@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alamat</w:t>
                            </w:r>
                            <w:r w:rsidRPr="00E321D7">
                              <w:rPr>
                                <w:rFonts w:ascii="Segoe UI" w:hAnsi="Segoe UI" w:cs="Segoe UI"/>
                              </w:rPr>
                              <w:t>.net</w:t>
                            </w:r>
                          </w:p>
                          <w:p w:rsidR="002229D4" w:rsidRPr="00E321D7" w:rsidRDefault="002229D4" w:rsidP="008437B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sz w:val="30"/>
                                <w:szCs w:val="30"/>
                              </w:rPr>
                            </w:pPr>
                            <w:r w:rsidRPr="00E321D7">
                              <w:rPr>
                                <w:rFonts w:ascii="Segoe UI" w:hAnsi="Segoe UI" w:cs="Segoe UI"/>
                              </w:rPr>
                              <w:t xml:space="preserve">085 606 139 </w:t>
                            </w:r>
                            <w:r>
                              <w:rPr>
                                <w:rFonts w:ascii="Segoe UI" w:hAnsi="Segoe UI" w:cs="Segoe UI"/>
                              </w:rPr>
                              <w:t>xxx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BAF9C7" id="_x0000_t202" coordsize="21600,21600" o:spt="202" path="m,l,21600r21600,l21600,xe">
                <v:stroke joinstyle="miter"/>
                <v:path gradientshapeok="t" o:connecttype="rect"/>
              </v:shapetype>
              <v:shape id="TextBox 55" o:spid="_x0000_s1026" type="#_x0000_t202" style="position:absolute;margin-left:197.05pt;margin-top:30.2pt;width:180.45pt;height:76.3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" filled="f" stroked="f">
                <v:textbox style="mso-fit-shape-to-text:t">
                  <w:txbxContent>
                    <w:p w:rsidR="002229D4" w:rsidRPr="00E321D7" w:rsidRDefault="002229D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>Website : www.</w:t>
                      </w:r>
                      <w:r>
                        <w:rPr>
                          <w:rFonts w:ascii="Segoe UI" w:hAnsi="Segoe UI" w:cs="Segoe UI"/>
                        </w:rPr>
                        <w:t>alamat</w:t>
                      </w:r>
                      <w:r w:rsidRPr="00E321D7">
                        <w:rPr>
                          <w:rFonts w:ascii="Segoe UI" w:hAnsi="Segoe UI" w:cs="Segoe UI"/>
                        </w:rPr>
                        <w:t>.net</w:t>
                      </w:r>
                    </w:p>
                    <w:p w:rsidR="002229D4" w:rsidRPr="00E321D7" w:rsidRDefault="002229D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>Email :</w:t>
                      </w:r>
                      <w:r w:rsidRPr="00E321D7">
                        <w:rPr>
                          <w:rFonts w:ascii="Segoe UI" w:hAnsi="Segoe UI" w:cs="Segoe UI"/>
                          <w:lang w:val="en-US"/>
                        </w:rPr>
                        <w:t xml:space="preserve"> </w:t>
                      </w:r>
                      <w:r w:rsidRPr="00E321D7">
                        <w:rPr>
                          <w:rFonts w:ascii="Segoe UI" w:hAnsi="Segoe UI" w:cs="Segoe UI"/>
                        </w:rPr>
                        <w:t>kantor@</w:t>
                      </w:r>
                      <w:r>
                        <w:rPr>
                          <w:rFonts w:ascii="Segoe UI" w:hAnsi="Segoe UI" w:cs="Segoe UI"/>
                        </w:rPr>
                        <w:t>alamat</w:t>
                      </w:r>
                      <w:r w:rsidRPr="00E321D7">
                        <w:rPr>
                          <w:rFonts w:ascii="Segoe UI" w:hAnsi="Segoe UI" w:cs="Segoe UI"/>
                        </w:rPr>
                        <w:t>.net</w:t>
                      </w:r>
                    </w:p>
                    <w:p w:rsidR="002229D4" w:rsidRPr="00E321D7" w:rsidRDefault="002229D4" w:rsidP="008437B2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sz w:val="30"/>
                          <w:szCs w:val="30"/>
                        </w:rPr>
                      </w:pPr>
                      <w:r w:rsidRPr="00E321D7">
                        <w:rPr>
                          <w:rFonts w:ascii="Segoe UI" w:hAnsi="Segoe UI" w:cs="Segoe UI"/>
                        </w:rPr>
                        <w:t xml:space="preserve">085 606 139 </w:t>
                      </w:r>
                      <w:r>
                        <w:rPr>
                          <w:rFonts w:ascii="Segoe UI" w:hAnsi="Segoe UI" w:cs="Segoe UI"/>
                        </w:rPr>
                        <w:t>xxx</w:t>
                      </w:r>
                    </w:p>
                  </w:txbxContent>
                </v:textbox>
              </v:shape>
            </w:pict>
          </mc:Fallback>
        </mc:AlternateContent>
      </w:r>
    </w:p>
    <w:p w:rsidR="007074EE" w:rsidRDefault="00FA5340">
      <w:pPr>
        <w:spacing w:after="200" w:line="276" w:lineRule="auto"/>
        <w:rPr>
          <w:rFonts w:ascii="Articulate" w:hAnsi="Articulate"/>
          <w:bCs/>
          <w:color w:val="C00000"/>
          <w:sz w:val="50"/>
          <w:szCs w:val="44"/>
          <w:lang w:val="id-ID"/>
        </w:rPr>
      </w:pPr>
      <w:r w:rsidRPr="00B80002">
        <w:rPr>
          <w:noProof/>
          <w:lang w:val="id-ID" w:eastAsia="id-ID"/>
        </w:rPr>
        <w:drawing>
          <wp:anchor distT="0" distB="0" distL="114300" distR="114300" simplePos="0" relativeHeight="251778048" behindDoc="0" locked="0" layoutInCell="1" allowOverlap="1" wp14:anchorId="724B3D2E" wp14:editId="4B770A9E">
            <wp:simplePos x="0" y="0"/>
            <wp:positionH relativeFrom="column">
              <wp:posOffset>876300</wp:posOffset>
            </wp:positionH>
            <wp:positionV relativeFrom="paragraph">
              <wp:posOffset>48895</wp:posOffset>
            </wp:positionV>
            <wp:extent cx="1066800" cy="754380"/>
            <wp:effectExtent l="0" t="0" r="0" b="0"/>
            <wp:wrapNone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4EE">
        <w:br w:type="page"/>
      </w:r>
    </w:p>
    <w:p w:rsidR="00310E3D" w:rsidRPr="001F3FC3" w:rsidRDefault="001F3FC3" w:rsidP="00665A43">
      <w:pPr>
        <w:pStyle w:val="Heading1"/>
      </w:pPr>
      <w:bookmarkStart w:id="3" w:name="_Toc35257518"/>
      <w:r w:rsidRPr="001F3FC3">
        <w:lastRenderedPageBreak/>
        <w:t>Identitas Utama</w:t>
      </w:r>
      <w:bookmarkEnd w:id="0"/>
      <w:bookmarkEnd w:id="1"/>
      <w:bookmarkEnd w:id="3"/>
    </w:p>
    <w:p w:rsidR="0004766C" w:rsidRDefault="0004766C" w:rsidP="00CE1490"/>
    <w:p w:rsidR="0004766C" w:rsidRDefault="0004766C" w:rsidP="00CE1490"/>
    <w:p w:rsidR="00D47D74" w:rsidRDefault="00D47D74" w:rsidP="00305074">
      <w:pPr>
        <w:spacing w:line="480" w:lineRule="auto"/>
      </w:pPr>
      <w:r>
        <w:t>N</w:t>
      </w:r>
      <w:r w:rsidR="00310E3D">
        <w:t xml:space="preserve">ama </w:t>
      </w:r>
      <w:proofErr w:type="spellStart"/>
      <w:r w:rsidR="00310E3D">
        <w:t>produk</w:t>
      </w:r>
      <w:proofErr w:type="spellEnd"/>
      <w:r w:rsidR="00DA5CD9">
        <w:tab/>
      </w:r>
      <w:r w:rsidR="00DA5CD9">
        <w:tab/>
      </w:r>
      <w:r w:rsidR="00DA5CD9">
        <w:tab/>
      </w:r>
      <w:r>
        <w:t>:</w:t>
      </w:r>
      <w:r w:rsidR="00DA5CD9">
        <w:t xml:space="preserve"> </w:t>
      </w:r>
      <w:sdt>
        <w:sdtPr>
          <w:alias w:val="Subject"/>
          <w:tag w:val=""/>
          <w:id w:val="-1427268554"/>
          <w:placeholder>
            <w:docPart w:val="85CCBA3267BC421890D2F86A25E40A9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5C6DDD">
            <w:t>PATROL-E</w:t>
          </w:r>
        </w:sdtContent>
      </w:sdt>
    </w:p>
    <w:p w:rsidR="00D47D74" w:rsidRDefault="00D47D74" w:rsidP="00305074">
      <w:pPr>
        <w:spacing w:line="480" w:lineRule="auto"/>
      </w:pPr>
      <w:r>
        <w:t>N</w:t>
      </w:r>
      <w:r w:rsidR="00310E3D">
        <w:t>ama tenant</w:t>
      </w:r>
      <w:r w:rsidR="00703F75">
        <w:t xml:space="preserve"> </w:t>
      </w:r>
      <w:r w:rsidR="00310E3D">
        <w:t>/</w:t>
      </w:r>
      <w:r w:rsidR="00703F75">
        <w:t xml:space="preserve"> </w:t>
      </w:r>
      <w:r w:rsidR="00310E3D">
        <w:t>startup</w:t>
      </w:r>
      <w:r w:rsidR="00DA5CD9">
        <w:tab/>
      </w:r>
      <w:r w:rsidR="00DA5CD9">
        <w:tab/>
      </w:r>
      <w:r>
        <w:t>:</w:t>
      </w:r>
      <w:r w:rsidR="00DA5CD9">
        <w:t xml:space="preserve"> </w:t>
      </w:r>
      <w:sdt>
        <w:sdtPr>
          <w:alias w:val="Company"/>
          <w:tag w:val=""/>
          <w:id w:val="-800150315"/>
          <w:placeholder>
            <w:docPart w:val="49FDCA3F5F65449F959864CE42C3062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t>CV. POTER</w:t>
          </w:r>
        </w:sdtContent>
      </w:sdt>
    </w:p>
    <w:p w:rsidR="00D47D74" w:rsidRPr="00305074" w:rsidRDefault="00D47D74" w:rsidP="00305074">
      <w:pPr>
        <w:ind w:left="3686" w:hanging="3686"/>
        <w:rPr>
          <w:lang w:val="id-ID"/>
        </w:rPr>
      </w:pPr>
      <w:r>
        <w:t>A</w:t>
      </w:r>
      <w:r w:rsidR="00310E3D">
        <w:t xml:space="preserve">lamat </w:t>
      </w:r>
      <w:proofErr w:type="spellStart"/>
      <w:r w:rsidR="00310E3D">
        <w:t>kantor</w:t>
      </w:r>
      <w:proofErr w:type="spellEnd"/>
      <w:r w:rsidR="00305074">
        <w:rPr>
          <w:lang w:val="id-ID"/>
        </w:rPr>
        <w:tab/>
      </w:r>
      <w:r>
        <w:t>:</w:t>
      </w:r>
      <w:r w:rsidR="00DA5CD9">
        <w:t xml:space="preserve"> </w:t>
      </w:r>
      <w:sdt>
        <w:sdtPr>
          <w:alias w:val="Company Address"/>
          <w:tag w:val=""/>
          <w:id w:val="326568916"/>
          <w:placeholder>
            <w:docPart w:val="081740884D054F159B028D60D740F93A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B8422D">
            <w:rPr>
              <w:lang w:val="id-ID"/>
            </w:rPr>
            <w:t>Jl. Alamat Lengkap X-1 NamaKota</w:t>
          </w:r>
          <w:r w:rsidR="007C5E07">
            <w:rPr>
              <w:lang w:val="id-ID"/>
            </w:rPr>
            <w:t xml:space="preserve"> Propinsi Jawa TImur</w:t>
          </w:r>
        </w:sdtContent>
      </w:sdt>
      <w:r w:rsidR="00305074">
        <w:rPr>
          <w:lang w:val="id-ID"/>
        </w:rPr>
        <w:tab/>
      </w:r>
    </w:p>
    <w:p w:rsidR="00DA5CD9" w:rsidRDefault="00DA5CD9" w:rsidP="00CE1490"/>
    <w:p w:rsidR="007C304F" w:rsidRDefault="007C304F" w:rsidP="00CE1490"/>
    <w:p w:rsidR="007C304F" w:rsidRDefault="007C304F" w:rsidP="00CE1490"/>
    <w:p w:rsidR="00D47655" w:rsidRDefault="00D47655" w:rsidP="00CE1490"/>
    <w:p w:rsidR="007C304F" w:rsidRDefault="00FA5340" w:rsidP="00CE1490">
      <w:r w:rsidRPr="00900654">
        <w:rPr>
          <w:b/>
          <w:noProof/>
          <w:lang w:val="id-ID" w:eastAsia="id-ID"/>
        </w:rPr>
        <w:drawing>
          <wp:anchor distT="0" distB="0" distL="114300" distR="114300" simplePos="0" relativeHeight="251657216" behindDoc="0" locked="0" layoutInCell="1" allowOverlap="1" wp14:anchorId="1D32C870" wp14:editId="4040213E">
            <wp:simplePos x="0" y="0"/>
            <wp:positionH relativeFrom="margin">
              <wp:posOffset>-125730</wp:posOffset>
            </wp:positionH>
            <wp:positionV relativeFrom="margin">
              <wp:posOffset>2971800</wp:posOffset>
            </wp:positionV>
            <wp:extent cx="1623695" cy="2491740"/>
            <wp:effectExtent l="0" t="0" r="0" b="0"/>
            <wp:wrapSquare wrapText="bothSides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D47655" w:rsidRDefault="00D47655" w:rsidP="00CE1490"/>
    <w:p w:rsidR="007C304F" w:rsidRPr="00305074" w:rsidRDefault="007C304F" w:rsidP="00305074">
      <w:pPr>
        <w:tabs>
          <w:tab w:val="left" w:pos="720"/>
          <w:tab w:val="left" w:pos="1440"/>
          <w:tab w:val="center" w:pos="2875"/>
        </w:tabs>
        <w:rPr>
          <w:b/>
        </w:rPr>
      </w:pPr>
      <w:proofErr w:type="spellStart"/>
      <w:r w:rsidRPr="00305074">
        <w:rPr>
          <w:b/>
        </w:rPr>
        <w:t>Narahubung</w:t>
      </w:r>
      <w:proofErr w:type="spellEnd"/>
      <w:r w:rsidRPr="00305074">
        <w:rPr>
          <w:b/>
        </w:rPr>
        <w:t>:</w:t>
      </w:r>
      <w:r w:rsidRPr="00305074">
        <w:rPr>
          <w:b/>
        </w:rPr>
        <w:tab/>
      </w:r>
      <w:r w:rsidR="00305074" w:rsidRPr="00305074">
        <w:rPr>
          <w:b/>
        </w:rPr>
        <w:tab/>
      </w:r>
      <w:r w:rsidR="00593687" w:rsidRPr="00305074">
        <w:rPr>
          <w:b/>
        </w:rPr>
        <w:br/>
      </w:r>
      <w:r w:rsidRPr="00305074">
        <w:rPr>
          <w:b/>
        </w:rPr>
        <w:tab/>
      </w:r>
    </w:p>
    <w:p w:rsidR="007C304F" w:rsidRDefault="007C304F" w:rsidP="00CE1490">
      <w:r>
        <w:t>Nama</w:t>
      </w:r>
      <w:r>
        <w:tab/>
      </w:r>
      <w:r>
        <w:tab/>
        <w:t xml:space="preserve">: </w:t>
      </w:r>
      <w:sdt>
        <w:sdtPr>
          <w:alias w:val="Author"/>
          <w:tag w:val=""/>
          <w:id w:val="-1398972861"/>
          <w:placeholder>
            <w:docPart w:val="D4B0104EC1D44574A5231CBAF5BC2A6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8422D">
            <w:rPr>
              <w:lang w:val="id-ID"/>
            </w:rPr>
            <w:t>NamaCEO</w:t>
          </w:r>
          <w:r>
            <w:rPr>
              <w:lang w:val="id-ID"/>
            </w:rPr>
            <w:t>, M.Pd.</w:t>
          </w:r>
        </w:sdtContent>
      </w:sdt>
    </w:p>
    <w:p w:rsidR="007C304F" w:rsidRDefault="007C304F" w:rsidP="00CE1490">
      <w:proofErr w:type="spellStart"/>
      <w:r>
        <w:t>Telepon</w:t>
      </w:r>
      <w:proofErr w:type="spellEnd"/>
      <w:r>
        <w:tab/>
        <w:t xml:space="preserve">: </w:t>
      </w:r>
      <w:sdt>
        <w:sdtPr>
          <w:alias w:val="Company Phone"/>
          <w:tag w:val=""/>
          <w:id w:val="266050429"/>
          <w:placeholder>
            <w:docPart w:val="7DBC37D3A20D4DA9923610BD60A896FC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>
            <w:rPr>
              <w:lang w:val="id-ID"/>
            </w:rPr>
            <w:t>085331270</w:t>
          </w:r>
          <w:r w:rsidR="00B8422D">
            <w:rPr>
              <w:lang w:val="id-ID"/>
            </w:rPr>
            <w:t>xxx</w:t>
          </w:r>
        </w:sdtContent>
      </w:sdt>
    </w:p>
    <w:p w:rsidR="007C304F" w:rsidRDefault="007C304F" w:rsidP="00CE1490">
      <w:r>
        <w:t>Email</w:t>
      </w:r>
      <w:r>
        <w:tab/>
      </w:r>
      <w:r>
        <w:tab/>
        <w:t xml:space="preserve">: </w:t>
      </w:r>
      <w:sdt>
        <w:sdtPr>
          <w:alias w:val="Company E-mail"/>
          <w:tag w:val=""/>
          <w:id w:val="-128406457"/>
          <w:placeholder>
            <w:docPart w:val="7BCD5D05B8CC4689A8710A96B6176B3F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EndPr/>
        <w:sdtContent>
          <w:r w:rsidR="00B8422D">
            <w:rPr>
              <w:lang w:val="id-ID"/>
            </w:rPr>
            <w:t>alamatemail</w:t>
          </w:r>
          <w:r>
            <w:t>@gmail.com</w:t>
          </w:r>
        </w:sdtContent>
      </w:sdt>
    </w:p>
    <w:p w:rsidR="00D47655" w:rsidRDefault="00D47655" w:rsidP="00CE1490"/>
    <w:p w:rsidR="00D47655" w:rsidRDefault="00D47655" w:rsidP="00CE1490"/>
    <w:p w:rsidR="00310E3D" w:rsidRPr="00DA5CD9" w:rsidRDefault="00DA5CD9" w:rsidP="00CE1490">
      <w:r w:rsidRPr="00DA5CD9">
        <w:tab/>
      </w:r>
      <w:r w:rsidRPr="00DA5CD9">
        <w:tab/>
      </w:r>
      <w:r w:rsidRPr="00DA5CD9">
        <w:tab/>
      </w:r>
      <w:r w:rsidRPr="00DA5CD9">
        <w:tab/>
      </w:r>
      <w:r w:rsidRPr="00DA5CD9">
        <w:tab/>
      </w:r>
    </w:p>
    <w:p w:rsidR="00310E3D" w:rsidRDefault="00310E3D" w:rsidP="00CE1490"/>
    <w:p w:rsidR="00B80002" w:rsidRDefault="00B80002" w:rsidP="00CE1490">
      <w:pPr>
        <w:rPr>
          <w:lang w:val="id-ID"/>
        </w:rPr>
      </w:pPr>
    </w:p>
    <w:p w:rsidR="00C51C9D" w:rsidRDefault="00C51C9D" w:rsidP="00CE1490">
      <w:r>
        <w:br w:type="page"/>
      </w:r>
    </w:p>
    <w:p w:rsidR="00C51C9D" w:rsidRPr="007E36CF" w:rsidRDefault="00C51C9D" w:rsidP="00665A43">
      <w:pPr>
        <w:pStyle w:val="Heading1"/>
        <w:rPr>
          <w:sz w:val="22"/>
        </w:rPr>
      </w:pPr>
      <w:bookmarkStart w:id="4" w:name="_Toc33615330"/>
      <w:bookmarkStart w:id="5" w:name="_Toc33616089"/>
      <w:bookmarkStart w:id="6" w:name="_Toc35257519"/>
      <w:r w:rsidRPr="007E36CF">
        <w:rPr>
          <w:sz w:val="22"/>
        </w:rPr>
        <w:lastRenderedPageBreak/>
        <w:t>Lembar Pengesahan</w:t>
      </w:r>
      <w:bookmarkEnd w:id="4"/>
      <w:bookmarkEnd w:id="5"/>
      <w:bookmarkEnd w:id="6"/>
    </w:p>
    <w:p w:rsidR="00C51C9D" w:rsidRPr="00605968" w:rsidRDefault="00C51C9D" w:rsidP="00CE1490"/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PENGESAHAN PENGUSULAN TENANT</w:t>
      </w:r>
    </w:p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PROGRAM PERUSAHAAN PEMULA BERBASIS TEKNOLOGI</w:t>
      </w:r>
    </w:p>
    <w:p w:rsidR="00C51C9D" w:rsidRPr="00CE1490" w:rsidRDefault="00C51C9D" w:rsidP="00CE1490">
      <w:pPr>
        <w:jc w:val="center"/>
        <w:rPr>
          <w:b/>
        </w:rPr>
      </w:pPr>
      <w:r w:rsidRPr="00CE1490">
        <w:rPr>
          <w:b/>
        </w:rPr>
        <w:t>TAHUN 2020</w:t>
      </w:r>
    </w:p>
    <w:p w:rsidR="00C51C9D" w:rsidRPr="00CE1490" w:rsidRDefault="00C51C9D" w:rsidP="00CE1490">
      <w:pPr>
        <w:jc w:val="center"/>
        <w:rPr>
          <w:b/>
        </w:rPr>
      </w:pPr>
    </w:p>
    <w:p w:rsidR="00C51C9D" w:rsidRPr="00305074" w:rsidRDefault="00AF4751" w:rsidP="00CE1490">
      <w:pPr>
        <w:jc w:val="center"/>
      </w:pPr>
      <w:sdt>
        <w:sdtPr>
          <w:alias w:val="Company"/>
          <w:tag w:val=""/>
          <w:id w:val="-734552790"/>
          <w:placeholder>
            <w:docPart w:val="68E182FF97674E3E8362E2F597F980B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t>CV. POTER</w:t>
          </w:r>
        </w:sdtContent>
      </w:sdt>
    </w:p>
    <w:p w:rsidR="00C51C9D" w:rsidRPr="00CE1490" w:rsidRDefault="00AF4751" w:rsidP="00CE1490">
      <w:pPr>
        <w:jc w:val="center"/>
        <w:rPr>
          <w:b/>
        </w:rPr>
      </w:pPr>
      <w:sdt>
        <w:sdtPr>
          <w:rPr>
            <w:b/>
          </w:rPr>
          <w:alias w:val="Subject"/>
          <w:tag w:val=""/>
          <w:id w:val="-1250806049"/>
          <w:placeholder>
            <w:docPart w:val="B7F6CEC141174C4481B4644C8B7C061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5C6DDD">
            <w:rPr>
              <w:b/>
            </w:rPr>
            <w:t>PATROL-E</w:t>
          </w:r>
        </w:sdtContent>
      </w:sdt>
    </w:p>
    <w:p w:rsidR="00C51C9D" w:rsidRDefault="00C51C9D" w:rsidP="00CE1490">
      <w:pPr>
        <w:rPr>
          <w:lang w:val="id-ID"/>
        </w:rPr>
      </w:pPr>
    </w:p>
    <w:p w:rsidR="00CE1490" w:rsidRPr="00605968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r w:rsidRPr="00274C35">
        <w:t xml:space="preserve">Yang </w:t>
      </w:r>
      <w:proofErr w:type="spellStart"/>
      <w:r w:rsidRPr="00CE1490">
        <w:t>bertandatangan</w:t>
      </w:r>
      <w:proofErr w:type="spellEnd"/>
      <w:r w:rsidRPr="00274C35">
        <w:t xml:space="preserve"> di </w:t>
      </w:r>
      <w:proofErr w:type="spellStart"/>
      <w:r w:rsidRPr="00274C35">
        <w:t>bawah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>:</w:t>
      </w:r>
      <w:r w:rsidRPr="00274C35">
        <w:tab/>
      </w:r>
    </w:p>
    <w:p w:rsidR="00CE1490" w:rsidRPr="00CE1490" w:rsidRDefault="00CE1490" w:rsidP="00CE1490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7"/>
        <w:gridCol w:w="5674"/>
      </w:tblGrid>
      <w:tr w:rsidR="00C51C9D" w:rsidRPr="00554E24" w:rsidTr="000269CA">
        <w:trPr>
          <w:trHeight w:val="584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Nama</w:t>
            </w:r>
            <w:r>
              <w:t xml:space="preserve"> Founder/CEO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AF4751" w:rsidP="00CE1490">
            <w:sdt>
              <w:sdtPr>
                <w:alias w:val="Author"/>
                <w:tag w:val=""/>
                <w:id w:val="1967309224"/>
                <w:placeholder>
                  <w:docPart w:val="50F75A0C433B47339624DF86A2AE6816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B8422D">
                  <w:rPr>
                    <w:lang w:val="id-ID"/>
                  </w:rPr>
                  <w:t>NamaCEO, M.Pd.</w:t>
                </w:r>
              </w:sdtContent>
            </w:sdt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proofErr w:type="spellStart"/>
            <w:r w:rsidRPr="00554E24">
              <w:t>Jabatan</w:t>
            </w:r>
            <w:proofErr w:type="spellEnd"/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BD7307" w:rsidP="00CE1490">
            <w:r w:rsidRPr="00605968">
              <w:t>CEO</w:t>
            </w:r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Alamat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AF4751" w:rsidP="00CE1490">
            <w:sdt>
              <w:sdtPr>
                <w:alias w:val="Company Address"/>
                <w:tag w:val=""/>
                <w:id w:val="-639195736"/>
                <w:placeholder>
                  <w:docPart w:val="338362B830154AA88A59D44664BD7415"/>
                </w:placeholder>
                <w:dataBinding w:prefixMappings="xmlns:ns0='http://schemas.microsoft.com/office/2006/coverPageProps' " w:xpath="/ns0:CoverPageProperties[1]/ns0:CompanyAddress[1]" w:storeItemID="{55AF091B-3C7A-41E3-B477-F2FDAA23CFDA}"/>
                <w:text/>
              </w:sdtPr>
              <w:sdtEndPr/>
              <w:sdtContent>
                <w:r w:rsidR="00B8422D">
                  <w:rPr>
                    <w:lang w:val="id-ID"/>
                  </w:rPr>
                  <w:t>Jl. Alamat Lengkap X-1 NamaKota Propinsi Jawa TImur</w:t>
                </w:r>
              </w:sdtContent>
            </w:sdt>
          </w:p>
        </w:tc>
      </w:tr>
      <w:tr w:rsidR="00C51C9D" w:rsidRPr="00554E24" w:rsidTr="000269CA">
        <w:trPr>
          <w:trHeight w:val="539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proofErr w:type="spellStart"/>
            <w:r w:rsidRPr="00554E24">
              <w:t>Nomor</w:t>
            </w:r>
            <w:proofErr w:type="spellEnd"/>
            <w:r w:rsidRPr="00554E24">
              <w:t xml:space="preserve"> </w:t>
            </w:r>
            <w:proofErr w:type="spellStart"/>
            <w:r w:rsidRPr="00554E24">
              <w:t>Telepon</w:t>
            </w:r>
            <w:proofErr w:type="spellEnd"/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AF4751" w:rsidP="00CE1490">
            <w:sdt>
              <w:sdtPr>
                <w:alias w:val="Company Phone"/>
                <w:tag w:val=""/>
                <w:id w:val="-716516124"/>
                <w:placeholder>
                  <w:docPart w:val="5482D25A06864E178B20795011408365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:text/>
              </w:sdtPr>
              <w:sdtEndPr/>
              <w:sdtContent>
                <w:r w:rsidR="00B8422D">
                  <w:rPr>
                    <w:lang w:val="id-ID"/>
                  </w:rPr>
                  <w:t>085331270xxx</w:t>
                </w:r>
              </w:sdtContent>
            </w:sdt>
          </w:p>
        </w:tc>
      </w:tr>
      <w:tr w:rsidR="00C51C9D" w:rsidRPr="00554E24" w:rsidTr="000269CA">
        <w:trPr>
          <w:trHeight w:val="96"/>
        </w:trPr>
        <w:tc>
          <w:tcPr>
            <w:tcW w:w="3145" w:type="dxa"/>
            <w:shd w:val="clear" w:color="auto" w:fill="auto"/>
            <w:vAlign w:val="center"/>
          </w:tcPr>
          <w:p w:rsidR="00C51C9D" w:rsidRPr="00554E24" w:rsidRDefault="00C51C9D" w:rsidP="00CE1490">
            <w:r w:rsidRPr="00554E24">
              <w:t>Email</w:t>
            </w:r>
          </w:p>
        </w:tc>
        <w:tc>
          <w:tcPr>
            <w:tcW w:w="5871" w:type="dxa"/>
            <w:shd w:val="clear" w:color="auto" w:fill="auto"/>
            <w:vAlign w:val="center"/>
          </w:tcPr>
          <w:p w:rsidR="00C51C9D" w:rsidRPr="00605968" w:rsidRDefault="00AF4751" w:rsidP="00CE1490">
            <w:sdt>
              <w:sdtPr>
                <w:alias w:val="Company E-mail"/>
                <w:tag w:val=""/>
                <w:id w:val="-1742636427"/>
                <w:placeholder>
                  <w:docPart w:val="C0544A4AE0914573BC207F969BEA8CAD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EndPr/>
              <w:sdtContent>
                <w:r w:rsidR="00B8422D">
                  <w:rPr>
                    <w:lang w:val="id-ID"/>
                  </w:rPr>
                  <w:t>alamatemail@gmail.com</w:t>
                </w:r>
              </w:sdtContent>
            </w:sdt>
          </w:p>
        </w:tc>
      </w:tr>
    </w:tbl>
    <w:p w:rsidR="00C51C9D" w:rsidRDefault="00C51C9D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Menyatakan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sebenarnya</w:t>
      </w:r>
      <w:proofErr w:type="spellEnd"/>
      <w:r w:rsidRPr="00274C35">
        <w:t xml:space="preserve"> </w:t>
      </w:r>
      <w:proofErr w:type="spellStart"/>
      <w:r w:rsidRPr="00274C35">
        <w:t>bahwa</w:t>
      </w:r>
      <w:proofErr w:type="spellEnd"/>
      <w:r w:rsidRPr="00274C35">
        <w:t xml:space="preserve"> </w:t>
      </w:r>
      <w:proofErr w:type="spellStart"/>
      <w:r w:rsidRPr="00274C35">
        <w:t>saya</w:t>
      </w:r>
      <w:proofErr w:type="spellEnd"/>
      <w:r w:rsidRPr="00274C35">
        <w:t xml:space="preserve"> </w:t>
      </w:r>
      <w:proofErr w:type="spellStart"/>
      <w:r w:rsidRPr="00274C35">
        <w:t>selaku</w:t>
      </w:r>
      <w:proofErr w:type="spellEnd"/>
      <w:r w:rsidRPr="00274C35">
        <w:t xml:space="preserve"> </w:t>
      </w:r>
      <w:r w:rsidR="00605968" w:rsidRPr="00605968">
        <w:t>CEO</w:t>
      </w:r>
      <w:r w:rsidRPr="00274C35">
        <w:t xml:space="preserve"> </w:t>
      </w:r>
      <w:proofErr w:type="spellStart"/>
      <w:r w:rsidRPr="00274C35">
        <w:t>dari</w:t>
      </w:r>
      <w:proofErr w:type="spellEnd"/>
      <w:r w:rsidRPr="00274C35">
        <w:t xml:space="preserve"> </w:t>
      </w:r>
      <w:proofErr w:type="spellStart"/>
      <w:r w:rsidRPr="00274C35">
        <w:t>perusahaan</w:t>
      </w:r>
      <w:proofErr w:type="spellEnd"/>
      <w:r w:rsidRPr="00274C35">
        <w:t xml:space="preserve"> </w:t>
      </w:r>
      <w:sdt>
        <w:sdtPr>
          <w:alias w:val="Company"/>
          <w:tag w:val=""/>
          <w:id w:val="-2059844997"/>
          <w:placeholder>
            <w:docPart w:val="566A191B70194F49A224A1BBD0958BE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t>CV. POTER</w:t>
          </w:r>
        </w:sdtContent>
      </w:sdt>
      <w:r w:rsidR="00605968" w:rsidRPr="00274C35">
        <w:t xml:space="preserve"> </w:t>
      </w:r>
      <w:proofErr w:type="spellStart"/>
      <w:r w:rsidRPr="00274C35">
        <w:t>mengajukan</w:t>
      </w:r>
      <w:proofErr w:type="spellEnd"/>
      <w:r w:rsidRPr="00274C35">
        <w:t xml:space="preserve"> </w:t>
      </w:r>
      <w:proofErr w:type="spellStart"/>
      <w:r w:rsidRPr="00274C35">
        <w:t>perusahaan</w:t>
      </w:r>
      <w:proofErr w:type="spellEnd"/>
      <w:r w:rsidRPr="00274C35">
        <w:t xml:space="preserve"> kami </w:t>
      </w:r>
      <w:proofErr w:type="spellStart"/>
      <w:r w:rsidRPr="00274C35">
        <w:t>untuk</w:t>
      </w:r>
      <w:proofErr w:type="spellEnd"/>
      <w:r w:rsidRPr="00274C35">
        <w:t xml:space="preserve"> </w:t>
      </w:r>
      <w:proofErr w:type="spellStart"/>
      <w:r w:rsidRPr="00274C35">
        <w:t>mengikuti</w:t>
      </w:r>
      <w:proofErr w:type="spellEnd"/>
      <w:r w:rsidRPr="00274C35">
        <w:t xml:space="preserve"> </w:t>
      </w:r>
      <w:proofErr w:type="spellStart"/>
      <w:r w:rsidRPr="00274C35">
        <w:t>seleksi</w:t>
      </w:r>
      <w:proofErr w:type="spellEnd"/>
      <w:r w:rsidRPr="00274C35">
        <w:t xml:space="preserve"> pada program Perusahaan </w:t>
      </w:r>
      <w:proofErr w:type="spellStart"/>
      <w:r w:rsidRPr="00274C35">
        <w:t>Pemula</w:t>
      </w:r>
      <w:proofErr w:type="spellEnd"/>
      <w:r w:rsidRPr="00274C35">
        <w:t xml:space="preserve"> </w:t>
      </w:r>
      <w:proofErr w:type="spellStart"/>
      <w:r w:rsidRPr="00274C35">
        <w:t>Berbasis</w:t>
      </w:r>
      <w:proofErr w:type="spellEnd"/>
      <w:r w:rsidRPr="00274C35">
        <w:t xml:space="preserve"> </w:t>
      </w:r>
      <w:proofErr w:type="spellStart"/>
      <w:r w:rsidRPr="00274C35">
        <w:t>Teknologi</w:t>
      </w:r>
      <w:proofErr w:type="spellEnd"/>
      <w:r w:rsidRPr="00274C35">
        <w:t xml:space="preserve"> </w:t>
      </w:r>
      <w:proofErr w:type="spellStart"/>
      <w:r w:rsidRPr="00274C35">
        <w:t>tahun</w:t>
      </w:r>
      <w:proofErr w:type="spellEnd"/>
      <w:r w:rsidRPr="00274C35">
        <w:t xml:space="preserve"> </w:t>
      </w:r>
      <w:proofErr w:type="spellStart"/>
      <w:r w:rsidRPr="00274C35">
        <w:t>pendanaan</w:t>
      </w:r>
      <w:proofErr w:type="spellEnd"/>
      <w:r w:rsidRPr="00274C35">
        <w:t xml:space="preserve"> 2020.</w:t>
      </w:r>
    </w:p>
    <w:p w:rsidR="00CE1490" w:rsidRPr="00CE1490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Seluruh</w:t>
      </w:r>
      <w:proofErr w:type="spellEnd"/>
      <w:r w:rsidRPr="00274C35">
        <w:t xml:space="preserve"> </w:t>
      </w:r>
      <w:proofErr w:type="spellStart"/>
      <w:r w:rsidRPr="00274C35">
        <w:t>informasi</w:t>
      </w:r>
      <w:proofErr w:type="spellEnd"/>
      <w:r w:rsidRPr="00274C35">
        <w:t xml:space="preserve"> yang </w:t>
      </w:r>
      <w:proofErr w:type="spellStart"/>
      <w:r w:rsidRPr="00274C35">
        <w:t>ada</w:t>
      </w:r>
      <w:proofErr w:type="spellEnd"/>
      <w:r w:rsidRPr="00274C35">
        <w:t xml:space="preserve"> pada </w:t>
      </w:r>
      <w:proofErr w:type="spellStart"/>
      <w:r w:rsidRPr="00274C35">
        <w:t>dokumen</w:t>
      </w:r>
      <w:proofErr w:type="spellEnd"/>
      <w:r w:rsidRPr="00274C35">
        <w:t xml:space="preserve"> proposal </w:t>
      </w:r>
      <w:proofErr w:type="spellStart"/>
      <w:r w:rsidRPr="00274C35">
        <w:t>ini</w:t>
      </w:r>
      <w:proofErr w:type="spellEnd"/>
      <w:r w:rsidRPr="00274C35">
        <w:t xml:space="preserve">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sebenar-benarnya</w:t>
      </w:r>
      <w:proofErr w:type="spellEnd"/>
      <w:r w:rsidRPr="00274C35">
        <w:t xml:space="preserve">. </w:t>
      </w:r>
      <w:proofErr w:type="spellStart"/>
      <w:r w:rsidRPr="00274C35">
        <w:t>Apabila</w:t>
      </w:r>
      <w:proofErr w:type="spellEnd"/>
      <w:r w:rsidRPr="00274C35">
        <w:t xml:space="preserve"> </w:t>
      </w:r>
      <w:proofErr w:type="spellStart"/>
      <w:r w:rsidRPr="00274C35">
        <w:t>keterangan</w:t>
      </w:r>
      <w:proofErr w:type="spellEnd"/>
      <w:r w:rsidRPr="00274C35">
        <w:t xml:space="preserve"> yang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 xml:space="preserve"> </w:t>
      </w:r>
      <w:proofErr w:type="spellStart"/>
      <w:r w:rsidRPr="00274C35">
        <w:t>ternyata</w:t>
      </w:r>
      <w:proofErr w:type="spellEnd"/>
      <w:r w:rsidRPr="00274C35">
        <w:t xml:space="preserve"> </w:t>
      </w:r>
      <w:proofErr w:type="spellStart"/>
      <w:r w:rsidRPr="00274C35">
        <w:t>tidak</w:t>
      </w:r>
      <w:proofErr w:type="spellEnd"/>
      <w:r w:rsidRPr="00274C35">
        <w:t xml:space="preserve"> </w:t>
      </w:r>
      <w:proofErr w:type="spellStart"/>
      <w:r w:rsidRPr="00274C35">
        <w:t>benar</w:t>
      </w:r>
      <w:proofErr w:type="spellEnd"/>
      <w:r w:rsidRPr="00274C35">
        <w:t xml:space="preserve"> dan </w:t>
      </w:r>
      <w:proofErr w:type="spellStart"/>
      <w:r w:rsidRPr="00274C35">
        <w:t>atau</w:t>
      </w:r>
      <w:proofErr w:type="spellEnd"/>
      <w:r w:rsidRPr="00274C35">
        <w:t xml:space="preserve"> </w:t>
      </w:r>
      <w:proofErr w:type="spellStart"/>
      <w:r w:rsidRPr="00274C35">
        <w:t>dilanggar</w:t>
      </w:r>
      <w:proofErr w:type="spellEnd"/>
      <w:r w:rsidRPr="00274C35">
        <w:t xml:space="preserve"> </w:t>
      </w:r>
      <w:proofErr w:type="spellStart"/>
      <w:r w:rsidRPr="00274C35">
        <w:t>maka</w:t>
      </w:r>
      <w:proofErr w:type="spellEnd"/>
      <w:r w:rsidRPr="00274C35">
        <w:t xml:space="preserve"> kami </w:t>
      </w:r>
      <w:proofErr w:type="spellStart"/>
      <w:r w:rsidRPr="00274C35">
        <w:t>bersedia</w:t>
      </w:r>
      <w:proofErr w:type="spellEnd"/>
      <w:r w:rsidRPr="00274C35">
        <w:t xml:space="preserve"> </w:t>
      </w:r>
      <w:proofErr w:type="spellStart"/>
      <w:r w:rsidRPr="00274C35">
        <w:t>menerima</w:t>
      </w:r>
      <w:proofErr w:type="spellEnd"/>
      <w:r w:rsidRPr="00274C35">
        <w:t xml:space="preserve"> </w:t>
      </w:r>
      <w:proofErr w:type="spellStart"/>
      <w:r w:rsidRPr="00274C35">
        <w:t>segala</w:t>
      </w:r>
      <w:proofErr w:type="spellEnd"/>
      <w:r w:rsidRPr="00274C35">
        <w:t xml:space="preserve"> </w:t>
      </w:r>
      <w:proofErr w:type="spellStart"/>
      <w:r w:rsidRPr="00274C35">
        <w:t>konsekuensi</w:t>
      </w:r>
      <w:proofErr w:type="spellEnd"/>
      <w:r w:rsidRPr="00274C35">
        <w:t xml:space="preserve"> </w:t>
      </w:r>
      <w:proofErr w:type="spellStart"/>
      <w:r w:rsidRPr="00274C35">
        <w:t>aturan</w:t>
      </w:r>
      <w:proofErr w:type="spellEnd"/>
      <w:r w:rsidRPr="00274C35">
        <w:t xml:space="preserve"> dan </w:t>
      </w:r>
      <w:proofErr w:type="spellStart"/>
      <w:r>
        <w:t>hukum</w:t>
      </w:r>
      <w:proofErr w:type="spellEnd"/>
      <w:r w:rsidRPr="00274C35">
        <w:t xml:space="preserve"> yang </w:t>
      </w:r>
      <w:proofErr w:type="spellStart"/>
      <w:r w:rsidRPr="00274C35">
        <w:t>berlaku</w:t>
      </w:r>
      <w:proofErr w:type="spellEnd"/>
      <w:r w:rsidRPr="00274C35">
        <w:t>.</w:t>
      </w:r>
    </w:p>
    <w:p w:rsidR="00CE1490" w:rsidRPr="00CE1490" w:rsidRDefault="00CE1490" w:rsidP="00CE1490">
      <w:pPr>
        <w:rPr>
          <w:lang w:val="id-ID"/>
        </w:rPr>
      </w:pPr>
    </w:p>
    <w:p w:rsidR="00C51C9D" w:rsidRDefault="00C51C9D" w:rsidP="00CE1490">
      <w:pPr>
        <w:rPr>
          <w:lang w:val="id-ID"/>
        </w:rPr>
      </w:pPr>
      <w:proofErr w:type="spellStart"/>
      <w:r w:rsidRPr="00274C35">
        <w:t>Demikianlah</w:t>
      </w:r>
      <w:proofErr w:type="spellEnd"/>
      <w:r w:rsidRPr="00274C35">
        <w:t xml:space="preserve"> </w:t>
      </w:r>
      <w:proofErr w:type="spellStart"/>
      <w:r w:rsidRPr="00274C35">
        <w:t>keterangan</w:t>
      </w:r>
      <w:proofErr w:type="spellEnd"/>
      <w:r w:rsidRPr="00274C35">
        <w:t xml:space="preserve"> </w:t>
      </w:r>
      <w:proofErr w:type="spellStart"/>
      <w:r w:rsidRPr="00274C35">
        <w:t>ini</w:t>
      </w:r>
      <w:proofErr w:type="spellEnd"/>
      <w:r w:rsidRPr="00274C35">
        <w:t xml:space="preserve"> kami </w:t>
      </w:r>
      <w:proofErr w:type="spellStart"/>
      <w:r w:rsidRPr="00274C35">
        <w:t>buat</w:t>
      </w:r>
      <w:proofErr w:type="spellEnd"/>
      <w:r w:rsidRPr="00274C35">
        <w:t xml:space="preserve"> </w:t>
      </w:r>
      <w:proofErr w:type="spellStart"/>
      <w:r w:rsidRPr="00274C35">
        <w:t>dengan</w:t>
      </w:r>
      <w:proofErr w:type="spellEnd"/>
      <w:r w:rsidRPr="00274C35">
        <w:t xml:space="preserve"> </w:t>
      </w:r>
      <w:proofErr w:type="spellStart"/>
      <w:r w:rsidRPr="00274C35">
        <w:t>sesadar-sadarnya</w:t>
      </w:r>
      <w:proofErr w:type="spellEnd"/>
      <w:r w:rsidRPr="00274C35">
        <w:t xml:space="preserve"> dan </w:t>
      </w:r>
      <w:proofErr w:type="spellStart"/>
      <w:r w:rsidRPr="00274C35">
        <w:t>dalam</w:t>
      </w:r>
      <w:proofErr w:type="spellEnd"/>
      <w:r w:rsidRPr="00274C35">
        <w:t xml:space="preserve"> </w:t>
      </w:r>
      <w:proofErr w:type="spellStart"/>
      <w:r w:rsidRPr="00274C35">
        <w:t>keadaan</w:t>
      </w:r>
      <w:proofErr w:type="spellEnd"/>
      <w:r w:rsidRPr="00274C35">
        <w:t xml:space="preserve"> </w:t>
      </w:r>
      <w:proofErr w:type="spellStart"/>
      <w:r w:rsidRPr="00274C35">
        <w:t>sehat</w:t>
      </w:r>
      <w:proofErr w:type="spellEnd"/>
      <w:r w:rsidRPr="00274C35">
        <w:t xml:space="preserve"> </w:t>
      </w:r>
      <w:proofErr w:type="spellStart"/>
      <w:r w:rsidRPr="00274C35">
        <w:t>serta</w:t>
      </w:r>
      <w:proofErr w:type="spellEnd"/>
      <w:r w:rsidRPr="00274C35">
        <w:t xml:space="preserve"> </w:t>
      </w:r>
      <w:proofErr w:type="spellStart"/>
      <w:r w:rsidRPr="00274C35">
        <w:t>tidak</w:t>
      </w:r>
      <w:proofErr w:type="spellEnd"/>
      <w:r w:rsidRPr="00274C35">
        <w:t xml:space="preserve"> di </w:t>
      </w:r>
      <w:proofErr w:type="spellStart"/>
      <w:r w:rsidRPr="00274C35">
        <w:t>bawah</w:t>
      </w:r>
      <w:proofErr w:type="spellEnd"/>
      <w:r w:rsidRPr="00274C35">
        <w:t xml:space="preserve"> </w:t>
      </w:r>
      <w:proofErr w:type="spellStart"/>
      <w:r w:rsidRPr="00274C35">
        <w:t>paksaan</w:t>
      </w:r>
      <w:proofErr w:type="spellEnd"/>
      <w:r w:rsidRPr="00274C35">
        <w:t xml:space="preserve"> </w:t>
      </w:r>
      <w:proofErr w:type="spellStart"/>
      <w:r w:rsidRPr="00274C35">
        <w:t>siapapun</w:t>
      </w:r>
      <w:proofErr w:type="spellEnd"/>
      <w:r w:rsidRPr="00274C35">
        <w:t xml:space="preserve"> juga.</w:t>
      </w:r>
    </w:p>
    <w:p w:rsidR="00CE1490" w:rsidRPr="00CE1490" w:rsidRDefault="00CE1490" w:rsidP="00CE1490">
      <w:pPr>
        <w:rPr>
          <w:lang w:val="id-ID"/>
        </w:rPr>
      </w:pPr>
    </w:p>
    <w:p w:rsidR="00DE34F0" w:rsidRPr="00DE34F0" w:rsidRDefault="00DE34F0" w:rsidP="00CE1490">
      <w:r>
        <w:tab/>
      </w:r>
      <w:r>
        <w:tab/>
      </w:r>
      <w:r>
        <w:tab/>
      </w:r>
      <w:r>
        <w:tab/>
      </w:r>
      <w:r w:rsidRPr="00DE34F0">
        <w:tab/>
      </w:r>
      <w:r w:rsidRPr="00DE34F0">
        <w:tab/>
      </w:r>
      <w:sdt>
        <w:sdtPr>
          <w:alias w:val="Comments"/>
          <w:tag w:val=""/>
          <w:id w:val="-263927444"/>
          <w:placeholder>
            <w:docPart w:val="9C07B3F51FF94ABC9D3296A973195BD1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Pr="00DE34F0">
            <w:t xml:space="preserve">Surabaya, 3 </w:t>
          </w:r>
          <w:proofErr w:type="spellStart"/>
          <w:r w:rsidRPr="00DE34F0">
            <w:t>Maret</w:t>
          </w:r>
          <w:proofErr w:type="spellEnd"/>
          <w:r w:rsidRPr="00DE34F0">
            <w:t xml:space="preserve"> 2020</w:t>
          </w:r>
        </w:sdtContent>
      </w:sdt>
    </w:p>
    <w:p w:rsidR="00DE34F0" w:rsidRPr="00E678CA" w:rsidRDefault="00DE34F0" w:rsidP="00CE1490">
      <w:pPr>
        <w:rPr>
          <w:lang w:val="id-ID"/>
        </w:rPr>
      </w:pPr>
      <w:r w:rsidRPr="00DE34F0">
        <w:tab/>
      </w:r>
      <w:r w:rsidRPr="00DE34F0">
        <w:tab/>
      </w:r>
      <w:r w:rsidRPr="00DE34F0">
        <w:tab/>
      </w:r>
      <w:r w:rsidRPr="00DE34F0">
        <w:tab/>
      </w:r>
      <w:r w:rsidRPr="00DE34F0">
        <w:tab/>
      </w:r>
      <w:r w:rsidRPr="00DE34F0">
        <w:tab/>
        <w:t xml:space="preserve">CEO </w:t>
      </w:r>
      <w:sdt>
        <w:sdtPr>
          <w:alias w:val="Company"/>
          <w:tag w:val=""/>
          <w:id w:val="1447899120"/>
          <w:placeholder>
            <w:docPart w:val="C9F5061AEFF24D24A279BDFDC992DDA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t>CV. POTER</w:t>
          </w:r>
        </w:sdtContent>
      </w:sdt>
    </w:p>
    <w:p w:rsidR="00DE34F0" w:rsidRDefault="00DE34F0" w:rsidP="00CE1490">
      <w:pPr>
        <w:rPr>
          <w:lang w:val="id-ID"/>
        </w:rPr>
      </w:pPr>
    </w:p>
    <w:p w:rsidR="00DE34F0" w:rsidRDefault="00DE34F0" w:rsidP="00CE1490">
      <w:pPr>
        <w:rPr>
          <w:lang w:val="id-ID"/>
        </w:rPr>
      </w:pPr>
    </w:p>
    <w:p w:rsidR="000269CA" w:rsidRPr="00DE34F0" w:rsidRDefault="000269CA" w:rsidP="00CE1490">
      <w:pPr>
        <w:rPr>
          <w:lang w:val="id-ID"/>
        </w:rPr>
      </w:pPr>
    </w:p>
    <w:p w:rsidR="00DE34F0" w:rsidRPr="00305074" w:rsidRDefault="00DE34F0" w:rsidP="00CE1490">
      <w:pPr>
        <w:ind w:left="4320"/>
        <w:rPr>
          <w:color w:val="A6A6A6" w:themeColor="background1" w:themeShade="A6"/>
        </w:rPr>
      </w:pPr>
      <w:r w:rsidRPr="00305074">
        <w:rPr>
          <w:color w:val="A6A6A6" w:themeColor="background1" w:themeShade="A6"/>
        </w:rPr>
        <w:t>[</w:t>
      </w:r>
      <w:proofErr w:type="spellStart"/>
      <w:r w:rsidRPr="00305074">
        <w:rPr>
          <w:color w:val="A6A6A6" w:themeColor="background1" w:themeShade="A6"/>
        </w:rPr>
        <w:t>Materai</w:t>
      </w:r>
      <w:proofErr w:type="spellEnd"/>
      <w:r w:rsidRPr="00305074">
        <w:rPr>
          <w:color w:val="A6A6A6" w:themeColor="background1" w:themeShade="A6"/>
        </w:rPr>
        <w:t>]</w:t>
      </w:r>
    </w:p>
    <w:p w:rsidR="00DE34F0" w:rsidRPr="00DE34F0" w:rsidRDefault="00DE34F0" w:rsidP="00CE1490">
      <w:pPr>
        <w:ind w:left="4320"/>
      </w:pPr>
      <w:r w:rsidRPr="00DE34F0">
        <w:t>_________________________</w:t>
      </w:r>
    </w:p>
    <w:sdt>
      <w:sdtPr>
        <w:rPr>
          <w:b/>
        </w:rPr>
        <w:alias w:val="Author"/>
        <w:tag w:val=""/>
        <w:id w:val="-1573645019"/>
        <w:placeholder>
          <w:docPart w:val="14EE1C4667AE44F7B67AD134E8EE769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DE34F0" w:rsidRPr="00305074" w:rsidRDefault="00B8422D" w:rsidP="00CE1490">
          <w:pPr>
            <w:ind w:left="4320"/>
            <w:rPr>
              <w:b/>
            </w:rPr>
          </w:pPr>
          <w:r>
            <w:rPr>
              <w:b/>
              <w:lang w:val="id-ID"/>
            </w:rPr>
            <w:t>NamaCEO, M.Pd.</w:t>
          </w:r>
        </w:p>
      </w:sdtContent>
    </w:sdt>
    <w:p w:rsidR="00310E3D" w:rsidRDefault="007003A4" w:rsidP="00665A43">
      <w:pPr>
        <w:pStyle w:val="Heading1"/>
      </w:pPr>
      <w:bookmarkStart w:id="7" w:name="_Toc33615331"/>
      <w:bookmarkStart w:id="8" w:name="_Toc33616090"/>
      <w:bookmarkStart w:id="9" w:name="_Toc35257520"/>
      <w:r>
        <w:lastRenderedPageBreak/>
        <w:t>Ringkasan Eksekutif</w:t>
      </w:r>
      <w:bookmarkEnd w:id="7"/>
      <w:bookmarkEnd w:id="8"/>
      <w:bookmarkEnd w:id="9"/>
    </w:p>
    <w:p w:rsidR="0004766C" w:rsidRDefault="0004766C" w:rsidP="00CE1490"/>
    <w:p w:rsidR="00D47655" w:rsidRDefault="00D47655" w:rsidP="00CE1490"/>
    <w:p w:rsidR="00FA5340" w:rsidRDefault="00FA5340" w:rsidP="00FA5340">
      <w:r>
        <w:t xml:space="preserve">Dari </w:t>
      </w:r>
      <w:proofErr w:type="spellStart"/>
      <w:r>
        <w:t>riset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sdt>
        <w:sdtPr>
          <w:alias w:val="Company"/>
          <w:tag w:val=""/>
          <w:id w:val="1431230811"/>
          <w:placeholder>
            <w:docPart w:val="6F4C09DD8CE544BB90E9B89444BC1B2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t>CV. POTER</w:t>
          </w:r>
        </w:sdtContent>
      </w:sdt>
      <w:r w:rsidRPr="00CE1490">
        <w:rPr>
          <w:color w:val="FF0000"/>
        </w:rPr>
        <w:t xml:space="preserve"> </w:t>
      </w:r>
      <w:r>
        <w:t xml:space="preserve">pada </w:t>
      </w:r>
      <w:proofErr w:type="spellStart"/>
      <w:r>
        <w:t>tahun</w:t>
      </w:r>
      <w:proofErr w:type="spellEnd"/>
      <w:r>
        <w:t xml:space="preserve"> 2018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melaksanakan</w:t>
      </w:r>
      <w:proofErr w:type="spellEnd"/>
      <w:r>
        <w:t xml:space="preserve"> K13, 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dan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para guru dan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 2013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menyita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membingungkan</w:t>
      </w:r>
      <w:proofErr w:type="spellEnd"/>
      <w:r>
        <w:t xml:space="preserve"> guru dan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pada </w:t>
      </w:r>
      <w:proofErr w:type="spellStart"/>
      <w:r>
        <w:t>siswa</w:t>
      </w:r>
      <w:proofErr w:type="spellEnd"/>
      <w:r>
        <w:t>.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guru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menyita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Ketidaksiapan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guru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pada </w:t>
      </w:r>
      <w:proofErr w:type="spellStart"/>
      <w:r>
        <w:t>Kurikulum</w:t>
      </w:r>
      <w:proofErr w:type="spellEnd"/>
      <w:r>
        <w:t xml:space="preserve"> 2013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juga </w:t>
      </w:r>
      <w:proofErr w:type="spellStart"/>
      <w:r>
        <w:t>tertumpuk</w:t>
      </w:r>
      <w:proofErr w:type="spellEnd"/>
      <w:r>
        <w:t xml:space="preserve"> pada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dan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:rsidR="00FA5340" w:rsidRDefault="00FA5340" w:rsidP="00FA5340">
      <w:pPr>
        <w:pStyle w:val="ListParagraph"/>
        <w:numPr>
          <w:ilvl w:val="0"/>
          <w:numId w:val="22"/>
        </w:numPr>
      </w:pPr>
      <w:proofErr w:type="spellStart"/>
      <w:r>
        <w:t>Lemahnya</w:t>
      </w:r>
      <w:proofErr w:type="spellEnd"/>
      <w:r>
        <w:t xml:space="preserve"> </w:t>
      </w:r>
      <w:proofErr w:type="spellStart"/>
      <w:r>
        <w:t>penguasaan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IT oleh </w:t>
      </w:r>
      <w:proofErr w:type="spellStart"/>
      <w:r>
        <w:t>sebagian</w:t>
      </w:r>
      <w:proofErr w:type="spellEnd"/>
      <w:r>
        <w:t xml:space="preserve"> Guru</w:t>
      </w:r>
    </w:p>
    <w:p w:rsidR="00FA5340" w:rsidRDefault="00FA5340" w:rsidP="00FA5340"/>
    <w:p w:rsidR="00FA5340" w:rsidRDefault="00FA5340" w:rsidP="00FA5340">
      <w:pPr>
        <w:rPr>
          <w:lang w:val="id-ID"/>
        </w:rPr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meringankan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guru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guru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software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otomasis</w:t>
      </w:r>
      <w:proofErr w:type="spellEnd"/>
      <w:r>
        <w:t xml:space="preserve"> dan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guru,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sdt>
        <w:sdtPr>
          <w:alias w:val="Subject"/>
          <w:tag w:val=""/>
          <w:id w:val="-1574420629"/>
          <w:placeholder>
            <w:docPart w:val="06C2BC7566F54E549AE2087019D9EA2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5C6DDD">
            <w:t>PATROL-E</w:t>
          </w:r>
        </w:sdtContent>
      </w:sdt>
      <w:r>
        <w:t>.</w:t>
      </w:r>
    </w:p>
    <w:p w:rsidR="00FA5340" w:rsidRDefault="00FA5340" w:rsidP="00FA5340">
      <w:pPr>
        <w:rPr>
          <w:lang w:val="id-ID"/>
        </w:rPr>
      </w:pPr>
    </w:p>
    <w:p w:rsidR="00FA5340" w:rsidRPr="009E456D" w:rsidRDefault="00AF4751" w:rsidP="00FA5340">
      <w:pPr>
        <w:rPr>
          <w:rFonts w:ascii="Arial" w:hAnsi="Arial" w:cs="Arial"/>
          <w:bCs/>
          <w:color w:val="222222"/>
          <w:shd w:val="clear" w:color="auto" w:fill="FFFFFF"/>
          <w:lang w:val="id-ID"/>
        </w:rPr>
      </w:pPr>
      <w:sdt>
        <w:sdtPr>
          <w:alias w:val="Subject"/>
          <w:tag w:val=""/>
          <w:id w:val="1042948397"/>
          <w:placeholder>
            <w:docPart w:val="7B70D3833314472BBE4BBF9468FD448F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5C6DDD">
            <w:t>PATROL-E</w:t>
          </w:r>
        </w:sdtContent>
      </w:sdt>
      <w:r w:rsidR="00FA5340">
        <w:t xml:space="preserve"> </w:t>
      </w:r>
      <w:proofErr w:type="spellStart"/>
      <w:r w:rsidR="00FA5340">
        <w:t>sudah</w:t>
      </w:r>
      <w:proofErr w:type="spellEnd"/>
      <w:r w:rsidR="00FA5340">
        <w:t xml:space="preserve"> </w:t>
      </w:r>
      <w:proofErr w:type="spellStart"/>
      <w:r w:rsidR="00FA5340">
        <w:t>dilengkapi</w:t>
      </w:r>
      <w:proofErr w:type="spellEnd"/>
      <w:r w:rsidR="00FA5340">
        <w:t xml:space="preserve"> </w:t>
      </w:r>
      <w:proofErr w:type="spellStart"/>
      <w:r w:rsidR="00FA5340">
        <w:t>dengan</w:t>
      </w:r>
      <w:proofErr w:type="spellEnd"/>
      <w:r w:rsidR="00FA5340">
        <w:t xml:space="preserve"> </w:t>
      </w:r>
      <w:proofErr w:type="spellStart"/>
      <w:r w:rsidR="00FA5340">
        <w:t>dengan</w:t>
      </w:r>
      <w:proofErr w:type="spellEnd"/>
      <w:r w:rsidR="00FA5340">
        <w:t xml:space="preserve"> </w:t>
      </w:r>
      <w:proofErr w:type="spellStart"/>
      <w:r w:rsidR="00FA5340">
        <w:t>beberapa</w:t>
      </w:r>
      <w:proofErr w:type="spellEnd"/>
      <w:r w:rsidR="00FA5340">
        <w:t xml:space="preserve"> </w:t>
      </w:r>
      <w:proofErr w:type="spellStart"/>
      <w:r w:rsidR="00FA5340">
        <w:t>fitur</w:t>
      </w:r>
      <w:proofErr w:type="spellEnd"/>
      <w:r w:rsidR="00FA5340">
        <w:t xml:space="preserve"> yang </w:t>
      </w:r>
      <w:proofErr w:type="spellStart"/>
      <w:r w:rsidR="00FA5340">
        <w:t>mengandung</w:t>
      </w:r>
      <w:proofErr w:type="spellEnd"/>
      <w:r w:rsidR="00FA5340">
        <w:t xml:space="preserve"> </w:t>
      </w:r>
      <w:r w:rsidR="00FA5340">
        <w:rPr>
          <w:rFonts w:ascii="Arial" w:hAnsi="Arial" w:cs="Arial"/>
          <w:b/>
          <w:bCs/>
          <w:color w:val="222222"/>
          <w:shd w:val="clear" w:color="auto" w:fill="FFFFFF"/>
        </w:rPr>
        <w:t>Artificial Intelligence (AI)</w:t>
      </w:r>
      <w:r w:rsidR="00FA5340">
        <w:rPr>
          <w:lang w:val="id-ID"/>
        </w:rPr>
        <w:t xml:space="preserve"> yaitu </w:t>
      </w:r>
      <w:r w:rsidR="00FA5340" w:rsidRPr="009E456D">
        <w:rPr>
          <w:lang w:val="id-ID"/>
        </w:rPr>
        <w:t xml:space="preserve">kemampuan sistem untuk menafsirkan data </w:t>
      </w:r>
      <w:r w:rsidR="00FA5340">
        <w:rPr>
          <w:lang w:val="id-ID"/>
        </w:rPr>
        <w:t xml:space="preserve">untuk </w:t>
      </w:r>
      <w:r w:rsidR="00FA5340" w:rsidRPr="009E456D">
        <w:rPr>
          <w:lang w:val="id-ID"/>
        </w:rPr>
        <w:t>mencapai tujuan dan tugas tertentu melalui adaptasi yang fleksibel</w:t>
      </w:r>
      <w:r w:rsidR="00FA5340">
        <w:rPr>
          <w:lang w:val="id-ID"/>
        </w:rPr>
        <w:t>. Diantara fitur AI yang terdapat dalam aplikasi diantaranya adalah Pemilihan Jurusan dan Analisis Sosiometri untuk kelompok belajar semua fitur-fitur ini tertanam pada salah satu aplikasi ALMaS yaitu BK ALMaS.</w:t>
      </w:r>
    </w:p>
    <w:p w:rsidR="00FA5340" w:rsidRDefault="00FA5340" w:rsidP="00FA5340">
      <w:pPr>
        <w:rPr>
          <w:lang w:val="id-ID"/>
        </w:rPr>
      </w:pPr>
    </w:p>
    <w:p w:rsidR="00FA5340" w:rsidRPr="0096545C" w:rsidRDefault="00FA5340" w:rsidP="00FA5340">
      <w:pPr>
        <w:rPr>
          <w:lang w:val="id-ID"/>
        </w:rPr>
      </w:pPr>
      <w:r w:rsidRPr="0096545C">
        <w:rPr>
          <w:lang w:val="id-ID"/>
        </w:rPr>
        <w:t xml:space="preserve">Saat ini </w:t>
      </w:r>
      <w:sdt>
        <w:sdtPr>
          <w:rPr>
            <w:lang w:val="id-ID"/>
          </w:rPr>
          <w:alias w:val="Company"/>
          <w:tag w:val=""/>
          <w:id w:val="247851878"/>
          <w:placeholder>
            <w:docPart w:val="0A17949485B74471AD31CE77811020F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5C6DDD">
            <w:rPr>
              <w:lang w:val="id-ID"/>
            </w:rPr>
            <w:t>CV. POTER</w:t>
          </w:r>
        </w:sdtContent>
      </w:sdt>
      <w:r w:rsidRPr="0096545C">
        <w:rPr>
          <w:lang w:val="id-ID"/>
        </w:rPr>
        <w:t xml:space="preserve"> telah memiliki </w:t>
      </w:r>
      <w:r>
        <w:rPr>
          <w:lang w:val="id-ID"/>
        </w:rPr>
        <w:t>4</w:t>
      </w:r>
      <w:r w:rsidRPr="0096545C">
        <w:rPr>
          <w:lang w:val="id-ID"/>
        </w:rPr>
        <w:t xml:space="preserve"> prodk unggulan yaitu eRaport ALMaS, eGuru ALMaS, eJadwal</w:t>
      </w:r>
      <w:r>
        <w:rPr>
          <w:lang w:val="id-ID"/>
        </w:rPr>
        <w:t xml:space="preserve"> dan BK ALMaS</w:t>
      </w:r>
      <w:r w:rsidRPr="0096545C">
        <w:rPr>
          <w:lang w:val="id-ID"/>
        </w:rPr>
        <w:t>: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 xml:space="preserve">eRaport ALMaS </w:t>
      </w:r>
      <w:r w:rsidRPr="00751CDB">
        <w:rPr>
          <w:lang w:val="id-ID"/>
        </w:rPr>
        <w:t>merupakan aplikasi manajemen penila</w:t>
      </w:r>
      <w:r>
        <w:rPr>
          <w:lang w:val="id-ID"/>
        </w:rPr>
        <w:t>ian hasil belajar peserta didik. Aplikasi ini biasanya diperuntukkan bagi wali kelas.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 w:rsidRPr="00751CDB">
        <w:rPr>
          <w:lang w:val="id-ID"/>
        </w:rPr>
        <w:t>eGuru ALMaS merupakan aplikasi sistem penilaian dan perangkat belajar mengajar untuk memanajemen kegiatan belajar mengajar</w:t>
      </w:r>
      <w:r>
        <w:rPr>
          <w:lang w:val="id-ID"/>
        </w:rPr>
        <w:t xml:space="preserve"> bagi guru maupun peserta didik. Aplikasi ini biasanya diperuntukkan bagi guru.</w:t>
      </w:r>
    </w:p>
    <w:p w:rsidR="00FA5340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t xml:space="preserve">eJadwal ALMaS </w:t>
      </w:r>
      <w:r w:rsidRPr="00751CDB">
        <w:rPr>
          <w:lang w:val="id-ID"/>
        </w:rPr>
        <w:t>merupakan aplikasi pengolah jadwal pelajaran dengan analisis keakuratan data yang cukup baik sehingga terhindar dari jadwal kres.</w:t>
      </w:r>
      <w:r>
        <w:rPr>
          <w:lang w:val="id-ID"/>
        </w:rPr>
        <w:t xml:space="preserve"> Aplikasi ini biasanya diperuntukkan bagi waka kurikulum atau admin sekolah.</w:t>
      </w:r>
    </w:p>
    <w:p w:rsidR="00FA5340" w:rsidRPr="00751CDB" w:rsidRDefault="00FA5340" w:rsidP="00FA5340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lang w:val="id-ID"/>
        </w:rPr>
        <w:lastRenderedPageBreak/>
        <w:t>BK ALMaS merupakan aplikasi manajemen BK yang diperuntukkan bagi guru BK disekolah yang dilengkapi dengan 7 fitur utama yang diperlukan dalam pelaksanaan BK di sekolah.</w:t>
      </w:r>
    </w:p>
    <w:p w:rsidR="00FA5340" w:rsidRDefault="00FA5340" w:rsidP="00FA5340">
      <w:r>
        <w:t xml:space="preserve"> </w:t>
      </w:r>
    </w:p>
    <w:p w:rsidR="00FA5340" w:rsidRDefault="00FA5340" w:rsidP="00FA5340">
      <w:proofErr w:type="spellStart"/>
      <w:r>
        <w:t>Kebutuhan</w:t>
      </w:r>
      <w:proofErr w:type="spellEnd"/>
      <w:r>
        <w:t xml:space="preserve"> dana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program PPBT oleh </w:t>
      </w:r>
      <w:proofErr w:type="spellStart"/>
      <w:r>
        <w:t>Kemenristek</w:t>
      </w:r>
      <w:proofErr w:type="spellEnd"/>
      <w:r>
        <w:t xml:space="preserve"> </w:t>
      </w:r>
      <w:r>
        <w:rPr>
          <w:lang w:val="id-ID"/>
        </w:rPr>
        <w:t>Brin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. </w:t>
      </w:r>
      <w:r w:rsidRPr="00D36011">
        <w:t>219.850.000</w:t>
      </w:r>
      <w:r>
        <w:t>.</w:t>
      </w:r>
    </w:p>
    <w:p w:rsidR="00FA5340" w:rsidRDefault="00FA5340" w:rsidP="00FA5340">
      <w:pPr>
        <w:rPr>
          <w:lang w:val="id-ID"/>
        </w:rPr>
      </w:pPr>
      <w:proofErr w:type="spellStart"/>
      <w:r>
        <w:t>Adapun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digital </w:t>
      </w:r>
      <w:proofErr w:type="spellStart"/>
      <w:r>
        <w:t>berkualitas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8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700 unit dan target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600 unit </w:t>
      </w:r>
      <w:proofErr w:type="spellStart"/>
      <w:r>
        <w:t>dengan</w:t>
      </w:r>
      <w:proofErr w:type="spellEnd"/>
      <w:r>
        <w:t xml:space="preserve"> total </w:t>
      </w:r>
      <w:proofErr w:type="spellStart"/>
      <w:r>
        <w:t>omset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>.</w:t>
      </w:r>
      <w:r w:rsidRPr="00D36011">
        <w:t xml:space="preserve"> 400.000.000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profit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. </w:t>
      </w:r>
      <w:r w:rsidRPr="00D36011">
        <w:t>304.000.000</w:t>
      </w:r>
      <w:r>
        <w:t xml:space="preserve">. </w:t>
      </w:r>
      <w:proofErr w:type="spellStart"/>
      <w:r>
        <w:t>Diharapkan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menyerap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10 orang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. Kami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juga offline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 costumer relationship.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r>
        <w:rPr>
          <w:lang w:val="id-ID"/>
        </w:rPr>
        <w:t>buatkan diversifikasi produk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marketing,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profiling </w:t>
      </w:r>
      <w:proofErr w:type="spellStart"/>
      <w:r>
        <w:t>berupa</w:t>
      </w:r>
      <w:proofErr w:type="spellEnd"/>
      <w:r>
        <w:t xml:space="preserve"> video </w:t>
      </w:r>
      <w:r>
        <w:rPr>
          <w:lang w:val="id-ID"/>
        </w:rPr>
        <w:t>pembelajaran</w:t>
      </w:r>
      <w:r>
        <w:t xml:space="preserve"> dan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SEO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online.</w:t>
      </w: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rPr>
          <w:lang w:val="id-ID"/>
        </w:rPr>
      </w:pPr>
    </w:p>
    <w:p w:rsidR="00FA5340" w:rsidRDefault="00FA5340" w:rsidP="00FA5340">
      <w:pPr>
        <w:jc w:val="center"/>
        <w:rPr>
          <w:lang w:val="id-ID"/>
        </w:rPr>
      </w:pPr>
      <w:r>
        <w:rPr>
          <w:lang w:val="id-ID"/>
        </w:rPr>
        <w:t>* * *</w:t>
      </w:r>
    </w:p>
    <w:p w:rsidR="00310E3D" w:rsidRDefault="00310E3D" w:rsidP="00CE1490">
      <w:r>
        <w:br w:type="page"/>
      </w:r>
    </w:p>
    <w:p w:rsidR="00BD044E" w:rsidRPr="00916C2F" w:rsidRDefault="002C55B8" w:rsidP="00665A43">
      <w:pPr>
        <w:pStyle w:val="Heading1"/>
      </w:pPr>
      <w:bookmarkStart w:id="10" w:name="_Toc33615334"/>
      <w:bookmarkStart w:id="11" w:name="_Toc33616093"/>
      <w:bookmarkStart w:id="12" w:name="_Toc35257521"/>
      <w:r>
        <w:lastRenderedPageBreak/>
        <w:t>Daftar Isi</w:t>
      </w:r>
      <w:bookmarkEnd w:id="10"/>
      <w:bookmarkEnd w:id="11"/>
      <w:bookmarkEnd w:id="12"/>
    </w:p>
    <w:p w:rsidR="00321295" w:rsidRDefault="00321295" w:rsidP="00CE1490"/>
    <w:p w:rsidR="00304E5C" w:rsidRDefault="00304E5C" w:rsidP="00CE1490"/>
    <w:p w:rsidR="00FA5340" w:rsidRDefault="008A312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5257518" w:history="1">
        <w:r w:rsidR="00FA5340" w:rsidRPr="00AE2041">
          <w:rPr>
            <w:rStyle w:val="Hyperlink"/>
            <w:noProof/>
          </w:rPr>
          <w:t>Identitas Utama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_Toc35257518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19" w:history="1">
        <w:r w:rsidR="00FA5340" w:rsidRPr="00AE2041">
          <w:rPr>
            <w:rStyle w:val="Hyperlink"/>
            <w:noProof/>
          </w:rPr>
          <w:t>Lembar Pengesahan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_Toc35257519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0" w:history="1">
        <w:r w:rsidR="00FA5340" w:rsidRPr="00AE2041">
          <w:rPr>
            <w:rStyle w:val="Hyperlink"/>
            <w:noProof/>
          </w:rPr>
          <w:t>Ringkasan Eksekutif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1" w:history="1">
        <w:r w:rsidR="00FA5340" w:rsidRPr="00AE2041">
          <w:rPr>
            <w:rStyle w:val="Hyperlink"/>
            <w:noProof/>
          </w:rPr>
          <w:t>Daftar Isi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2" w:history="1">
        <w:r w:rsidR="00FA5340" w:rsidRPr="00AE2041">
          <w:rPr>
            <w:rStyle w:val="Hyperlink"/>
            <w:noProof/>
          </w:rPr>
          <w:t>Latar Belakang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3" w:history="1">
        <w:r w:rsidR="00FA5340" w:rsidRPr="00AE2041">
          <w:rPr>
            <w:rStyle w:val="Hyperlink"/>
            <w:noProof/>
          </w:rPr>
          <w:t>Masalah/ kebutuhan di masyarakat yang ingin diselesaikan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4" w:history="1">
        <w:r w:rsidR="00FA5340" w:rsidRPr="00AE2041">
          <w:rPr>
            <w:rStyle w:val="Hyperlink"/>
            <w:noProof/>
          </w:rPr>
          <w:t>Solusi yang ditawarkan dari produk yang diajukan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5" w:history="1">
        <w:r w:rsidR="00FA5340" w:rsidRPr="00AE2041">
          <w:rPr>
            <w:rStyle w:val="Hyperlink"/>
            <w:noProof/>
          </w:rPr>
          <w:t>Sejarah inovasi dan pengembangan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26" w:history="1">
        <w:r w:rsidR="00FA5340" w:rsidRPr="00AE2041">
          <w:rPr>
            <w:rStyle w:val="Hyperlink"/>
            <w:noProof/>
          </w:rPr>
          <w:t>Aspek Produk (Teknologi) &amp; Produksi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7" w:history="1">
        <w:r w:rsidR="00FA5340" w:rsidRPr="00AE2041">
          <w:rPr>
            <w:rStyle w:val="Hyperlink"/>
            <w:noProof/>
          </w:rPr>
          <w:t>Logo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8" w:history="1">
        <w:r w:rsidR="00FA5340" w:rsidRPr="00AE2041">
          <w:rPr>
            <w:rStyle w:val="Hyperlink"/>
            <w:noProof/>
          </w:rPr>
          <w:t>Keunikan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29" w:history="1">
        <w:r w:rsidR="00FA5340" w:rsidRPr="00AE2041">
          <w:rPr>
            <w:rStyle w:val="Hyperlink"/>
            <w:noProof/>
          </w:rPr>
          <w:t>Status kesiapan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_Toc35257529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0" w:history="1">
        <w:r w:rsidR="00FA5340" w:rsidRPr="00AE2041">
          <w:rPr>
            <w:rStyle w:val="Hyperlink"/>
            <w:noProof/>
          </w:rPr>
          <w:t>Kepemilikan teknologi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1" w:history="1">
        <w:r w:rsidR="00FA5340" w:rsidRPr="00AE2041">
          <w:rPr>
            <w:rStyle w:val="Hyperlink"/>
            <w:noProof/>
          </w:rPr>
          <w:t>Spesifikasi Teknis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2" w:history="1">
        <w:r w:rsidR="00FA5340" w:rsidRPr="00AE2041">
          <w:rPr>
            <w:rStyle w:val="Hyperlink"/>
            <w:noProof/>
          </w:rPr>
          <w:t>Uji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3" w:history="1">
        <w:r w:rsidR="00FA5340" w:rsidRPr="00AE2041">
          <w:rPr>
            <w:rStyle w:val="Hyperlink"/>
            <w:noProof/>
          </w:rPr>
          <w:t>Kepemilikan Kekayaan Intelektual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4" w:history="1">
        <w:r w:rsidR="00FA5340" w:rsidRPr="00AE2041">
          <w:rPr>
            <w:rStyle w:val="Hyperlink"/>
            <w:noProof/>
          </w:rPr>
          <w:t>Sertifikasi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5" w:history="1">
        <w:r w:rsidR="00FA5340" w:rsidRPr="00AE2041">
          <w:rPr>
            <w:rStyle w:val="Hyperlink"/>
            <w:noProof/>
          </w:rPr>
          <w:t>Izin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6" w:history="1">
        <w:r w:rsidR="00FA5340" w:rsidRPr="00AE2041">
          <w:rPr>
            <w:rStyle w:val="Hyperlink"/>
            <w:noProof/>
          </w:rPr>
          <w:t>Daftar inventor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7" w:history="1">
        <w:r w:rsidR="00FA5340" w:rsidRPr="00AE2041">
          <w:rPr>
            <w:rStyle w:val="Hyperlink"/>
            <w:noProof/>
          </w:rPr>
          <w:t>Foto-foto produk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38" w:history="1">
        <w:r w:rsidR="00FA5340" w:rsidRPr="00AE2041">
          <w:rPr>
            <w:rStyle w:val="Hyperlink"/>
            <w:noProof/>
          </w:rPr>
          <w:t>Foto-foto kegiatan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39" w:history="1">
        <w:r w:rsidR="00FA5340" w:rsidRPr="00AE2041">
          <w:rPr>
            <w:rStyle w:val="Hyperlink"/>
            <w:noProof/>
          </w:rPr>
          <w:t>Aspek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_Toc35257539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0" w:history="1">
        <w:r w:rsidR="00FA5340" w:rsidRPr="00AE2041">
          <w:rPr>
            <w:rStyle w:val="Hyperlink"/>
            <w:noProof/>
          </w:rPr>
          <w:t>Logo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1" w:history="1">
        <w:r w:rsidR="00FA5340" w:rsidRPr="00AE2041">
          <w:rPr>
            <w:rStyle w:val="Hyperlink"/>
            <w:noProof/>
          </w:rPr>
          <w:t>Data dasar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2" w:history="1">
        <w:r w:rsidR="00FA5340" w:rsidRPr="00AE2041">
          <w:rPr>
            <w:rStyle w:val="Hyperlink"/>
            <w:noProof/>
          </w:rPr>
          <w:t>Gambar struktur organisasi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3" w:history="1">
        <w:r w:rsidR="00FA5340" w:rsidRPr="00AE2041">
          <w:rPr>
            <w:rStyle w:val="Hyperlink"/>
            <w:noProof/>
          </w:rPr>
          <w:t>Aset yang dimiliki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4" w:history="1">
        <w:r w:rsidR="00FA5340" w:rsidRPr="00AE2041">
          <w:rPr>
            <w:rStyle w:val="Hyperlink"/>
            <w:noProof/>
          </w:rPr>
          <w:t>Daftar pengelola utama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5" w:history="1">
        <w:r w:rsidR="00FA5340" w:rsidRPr="00AE2041">
          <w:rPr>
            <w:rStyle w:val="Hyperlink"/>
            <w:noProof/>
          </w:rPr>
          <w:t>Jumlah seluruh pegawai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15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6" w:history="1">
        <w:r w:rsidR="00FA5340" w:rsidRPr="00AE2041">
          <w:rPr>
            <w:rStyle w:val="Hyperlink"/>
            <w:noProof/>
          </w:rPr>
          <w:t>Kepemilikan perusahaan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15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7" w:history="1">
        <w:r w:rsidR="00FA5340" w:rsidRPr="00AE2041">
          <w:rPr>
            <w:rStyle w:val="Hyperlink"/>
            <w:noProof/>
          </w:rPr>
          <w:t>Histori pendanaan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48" w:history="1">
        <w:r w:rsidR="00FA5340" w:rsidRPr="00AE2041">
          <w:rPr>
            <w:rStyle w:val="Hyperlink"/>
            <w:noProof/>
          </w:rPr>
          <w:t>Aspek Bisnis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49" w:history="1">
        <w:r w:rsidR="00FA5340" w:rsidRPr="00AE2041">
          <w:rPr>
            <w:rStyle w:val="Hyperlink"/>
            <w:noProof/>
          </w:rPr>
          <w:t>Business Model Canvas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_Toc35257549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0" w:history="1">
        <w:r w:rsidR="00FA5340" w:rsidRPr="00AE2041">
          <w:rPr>
            <w:rStyle w:val="Hyperlink"/>
            <w:noProof/>
          </w:rPr>
          <w:t>Target dan potensi pasar (market size)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1" w:history="1">
        <w:r w:rsidR="00FA5340" w:rsidRPr="00AE2041">
          <w:rPr>
            <w:rStyle w:val="Hyperlink"/>
            <w:noProof/>
          </w:rPr>
          <w:t>Identifikasi kompetitor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18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2" w:history="1">
        <w:r w:rsidR="00FA5340" w:rsidRPr="00AE2041">
          <w:rPr>
            <w:rStyle w:val="Hyperlink"/>
            <w:noProof/>
          </w:rPr>
          <w:t>Jangkauan pemasaran (sejak produk dipasarkan)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3" w:history="1">
        <w:r w:rsidR="00FA5340" w:rsidRPr="00AE2041">
          <w:rPr>
            <w:rStyle w:val="Hyperlink"/>
            <w:noProof/>
          </w:rPr>
          <w:t>Penjelasan jangkauan pemasaran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4" w:history="1">
        <w:r w:rsidR="00FA5340" w:rsidRPr="00AE2041">
          <w:rPr>
            <w:rStyle w:val="Hyperlink"/>
            <w:noProof/>
          </w:rPr>
          <w:t>Kanal pemasaran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5" w:history="1">
        <w:r w:rsidR="00FA5340" w:rsidRPr="00AE2041">
          <w:rPr>
            <w:rStyle w:val="Hyperlink"/>
            <w:noProof/>
          </w:rPr>
          <w:t>Dampak sosial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6" w:history="1">
        <w:r w:rsidR="00FA5340" w:rsidRPr="00AE2041">
          <w:rPr>
            <w:rStyle w:val="Hyperlink"/>
            <w:noProof/>
          </w:rPr>
          <w:t>Skema harga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7" w:history="1">
        <w:r w:rsidR="00FA5340" w:rsidRPr="00AE2041">
          <w:rPr>
            <w:rStyle w:val="Hyperlink"/>
            <w:noProof/>
          </w:rPr>
          <w:t>Penjelasan harga pokok produksi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19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8" w:history="1">
        <w:r w:rsidR="00FA5340" w:rsidRPr="00AE2041">
          <w:rPr>
            <w:rStyle w:val="Hyperlink"/>
            <w:noProof/>
          </w:rPr>
          <w:t>Data dan proyeksi produksi dan penjualan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59" w:history="1">
        <w:r w:rsidR="00FA5340" w:rsidRPr="00AE2041">
          <w:rPr>
            <w:rStyle w:val="Hyperlink"/>
            <w:noProof/>
          </w:rPr>
          <w:t>Data dan proyeksi pendapatan (omset) dan keuntungan (profit)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_Toc35257559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20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0" w:history="1">
        <w:r w:rsidR="00FA5340" w:rsidRPr="00AE2041">
          <w:rPr>
            <w:rStyle w:val="Hyperlink"/>
            <w:noProof/>
          </w:rPr>
          <w:t>Mitra bisnis yang dimiliki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1" w:history="1">
        <w:r w:rsidR="00FA5340" w:rsidRPr="00AE2041">
          <w:rPr>
            <w:rStyle w:val="Hyperlink"/>
            <w:noProof/>
          </w:rPr>
          <w:t>Foto-foto kegiatan bisnis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21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62" w:history="1">
        <w:r w:rsidR="00FA5340" w:rsidRPr="00AE2041">
          <w:rPr>
            <w:rStyle w:val="Hyperlink"/>
            <w:noProof/>
          </w:rPr>
          <w:t>Hasil Kegiatan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3" w:history="1">
        <w:r w:rsidR="00FA5340" w:rsidRPr="00AE2041">
          <w:rPr>
            <w:rStyle w:val="Hyperlink"/>
            <w:noProof/>
          </w:rPr>
          <w:t>Garis besar pencapaian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4" w:history="1">
        <w:r w:rsidR="00FA5340" w:rsidRPr="00AE2041">
          <w:rPr>
            <w:rStyle w:val="Hyperlink"/>
            <w:noProof/>
          </w:rPr>
          <w:t>Kendala yang dihadapi pada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5" w:history="1">
        <w:r w:rsidR="00FA5340" w:rsidRPr="00AE2041">
          <w:rPr>
            <w:rStyle w:val="Hyperlink"/>
            <w:noProof/>
          </w:rPr>
          <w:t>Penyesuaian yang dilakukan terhadap rencana aksi dan anggaran pada tahun sebelumnya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6" w:history="1">
        <w:r w:rsidR="00FA5340" w:rsidRPr="00AE2041">
          <w:rPr>
            <w:rStyle w:val="Hyperlink"/>
            <w:noProof/>
          </w:rPr>
          <w:t>Foto-foto kegiatan tahun pertama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22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67" w:history="1">
        <w:r w:rsidR="00FA5340" w:rsidRPr="00AE2041">
          <w:rPr>
            <w:rStyle w:val="Hyperlink"/>
            <w:noProof/>
          </w:rPr>
          <w:t>Rencana Kegiatan &amp; Anggaran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8" w:history="1">
        <w:r w:rsidR="00FA5340" w:rsidRPr="00AE2041">
          <w:rPr>
            <w:rStyle w:val="Hyperlink"/>
            <w:noProof/>
          </w:rPr>
          <w:t>Rencana Luaran / Output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69" w:history="1">
        <w:r w:rsidR="00FA5340" w:rsidRPr="00AE2041">
          <w:rPr>
            <w:rStyle w:val="Hyperlink"/>
            <w:noProof/>
          </w:rPr>
          <w:t>Rencana Aksi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_Toc35257569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0" w:history="1">
        <w:r w:rsidR="00FA5340" w:rsidRPr="00AE2041">
          <w:rPr>
            <w:rStyle w:val="Hyperlink"/>
            <w:noProof/>
          </w:rPr>
          <w:t>Rencana Biaya yang Diajukan (RAB)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23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71" w:history="1">
        <w:r w:rsidR="00FA5340" w:rsidRPr="00AE2041">
          <w:rPr>
            <w:rStyle w:val="Hyperlink"/>
            <w:noProof/>
          </w:rPr>
          <w:t>Lampiran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2" w:history="1">
        <w:r w:rsidR="00FA5340" w:rsidRPr="00AE2041">
          <w:rPr>
            <w:rStyle w:val="Hyperlink"/>
            <w:noProof/>
          </w:rPr>
          <w:t>1. Surat Perjanjian antara Inventor dan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_Toc35257572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3" w:history="1">
        <w:r w:rsidR="00FA5340" w:rsidRPr="00AE2041">
          <w:rPr>
            <w:rStyle w:val="Hyperlink"/>
            <w:noProof/>
          </w:rPr>
          <w:t>2. Scan dokumen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_Toc35257573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4" w:history="1">
        <w:r w:rsidR="00FA5340" w:rsidRPr="00AE2041">
          <w:rPr>
            <w:rStyle w:val="Hyperlink"/>
            <w:noProof/>
          </w:rPr>
          <w:t>3. Curriculum Vitae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_Toc35257574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5" w:history="1">
        <w:r w:rsidR="00FA5340" w:rsidRPr="00AE2041">
          <w:rPr>
            <w:rStyle w:val="Hyperlink"/>
            <w:noProof/>
          </w:rPr>
          <w:t>4. Cashflow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_Toc35257575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6" w:history="1">
        <w:r w:rsidR="00FA5340" w:rsidRPr="00AE2041">
          <w:rPr>
            <w:rStyle w:val="Hyperlink"/>
            <w:noProof/>
          </w:rPr>
          <w:t>5. Business plan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_Toc35257576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7" w:history="1">
        <w:r w:rsidR="00FA5340" w:rsidRPr="00AE2041">
          <w:rPr>
            <w:rStyle w:val="Hyperlink"/>
            <w:noProof/>
          </w:rPr>
          <w:t>6. Business model canvas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_Toc35257577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8" w:history="1">
        <w:r w:rsidR="00FA5340" w:rsidRPr="00AE2041">
          <w:rPr>
            <w:rStyle w:val="Hyperlink"/>
            <w:noProof/>
          </w:rPr>
          <w:t>7. Dokumen kontrak antara inkubator dan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_Toc35257578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79" w:history="1">
        <w:r w:rsidR="00FA5340" w:rsidRPr="00AE2041">
          <w:rPr>
            <w:rStyle w:val="Hyperlink"/>
            <w:noProof/>
          </w:rPr>
          <w:t>8. Curriculum vitae inventor dan pengelola inti tenant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_Toc35257579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24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id-ID" w:eastAsia="id-ID"/>
        </w:rPr>
      </w:pPr>
      <w:hyperlink w:anchor="_Toc35257580" w:history="1">
        <w:r w:rsidR="00FA5340" w:rsidRPr="00AE2041">
          <w:rPr>
            <w:rStyle w:val="Hyperlink"/>
            <w:noProof/>
          </w:rPr>
          <w:t>XXXXX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_Toc35257580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26</w:t>
        </w:r>
        <w:r w:rsidR="00FA5340">
          <w:rPr>
            <w:noProof/>
            <w:webHidden/>
          </w:rPr>
          <w:fldChar w:fldCharType="end"/>
        </w:r>
      </w:hyperlink>
    </w:p>
    <w:p w:rsidR="00FA5340" w:rsidRDefault="00AF475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35257581" w:history="1">
        <w:r w:rsidR="00FA5340" w:rsidRPr="00AE2041">
          <w:rPr>
            <w:rStyle w:val="Hyperlink"/>
            <w:noProof/>
          </w:rPr>
          <w:t>XXXXXXX</w:t>
        </w:r>
        <w:r w:rsidR="00FA5340">
          <w:rPr>
            <w:noProof/>
            <w:webHidden/>
          </w:rPr>
          <w:tab/>
        </w:r>
        <w:r w:rsidR="00FA5340">
          <w:rPr>
            <w:noProof/>
            <w:webHidden/>
          </w:rPr>
          <w:fldChar w:fldCharType="begin"/>
        </w:r>
        <w:r w:rsidR="00FA5340">
          <w:rPr>
            <w:noProof/>
            <w:webHidden/>
          </w:rPr>
          <w:instrText xml:space="preserve"> PAGEREF _Toc35257581 \h </w:instrText>
        </w:r>
        <w:r w:rsidR="00FA5340">
          <w:rPr>
            <w:noProof/>
            <w:webHidden/>
          </w:rPr>
        </w:r>
        <w:r w:rsidR="00FA5340">
          <w:rPr>
            <w:noProof/>
            <w:webHidden/>
          </w:rPr>
          <w:fldChar w:fldCharType="separate"/>
        </w:r>
        <w:r w:rsidR="00FA5340">
          <w:rPr>
            <w:noProof/>
            <w:webHidden/>
          </w:rPr>
          <w:t>26</w:t>
        </w:r>
        <w:r w:rsidR="00FA5340">
          <w:rPr>
            <w:noProof/>
            <w:webHidden/>
          </w:rPr>
          <w:fldChar w:fldCharType="end"/>
        </w:r>
      </w:hyperlink>
    </w:p>
    <w:p w:rsidR="002C55B8" w:rsidRDefault="008A3124" w:rsidP="00CE1490">
      <w:pPr>
        <w:rPr>
          <w:bCs/>
          <w:color w:val="C00000"/>
          <w:sz w:val="52"/>
          <w:szCs w:val="52"/>
        </w:rPr>
      </w:pPr>
      <w:r>
        <w:fldChar w:fldCharType="end"/>
      </w:r>
      <w:r w:rsidR="002C55B8">
        <w:br w:type="page"/>
      </w:r>
    </w:p>
    <w:p w:rsidR="00FA6C0E" w:rsidRPr="002B783A" w:rsidRDefault="00524412" w:rsidP="00665A43">
      <w:pPr>
        <w:pStyle w:val="Heading1"/>
      </w:pPr>
      <w:bookmarkStart w:id="13" w:name="_Toc33615336"/>
      <w:bookmarkStart w:id="14" w:name="_Toc33616095"/>
      <w:bookmarkStart w:id="15" w:name="_Toc35257522"/>
      <w:r w:rsidRPr="000269CA">
        <w:lastRenderedPageBreak/>
        <w:t>Latar</w:t>
      </w:r>
      <w:r w:rsidRPr="00CE1490">
        <w:t xml:space="preserve"> Belakang</w:t>
      </w:r>
      <w:bookmarkEnd w:id="13"/>
      <w:bookmarkEnd w:id="14"/>
      <w:bookmarkEnd w:id="15"/>
    </w:p>
    <w:p w:rsidR="00703F75" w:rsidRDefault="00703F75" w:rsidP="00CE1490"/>
    <w:p w:rsidR="00681C8A" w:rsidRDefault="00681C8A" w:rsidP="007464BB">
      <w:pPr>
        <w:pStyle w:val="Konten"/>
      </w:pPr>
    </w:p>
    <w:p w:rsidR="00385394" w:rsidRPr="00CE1490" w:rsidRDefault="00524412" w:rsidP="00665A43">
      <w:pPr>
        <w:pStyle w:val="Heading2"/>
      </w:pPr>
      <w:bookmarkStart w:id="16" w:name="_Toc33615337"/>
      <w:bookmarkStart w:id="17" w:name="_Toc33616096"/>
      <w:bookmarkStart w:id="18" w:name="_Toc35257523"/>
      <w:r w:rsidRPr="00524412">
        <w:t>Masalah/</w:t>
      </w:r>
      <w:r w:rsidR="003F5425">
        <w:t xml:space="preserve"> </w:t>
      </w:r>
      <w:r w:rsidRPr="00524412">
        <w:t>kebutuhan di masyarakat yang ingin diselesaikan</w:t>
      </w:r>
      <w:bookmarkEnd w:id="16"/>
      <w:bookmarkEnd w:id="17"/>
      <w:bookmarkEnd w:id="18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Permasalahan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dialami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bCs/>
        </w:rPr>
        <w:t>proses monitoring/</w:t>
      </w:r>
      <w:proofErr w:type="spellStart"/>
      <w:r w:rsidRPr="002229D4">
        <w:rPr>
          <w:rFonts w:asciiTheme="minorHAnsi" w:hAnsiTheme="minorHAnsi" w:cstheme="minorHAnsi"/>
          <w:bCs/>
        </w:rPr>
        <w:t>pengecekan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alat-alat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kelistrikan</w:t>
      </w:r>
      <w:proofErr w:type="spellEnd"/>
      <w:r w:rsidRPr="002229D4">
        <w:rPr>
          <w:rFonts w:asciiTheme="minorHAnsi" w:hAnsiTheme="minorHAnsi" w:cstheme="minorHAnsi"/>
          <w:bCs/>
        </w:rPr>
        <w:t xml:space="preserve"> (instrument) yang </w:t>
      </w:r>
      <w:proofErr w:type="spellStart"/>
      <w:r w:rsidRPr="002229D4">
        <w:rPr>
          <w:rFonts w:asciiTheme="minorHAnsi" w:hAnsiTheme="minorHAnsi" w:cstheme="minorHAnsi"/>
          <w:bCs/>
        </w:rPr>
        <w:t>harus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terus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menerus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dimonitor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dalam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jangka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waktu</w:t>
      </w:r>
      <w:proofErr w:type="spellEnd"/>
      <w:r w:rsidRPr="002229D4">
        <w:rPr>
          <w:rFonts w:asciiTheme="minorHAnsi" w:hAnsiTheme="minorHAnsi" w:cstheme="minorHAnsi"/>
          <w:bCs/>
        </w:rPr>
        <w:t xml:space="preserve"> yang </w:t>
      </w:r>
      <w:proofErr w:type="spellStart"/>
      <w:r w:rsidRPr="002229D4">
        <w:rPr>
          <w:rFonts w:asciiTheme="minorHAnsi" w:hAnsiTheme="minorHAnsi" w:cstheme="minorHAnsi"/>
          <w:bCs/>
        </w:rPr>
        <w:t>sudah</w:t>
      </w:r>
      <w:proofErr w:type="spellEnd"/>
      <w:r w:rsidRPr="002229D4">
        <w:rPr>
          <w:rFonts w:asciiTheme="minorHAnsi" w:hAnsiTheme="minorHAnsi" w:cstheme="minorHAnsi"/>
          <w:bCs/>
        </w:rPr>
        <w:t xml:space="preserve"> </w:t>
      </w:r>
      <w:proofErr w:type="spellStart"/>
      <w:r w:rsidRPr="002229D4">
        <w:rPr>
          <w:rFonts w:asciiTheme="minorHAnsi" w:hAnsiTheme="minorHAnsi" w:cstheme="minorHAnsi"/>
          <w:bCs/>
        </w:rPr>
        <w:t>ditentukan</w:t>
      </w:r>
      <w:proofErr w:type="spellEnd"/>
      <w:r w:rsidRPr="002229D4">
        <w:rPr>
          <w:rStyle w:val="fontstyle01"/>
          <w:rFonts w:asciiTheme="minorHAnsi" w:hAnsiTheme="minorHAnsi" w:cstheme="minorHAnsi"/>
          <w:color w:val="auto"/>
        </w:rPr>
        <w:t xml:space="preserve"> </w:t>
      </w:r>
      <w:r w:rsidRPr="002229D4">
        <w:rPr>
          <w:rFonts w:asciiTheme="minorHAnsi" w:hAnsiTheme="minorHAnsi" w:cstheme="minorHAnsi"/>
        </w:rPr>
        <w:t xml:space="preserve">dan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oleh operator: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Proses </w:t>
      </w:r>
      <w:proofErr w:type="spellStart"/>
      <w:r w:rsidRPr="002229D4">
        <w:rPr>
          <w:rFonts w:asciiTheme="minorHAnsi" w:hAnsiTheme="minorHAnsi" w:cstheme="minorHAnsi"/>
        </w:rPr>
        <w:t>pengecekan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selama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lembaran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patrol check sheet</w:t>
      </w:r>
      <w:r w:rsidRPr="002229D4">
        <w:rPr>
          <w:rFonts w:asciiTheme="minorHAnsi" w:hAnsiTheme="minorHAnsi" w:cstheme="minorHAnsi"/>
        </w:rPr>
        <w:t xml:space="preserve">. Hal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sebanyak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sembilan</w:t>
      </w:r>
      <w:proofErr w:type="spellEnd"/>
      <w:r w:rsidRPr="002229D4">
        <w:rPr>
          <w:rFonts w:asciiTheme="minorHAnsi" w:hAnsiTheme="minorHAnsi" w:cstheme="minorHAnsi"/>
        </w:rPr>
        <w:t xml:space="preserve"> kali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dua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puluh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empat</w:t>
      </w:r>
      <w:proofErr w:type="spellEnd"/>
      <w:r w:rsidRPr="002229D4">
        <w:rPr>
          <w:rFonts w:asciiTheme="minorHAnsi" w:hAnsiTheme="minorHAnsi" w:cstheme="minorHAnsi"/>
        </w:rPr>
        <w:t xml:space="preserve"> jam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menyebabkan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penumpukan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kertas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  <w:color w:val="000000"/>
        </w:rPr>
        <w:t>Sering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terjadi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kesalahan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dalam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perekapan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nilai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instrumen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dari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hasil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monitoring. Hal </w:t>
      </w:r>
      <w:proofErr w:type="spellStart"/>
      <w:r w:rsidRPr="002229D4">
        <w:rPr>
          <w:rFonts w:asciiTheme="minorHAnsi" w:hAnsiTheme="minorHAnsi" w:cstheme="minorHAnsi"/>
          <w:color w:val="000000"/>
        </w:rPr>
        <w:t>ini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sering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terjadi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karena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yang </w:t>
      </w:r>
      <w:proofErr w:type="spellStart"/>
      <w:r w:rsidRPr="002229D4">
        <w:rPr>
          <w:rFonts w:asciiTheme="minorHAnsi" w:hAnsiTheme="minorHAnsi" w:cstheme="minorHAnsi"/>
          <w:color w:val="000000"/>
        </w:rPr>
        <w:t>direkap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tiap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harinya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sebanyak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Sembilan </w:t>
      </w:r>
      <w:proofErr w:type="spellStart"/>
      <w:r w:rsidRPr="002229D4">
        <w:rPr>
          <w:rFonts w:asciiTheme="minorHAnsi" w:hAnsiTheme="minorHAnsi" w:cstheme="minorHAnsi"/>
          <w:color w:val="000000"/>
        </w:rPr>
        <w:t>laporan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yang </w:t>
      </w:r>
      <w:proofErr w:type="spellStart"/>
      <w:r w:rsidRPr="002229D4">
        <w:rPr>
          <w:rFonts w:asciiTheme="minorHAnsi" w:hAnsiTheme="minorHAnsi" w:cstheme="minorHAnsi"/>
          <w:color w:val="000000"/>
        </w:rPr>
        <w:t>berisi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color w:val="000000"/>
        </w:rPr>
        <w:t>seribu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</w:t>
      </w:r>
      <w:proofErr w:type="spellStart"/>
      <w:r w:rsidRPr="002229D4">
        <w:rPr>
          <w:rFonts w:asciiTheme="minorHAnsi" w:hAnsiTheme="minorHAnsi" w:cstheme="minorHAnsi"/>
          <w:color w:val="000000"/>
        </w:rPr>
        <w:t>lebih</w:t>
      </w:r>
      <w:proofErr w:type="spellEnd"/>
      <w:r w:rsidRPr="002229D4">
        <w:rPr>
          <w:rFonts w:asciiTheme="minorHAnsi" w:hAnsiTheme="minorHAnsi" w:cstheme="minorHAnsi"/>
          <w:color w:val="000000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Pelaksanaan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parallel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dilaksanakan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kerja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tim.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Posisi</w:t>
      </w:r>
      <w:proofErr w:type="spellEnd"/>
      <w:r w:rsidRPr="002229D4">
        <w:rPr>
          <w:rFonts w:asciiTheme="minorHAnsi" w:hAnsiTheme="minorHAnsi" w:cstheme="minorHAnsi"/>
        </w:rPr>
        <w:t xml:space="preserve"> operator yang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terdeteksi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Hasil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di </w:t>
      </w:r>
      <w:proofErr w:type="spellStart"/>
      <w:r w:rsidRPr="002229D4">
        <w:rPr>
          <w:rFonts w:asciiTheme="minorHAnsi" w:hAnsiTheme="minorHAnsi" w:cstheme="minorHAnsi"/>
        </w:rPr>
        <w:t>awasi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real time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karena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tidak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langsung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diketahui</w:t>
      </w:r>
      <w:proofErr w:type="spellEnd"/>
      <w:r w:rsidRPr="002229D4">
        <w:rPr>
          <w:rFonts w:asciiTheme="minorHAnsi" w:hAnsiTheme="minorHAnsi" w:cstheme="minorHAnsi"/>
        </w:rPr>
        <w:t xml:space="preserve"> oleh supervisor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Pengaturan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  <w:i/>
        </w:rPr>
        <w:t>onload</w:t>
      </w:r>
      <w:r w:rsidRPr="002229D4">
        <w:rPr>
          <w:rFonts w:asciiTheme="minorHAnsi" w:hAnsiTheme="minorHAnsi" w:cstheme="minorHAnsi"/>
        </w:rPr>
        <w:t xml:space="preserve"> dan </w:t>
      </w:r>
      <w:r w:rsidRPr="002229D4">
        <w:rPr>
          <w:rFonts w:asciiTheme="minorHAnsi" w:hAnsiTheme="minorHAnsi" w:cstheme="minorHAnsi"/>
          <w:i/>
        </w:rPr>
        <w:t>offload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instrument </w:t>
      </w:r>
      <w:proofErr w:type="spellStart"/>
      <w:r w:rsidRPr="002229D4">
        <w:rPr>
          <w:rFonts w:asciiTheme="minorHAnsi" w:hAnsiTheme="minorHAnsi" w:cstheme="minorHAnsi"/>
        </w:rPr>
        <w:t>harus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konvensioal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membutuhkan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waktu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lagi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sosialisasi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berjalan</w:t>
      </w:r>
      <w:proofErr w:type="spellEnd"/>
      <w:r w:rsidRPr="002229D4">
        <w:rPr>
          <w:rFonts w:asciiTheme="minorHAnsi" w:hAnsiTheme="minorHAnsi" w:cstheme="minorHAnsi"/>
        </w:rPr>
        <w:t xml:space="preserve"> pada </w:t>
      </w:r>
      <w:proofErr w:type="spellStart"/>
      <w:r w:rsidRPr="002229D4">
        <w:rPr>
          <w:rFonts w:asciiTheme="minorHAnsi" w:hAnsiTheme="minorHAnsi" w:cstheme="minorHAnsi"/>
        </w:rPr>
        <w:t>semua</w:t>
      </w:r>
      <w:proofErr w:type="spellEnd"/>
      <w:r w:rsidRPr="002229D4">
        <w:rPr>
          <w:rFonts w:asciiTheme="minorHAnsi" w:hAnsiTheme="minorHAnsi" w:cstheme="minorHAnsi"/>
        </w:rPr>
        <w:t xml:space="preserve"> merk smart phone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syarat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android dan </w:t>
      </w:r>
      <w:proofErr w:type="spellStart"/>
      <w:r w:rsidRPr="002229D4">
        <w:rPr>
          <w:rFonts w:asciiTheme="minorHAnsi" w:hAnsiTheme="minorHAnsi" w:cstheme="minorHAnsi"/>
        </w:rPr>
        <w:t>memiliki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NFC</w:t>
      </w:r>
    </w:p>
    <w:p w:rsidR="002229D4" w:rsidRPr="002229D4" w:rsidRDefault="002229D4" w:rsidP="002229D4">
      <w:pPr>
        <w:pStyle w:val="ListParagraph"/>
        <w:numPr>
          <w:ilvl w:val="0"/>
          <w:numId w:val="24"/>
        </w:numPr>
        <w:spacing w:after="200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Harga</w:t>
      </w:r>
      <w:proofErr w:type="spellEnd"/>
      <w:r w:rsidRPr="002229D4">
        <w:rPr>
          <w:rFonts w:asciiTheme="minorHAnsi" w:hAnsiTheme="minorHAnsi" w:cstheme="minorHAnsi"/>
        </w:rPr>
        <w:t xml:space="preserve"> software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saat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sangat</w:t>
      </w:r>
      <w:proofErr w:type="spellEnd"/>
      <w:r w:rsidRPr="002229D4">
        <w:rPr>
          <w:rFonts w:asciiTheme="minorHAnsi" w:hAnsiTheme="minorHAnsi" w:cstheme="minorHAnsi"/>
        </w:rPr>
        <w:t xml:space="preserve"> mahal</w:t>
      </w:r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Dari </w:t>
      </w: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masalah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diatas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diperlukan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meringankan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beban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operatror</w:t>
      </w:r>
      <w:proofErr w:type="spellEnd"/>
      <w:r w:rsidRPr="002229D4">
        <w:rPr>
          <w:rFonts w:asciiTheme="minorHAnsi" w:hAnsiTheme="minorHAnsi" w:cstheme="minorHAnsi"/>
        </w:rPr>
        <w:t xml:space="preserve"> dan supervisor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menyelesaikan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administrasi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data yang </w:t>
      </w:r>
      <w:proofErr w:type="spellStart"/>
      <w:r w:rsidRPr="002229D4">
        <w:rPr>
          <w:rFonts w:asciiTheme="minorHAnsi" w:hAnsiTheme="minorHAnsi" w:cstheme="minorHAnsi"/>
        </w:rPr>
        <w:t>dihasilkan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lebih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akurat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tingkat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manajerial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mudah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mengambil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keputusan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terkait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tersebut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ditawarkan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memanfaatkan</w:t>
      </w:r>
      <w:proofErr w:type="spellEnd"/>
      <w:r w:rsidRPr="002229D4">
        <w:rPr>
          <w:rFonts w:asciiTheme="minorHAnsi" w:hAnsiTheme="minorHAnsi" w:cstheme="minorHAnsi"/>
        </w:rPr>
        <w:t xml:space="preserve"> RFID dan transporter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NFC.</w:t>
      </w:r>
    </w:p>
    <w:p w:rsidR="00BE101D" w:rsidRPr="002229D4" w:rsidRDefault="002229D4" w:rsidP="002229D4">
      <w:pPr>
        <w:jc w:val="both"/>
        <w:rPr>
          <w:rFonts w:asciiTheme="minorHAnsi" w:hAnsiTheme="minorHAnsi" w:cstheme="minorHAnsi"/>
          <w:lang w:val="id-ID"/>
        </w:rPr>
      </w:pPr>
      <w:proofErr w:type="spellStart"/>
      <w:r w:rsidRPr="002229D4">
        <w:rPr>
          <w:rFonts w:asciiTheme="minorHAnsi" w:hAnsiTheme="minorHAnsi" w:cstheme="minorHAnsi"/>
        </w:rPr>
        <w:t>Tujuan</w:t>
      </w:r>
      <w:proofErr w:type="spellEnd"/>
      <w:r w:rsidRPr="002229D4">
        <w:rPr>
          <w:rFonts w:asciiTheme="minorHAnsi" w:hAnsiTheme="minorHAnsi" w:cstheme="minorHAnsi"/>
        </w:rPr>
        <w:t xml:space="preserve"> kami </w:t>
      </w:r>
      <w:proofErr w:type="spellStart"/>
      <w:r w:rsidRPr="002229D4">
        <w:rPr>
          <w:rFonts w:asciiTheme="minorHAnsi" w:hAnsiTheme="minorHAnsi" w:cstheme="minorHAnsi"/>
        </w:rPr>
        <w:t>mengikuti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kegiatan</w:t>
      </w:r>
      <w:proofErr w:type="spellEnd"/>
      <w:r w:rsidRPr="002229D4">
        <w:rPr>
          <w:rFonts w:asciiTheme="minorHAnsi" w:hAnsiTheme="minorHAnsi" w:cstheme="minorHAnsi"/>
        </w:rPr>
        <w:t xml:space="preserve"> PPBT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ingin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berkontribusi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buat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bangsa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  <w:proofErr w:type="spellStart"/>
      <w:r w:rsidRPr="002229D4">
        <w:rPr>
          <w:rFonts w:asciiTheme="minorHAnsi" w:hAnsiTheme="minorHAnsi" w:cstheme="minorHAnsi"/>
        </w:rPr>
        <w:t>Jika</w:t>
      </w:r>
      <w:proofErr w:type="spellEnd"/>
      <w:r w:rsidRPr="002229D4">
        <w:rPr>
          <w:rFonts w:asciiTheme="minorHAnsi" w:hAnsiTheme="minorHAnsi" w:cstheme="minorHAnsi"/>
        </w:rPr>
        <w:t xml:space="preserve"> proposal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diterima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pendanaan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hasilnya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semaksimal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mungkin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pengembangan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sistem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meningkatkan</w:t>
      </w:r>
      <w:proofErr w:type="spellEnd"/>
      <w:r w:rsidRPr="002229D4">
        <w:rPr>
          <w:rFonts w:asciiTheme="minorHAnsi" w:hAnsiTheme="minorHAnsi" w:cstheme="minorHAnsi"/>
        </w:rPr>
        <w:t xml:space="preserve"> proses </w:t>
      </w:r>
      <w:proofErr w:type="spellStart"/>
      <w:r w:rsidRPr="002229D4">
        <w:rPr>
          <w:rFonts w:asciiTheme="minorHAnsi" w:hAnsiTheme="minorHAnsi" w:cstheme="minorHAnsi"/>
        </w:rPr>
        <w:t>pemasaran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sehingga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usaha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benar-benar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berjalan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baik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sesuai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impian</w:t>
      </w:r>
      <w:proofErr w:type="spellEnd"/>
      <w:r w:rsidRPr="002229D4">
        <w:rPr>
          <w:rFonts w:asciiTheme="minorHAnsi" w:hAnsiTheme="minorHAnsi" w:cstheme="minorHAnsi"/>
        </w:rPr>
        <w:t xml:space="preserve"> kami,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membuat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usaha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bermanfaat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masyarakat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terutama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kebanggan</w:t>
      </w:r>
      <w:proofErr w:type="spellEnd"/>
      <w:r w:rsidRPr="002229D4">
        <w:rPr>
          <w:rFonts w:asciiTheme="minorHAnsi" w:hAnsiTheme="minorHAnsi" w:cstheme="minorHAnsi"/>
        </w:rPr>
        <w:t xml:space="preserve"> Indonesia. </w:t>
      </w:r>
      <w:proofErr w:type="spellStart"/>
      <w:r w:rsidRPr="002229D4">
        <w:rPr>
          <w:rFonts w:asciiTheme="minorHAnsi" w:hAnsiTheme="minorHAnsi" w:cstheme="minorHAnsi"/>
        </w:rPr>
        <w:t>Selain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itu</w:t>
      </w:r>
      <w:proofErr w:type="spellEnd"/>
      <w:r w:rsidRPr="002229D4">
        <w:rPr>
          <w:rFonts w:asciiTheme="minorHAnsi" w:hAnsiTheme="minorHAnsi" w:cstheme="minorHAnsi"/>
        </w:rPr>
        <w:t xml:space="preserve"> dana </w:t>
      </w:r>
      <w:proofErr w:type="spellStart"/>
      <w:r w:rsidRPr="002229D4">
        <w:rPr>
          <w:rFonts w:asciiTheme="minorHAnsi" w:hAnsiTheme="minorHAnsi" w:cstheme="minorHAnsi"/>
        </w:rPr>
        <w:t>tersebut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memperbesar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skala</w:t>
      </w:r>
      <w:proofErr w:type="spellEnd"/>
      <w:r w:rsidRPr="002229D4">
        <w:rPr>
          <w:rFonts w:asciiTheme="minorHAnsi" w:hAnsiTheme="minorHAnsi" w:cstheme="minorHAnsi"/>
        </w:rPr>
        <w:t xml:space="preserve"> market </w:t>
      </w:r>
      <w:proofErr w:type="spellStart"/>
      <w:r w:rsidRPr="002229D4">
        <w:rPr>
          <w:rFonts w:asciiTheme="minorHAnsi" w:hAnsiTheme="minorHAnsi" w:cstheme="minorHAnsi"/>
        </w:rPr>
        <w:t>produksi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mengembangkan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produk-produk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lainnya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pengembangan</w:t>
      </w:r>
      <w:proofErr w:type="spellEnd"/>
      <w:r w:rsidRPr="002229D4">
        <w:rPr>
          <w:rFonts w:asciiTheme="minorHAnsi" w:hAnsiTheme="minorHAnsi" w:cstheme="minorHAnsi"/>
        </w:rPr>
        <w:t xml:space="preserve"> software. </w:t>
      </w:r>
      <w:proofErr w:type="spellStart"/>
      <w:r w:rsidRPr="002229D4">
        <w:rPr>
          <w:rFonts w:asciiTheme="minorHAnsi" w:hAnsiTheme="minorHAnsi" w:cstheme="minorHAnsi"/>
        </w:rPr>
        <w:t>Besar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harapan</w:t>
      </w:r>
      <w:proofErr w:type="spellEnd"/>
      <w:r w:rsidRPr="002229D4">
        <w:rPr>
          <w:rFonts w:asciiTheme="minorHAnsi" w:hAnsiTheme="minorHAnsi" w:cstheme="minorHAnsi"/>
        </w:rPr>
        <w:t xml:space="preserve"> kami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berkontribusi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buat</w:t>
      </w:r>
      <w:proofErr w:type="spellEnd"/>
      <w:r w:rsidRPr="002229D4">
        <w:rPr>
          <w:rFonts w:asciiTheme="minorHAnsi" w:hAnsiTheme="minorHAnsi" w:cstheme="minorHAnsi"/>
        </w:rPr>
        <w:t xml:space="preserve"> Negara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menghasilkan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produk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inovasi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bidang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</w:p>
    <w:p w:rsidR="00524412" w:rsidRDefault="00524412" w:rsidP="00CE1490">
      <w:pPr>
        <w:rPr>
          <w:lang w:val="id-ID"/>
        </w:rPr>
      </w:pPr>
    </w:p>
    <w:p w:rsidR="00524412" w:rsidRPr="00524412" w:rsidRDefault="00524412" w:rsidP="00665A43">
      <w:pPr>
        <w:pStyle w:val="Heading2"/>
      </w:pPr>
      <w:bookmarkStart w:id="19" w:name="_Toc33615338"/>
      <w:bookmarkStart w:id="20" w:name="_Toc33616097"/>
      <w:bookmarkStart w:id="21" w:name="_Toc35257524"/>
      <w:r w:rsidRPr="00524412">
        <w:t>Solusi yang ditawarkan dari produk yang diajukan</w:t>
      </w:r>
      <w:bookmarkEnd w:id="19"/>
      <w:bookmarkEnd w:id="20"/>
      <w:bookmarkEnd w:id="21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patrol Check System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sistem</w:t>
      </w:r>
      <w:proofErr w:type="spellEnd"/>
      <w:r w:rsidRPr="002229D4">
        <w:rPr>
          <w:rFonts w:asciiTheme="minorHAnsi" w:hAnsiTheme="minorHAnsi" w:cstheme="minorHAnsi"/>
        </w:rPr>
        <w:t xml:space="preserve"> monitoring instrument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di </w:t>
      </w:r>
      <w:proofErr w:type="spellStart"/>
      <w:r w:rsidRPr="002229D4">
        <w:rPr>
          <w:rFonts w:asciiTheme="minorHAnsi" w:hAnsiTheme="minorHAnsi" w:cstheme="minorHAnsi"/>
        </w:rPr>
        <w:t>perusahaan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memanfaatkan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teknologi</w:t>
      </w:r>
      <w:proofErr w:type="spellEnd"/>
      <w:r w:rsidRPr="002229D4">
        <w:rPr>
          <w:rFonts w:asciiTheme="minorHAnsi" w:hAnsiTheme="minorHAnsi" w:cstheme="minorHAnsi"/>
        </w:rPr>
        <w:t xml:space="preserve"> NFC pada smart phone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membaca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r w:rsidRPr="002229D4">
        <w:rPr>
          <w:rFonts w:asciiTheme="minorHAnsi" w:hAnsiTheme="minorHAnsi" w:cstheme="minorHAnsi"/>
        </w:rPr>
        <w:lastRenderedPageBreak/>
        <w:t xml:space="preserve">RFID.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solusi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tepat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meningkatkan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akurasi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monitoring, </w:t>
      </w:r>
      <w:proofErr w:type="spellStart"/>
      <w:r w:rsidRPr="002229D4">
        <w:rPr>
          <w:rFonts w:asciiTheme="minorHAnsi" w:hAnsiTheme="minorHAnsi" w:cstheme="minorHAnsi"/>
        </w:rPr>
        <w:t>memudahakan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pihak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mengontrol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  <w:r w:rsidRPr="002229D4">
        <w:rPr>
          <w:rFonts w:asciiTheme="minorHAnsi" w:hAnsiTheme="minorHAnsi" w:cstheme="minorHAnsi"/>
        </w:rPr>
        <w:t xml:space="preserve"> instrument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realtime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mengurangi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penggunaan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kertas</w:t>
      </w:r>
      <w:proofErr w:type="spellEnd"/>
      <w:r w:rsidRPr="002229D4">
        <w:rPr>
          <w:rFonts w:asciiTheme="minorHAnsi" w:hAnsiTheme="minorHAnsi" w:cstheme="minorHAnsi"/>
        </w:rPr>
        <w:t>.</w:t>
      </w:r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memiliki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dua</w:t>
      </w:r>
      <w:proofErr w:type="spellEnd"/>
      <w:r w:rsidRPr="002229D4">
        <w:rPr>
          <w:rFonts w:asciiTheme="minorHAnsi" w:hAnsiTheme="minorHAnsi" w:cstheme="minorHAnsi"/>
        </w:rPr>
        <w:t xml:space="preserve"> platform </w:t>
      </w:r>
      <w:proofErr w:type="spellStart"/>
      <w:r w:rsidRPr="002229D4">
        <w:rPr>
          <w:rFonts w:asciiTheme="minorHAnsi" w:hAnsiTheme="minorHAnsi" w:cstheme="minorHAnsi"/>
        </w:rPr>
        <w:t>yaitu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web dan </w:t>
      </w:r>
      <w:proofErr w:type="spellStart"/>
      <w:r w:rsidRPr="002229D4">
        <w:rPr>
          <w:rFonts w:asciiTheme="minorHAnsi" w:hAnsiTheme="minorHAnsi" w:cstheme="minorHAnsi"/>
        </w:rPr>
        <w:t>berbasis</w:t>
      </w:r>
      <w:proofErr w:type="spellEnd"/>
      <w:r w:rsidRPr="002229D4">
        <w:rPr>
          <w:rFonts w:asciiTheme="minorHAnsi" w:hAnsiTheme="minorHAnsi" w:cstheme="minorHAnsi"/>
        </w:rPr>
        <w:t xml:space="preserve"> android. Platform web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tingkatan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manajerial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misalnya</w:t>
      </w:r>
      <w:proofErr w:type="spellEnd"/>
      <w:r w:rsidRPr="002229D4">
        <w:rPr>
          <w:rFonts w:asciiTheme="minorHAnsi" w:hAnsiTheme="minorHAnsi" w:cstheme="minorHAnsi"/>
        </w:rPr>
        <w:t xml:space="preserve"> supervisor </w:t>
      </w:r>
      <w:proofErr w:type="spellStart"/>
      <w:r w:rsidRPr="002229D4">
        <w:rPr>
          <w:rFonts w:asciiTheme="minorHAnsi" w:hAnsiTheme="minorHAnsi" w:cstheme="minorHAnsi"/>
        </w:rPr>
        <w:t>atau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manajer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upproval</w:t>
      </w:r>
      <w:proofErr w:type="spellEnd"/>
      <w:r w:rsidRPr="002229D4">
        <w:rPr>
          <w:rFonts w:asciiTheme="minorHAnsi" w:hAnsiTheme="minorHAnsi" w:cstheme="minorHAnsi"/>
        </w:rPr>
        <w:t xml:space="preserve">, </w:t>
      </w:r>
      <w:proofErr w:type="spellStart"/>
      <w:r w:rsidRPr="002229D4">
        <w:rPr>
          <w:rFonts w:asciiTheme="minorHAnsi" w:hAnsiTheme="minorHAnsi" w:cstheme="minorHAnsi"/>
        </w:rPr>
        <w:t>mencetak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, monitoring instrument, monitoring operator dan </w:t>
      </w:r>
      <w:proofErr w:type="spellStart"/>
      <w:r w:rsidRPr="002229D4">
        <w:rPr>
          <w:rFonts w:asciiTheme="minorHAnsi" w:hAnsiTheme="minorHAnsi" w:cstheme="minorHAnsi"/>
        </w:rPr>
        <w:t>melihat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instumen</w:t>
      </w:r>
      <w:proofErr w:type="spellEnd"/>
      <w:r w:rsidRPr="002229D4">
        <w:rPr>
          <w:rFonts w:asciiTheme="minorHAnsi" w:hAnsiTheme="minorHAnsi" w:cstheme="minorHAnsi"/>
          <w:lang w:val="id-ID"/>
        </w:rPr>
        <w:t>t.</w:t>
      </w:r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Sedangkan</w:t>
      </w:r>
      <w:proofErr w:type="spellEnd"/>
      <w:r w:rsidRPr="002229D4">
        <w:rPr>
          <w:rFonts w:asciiTheme="minorHAnsi" w:hAnsiTheme="minorHAnsi" w:cstheme="minorHAnsi"/>
        </w:rPr>
        <w:t xml:space="preserve"> platform android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oleh operator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membaca</w:t>
      </w:r>
      <w:proofErr w:type="spellEnd"/>
      <w:r w:rsidRPr="002229D4">
        <w:rPr>
          <w:rFonts w:asciiTheme="minorHAnsi" w:hAnsiTheme="minorHAnsi" w:cstheme="minorHAnsi"/>
        </w:rPr>
        <w:t xml:space="preserve"> RFID pada yang </w:t>
      </w:r>
      <w:proofErr w:type="spellStart"/>
      <w:r w:rsidRPr="002229D4">
        <w:rPr>
          <w:rFonts w:asciiTheme="minorHAnsi" w:hAnsiTheme="minorHAnsi" w:cstheme="minorHAnsi"/>
        </w:rPr>
        <w:t>ada</w:t>
      </w:r>
      <w:proofErr w:type="spellEnd"/>
      <w:r w:rsidRPr="002229D4">
        <w:rPr>
          <w:rFonts w:asciiTheme="minorHAnsi" w:hAnsiTheme="minorHAnsi" w:cstheme="minorHAnsi"/>
        </w:rPr>
        <w:t xml:space="preserve"> di unit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memberikan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nilai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dari</w:t>
      </w:r>
      <w:proofErr w:type="spellEnd"/>
      <w:r w:rsidRPr="002229D4">
        <w:rPr>
          <w:rFonts w:asciiTheme="minorHAnsi" w:hAnsiTheme="minorHAnsi" w:cstheme="minorHAnsi"/>
        </w:rPr>
        <w:t xml:space="preserve"> instrument yang di monitoring.</w:t>
      </w:r>
    </w:p>
    <w:p w:rsidR="002229D4" w:rsidRPr="002229D4" w:rsidRDefault="002229D4" w:rsidP="002229D4">
      <w:pPr>
        <w:ind w:firstLine="284"/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Fitur-fitur</w:t>
      </w:r>
      <w:proofErr w:type="spellEnd"/>
      <w:r w:rsidRPr="002229D4">
        <w:rPr>
          <w:rFonts w:asciiTheme="minorHAnsi" w:hAnsiTheme="minorHAnsi" w:cstheme="minorHAnsi"/>
        </w:rPr>
        <w:t xml:space="preserve">: </w:t>
      </w:r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Administrator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administrator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Modul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modul</w:t>
        </w:r>
        <w:proofErr w:type="spellEnd"/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State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state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GroupState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group state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Unit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unit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Kawasan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kawasan</w:t>
        </w:r>
        <w:proofErr w:type="spellEnd"/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Engineering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engineering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Instrument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instrument 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ManajemenScaning"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manajemen</w:t>
        </w:r>
        <w:proofErr w:type="spellEnd"/>
        <w:r w:rsidR="002229D4" w:rsidRPr="002229D4">
          <w:rPr>
            <w:rFonts w:asciiTheme="minorHAnsi" w:hAnsiTheme="minorHAnsi" w:cstheme="minorHAnsi"/>
            <w:color w:val="000000"/>
          </w:rPr>
          <w:t xml:space="preserve"> </w:t>
        </w:r>
        <w:proofErr w:type="spellStart"/>
        <w:r w:rsidR="002229D4" w:rsidRPr="002229D4">
          <w:rPr>
            <w:rFonts w:asciiTheme="minorHAnsi" w:hAnsiTheme="minorHAnsi" w:cstheme="minorHAnsi"/>
            <w:color w:val="000000"/>
          </w:rPr>
          <w:t>scaning</w:t>
        </w:r>
        <w:proofErr w:type="spellEnd"/>
      </w:hyperlink>
    </w:p>
    <w:p w:rsidR="002229D4" w:rsidRPr="002229D4" w:rsidRDefault="00AF4751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AndroidApplication">
        <w:r w:rsidR="002229D4" w:rsidRPr="002229D4">
          <w:rPr>
            <w:rFonts w:asciiTheme="minorHAnsi" w:hAnsiTheme="minorHAnsi" w:cstheme="minorHAnsi"/>
            <w:color w:val="000000"/>
          </w:rPr>
          <w:t>android application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hyperlink w:anchor="_topic_Login">
        <w:r w:rsidR="002229D4" w:rsidRPr="002229D4">
          <w:rPr>
            <w:rFonts w:asciiTheme="minorHAnsi" w:hAnsiTheme="minorHAnsi" w:cstheme="minorHAnsi"/>
            <w:color w:val="000000"/>
          </w:rPr>
          <w:t>login</w:t>
        </w:r>
      </w:hyperlink>
      <w:r w:rsidR="002229D4" w:rsidRPr="002229D4">
        <w:rPr>
          <w:rFonts w:asciiTheme="minorHAnsi" w:hAnsiTheme="minorHAnsi" w:cstheme="minorHAnsi"/>
          <w:color w:val="000000"/>
        </w:rPr>
        <w:t xml:space="preserve"> per-area </w:t>
      </w:r>
    </w:p>
    <w:p w:rsidR="002229D4" w:rsidRPr="002229D4" w:rsidRDefault="00AF4751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Scanner">
        <w:r w:rsidR="002229D4" w:rsidRPr="002229D4">
          <w:rPr>
            <w:rFonts w:asciiTheme="minorHAnsi" w:hAnsiTheme="minorHAnsi" w:cstheme="minorHAnsi"/>
            <w:color w:val="000000"/>
          </w:rPr>
          <w:t>scanner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ListDataInstrument">
        <w:r w:rsidR="002229D4" w:rsidRPr="002229D4">
          <w:rPr>
            <w:rFonts w:asciiTheme="minorHAnsi" w:hAnsiTheme="minorHAnsi" w:cstheme="minorHAnsi"/>
            <w:color w:val="000000"/>
          </w:rPr>
          <w:t>list data instrument</w:t>
        </w:r>
      </w:hyperlink>
    </w:p>
    <w:p w:rsidR="002229D4" w:rsidRPr="002229D4" w:rsidRDefault="00AF4751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color w:val="000000"/>
        </w:rPr>
      </w:pPr>
      <w:hyperlink w:anchor="_topic_SaveDataScan">
        <w:r w:rsidR="002229D4" w:rsidRPr="002229D4">
          <w:rPr>
            <w:rFonts w:asciiTheme="minorHAnsi" w:hAnsiTheme="minorHAnsi" w:cstheme="minorHAnsi"/>
            <w:color w:val="000000"/>
          </w:rPr>
          <w:t>save data scan</w:t>
        </w:r>
      </w:hyperlink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b/>
          <w:color w:val="000000"/>
        </w:rPr>
      </w:pPr>
      <w:proofErr w:type="spellStart"/>
      <w:r w:rsidRPr="002229D4">
        <w:rPr>
          <w:rFonts w:asciiTheme="minorHAnsi" w:hAnsiTheme="minorHAnsi" w:cstheme="minorHAnsi"/>
          <w:color w:val="000000"/>
        </w:rPr>
        <w:t>Temporery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data </w:t>
      </w:r>
      <w:proofErr w:type="spellStart"/>
      <w:r w:rsidRPr="002229D4">
        <w:rPr>
          <w:rFonts w:asciiTheme="minorHAnsi" w:hAnsiTheme="minorHAnsi" w:cstheme="minorHAnsi"/>
          <w:color w:val="000000"/>
        </w:rPr>
        <w:t>ketika</w:t>
      </w:r>
      <w:proofErr w:type="spellEnd"/>
      <w:r w:rsidRPr="002229D4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  <w:color w:val="000000"/>
        </w:rPr>
        <w:t>wifi</w:t>
      </w:r>
      <w:proofErr w:type="spellEnd"/>
      <w:r w:rsidRPr="002229D4">
        <w:rPr>
          <w:rFonts w:asciiTheme="minorHAnsi" w:hAnsiTheme="minorHAnsi" w:cstheme="minorHAnsi"/>
          <w:i/>
          <w:color w:val="000000"/>
        </w:rPr>
        <w:t xml:space="preserve"> off</w:t>
      </w:r>
      <w:r w:rsidRPr="002229D4">
        <w:rPr>
          <w:rFonts w:asciiTheme="minorHAnsi" w:hAnsiTheme="minorHAnsi" w:cstheme="minorHAnsi"/>
          <w:color w:val="000000"/>
        </w:rPr>
        <w:t xml:space="preserve"> 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  <w:b/>
          <w:color w:val="000000"/>
        </w:rPr>
      </w:pPr>
      <w:r w:rsidRPr="002229D4">
        <w:rPr>
          <w:rFonts w:asciiTheme="minorHAnsi" w:hAnsiTheme="minorHAnsi" w:cstheme="minorHAnsi"/>
          <w:color w:val="000000"/>
        </w:rPr>
        <w:t xml:space="preserve">Download database </w:t>
      </w:r>
      <w:proofErr w:type="spellStart"/>
      <w:r w:rsidRPr="002229D4">
        <w:rPr>
          <w:rFonts w:asciiTheme="minorHAnsi" w:hAnsiTheme="minorHAnsi" w:cstheme="minorHAnsi"/>
          <w:color w:val="000000"/>
        </w:rPr>
        <w:t>sqlite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5"/>
        </w:numPr>
        <w:pBdr>
          <w:top w:val="none" w:sz="0" w:space="1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Tambahan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pada web </w:t>
      </w:r>
      <w:proofErr w:type="spellStart"/>
      <w:r w:rsidRPr="002229D4">
        <w:rPr>
          <w:rFonts w:asciiTheme="minorHAnsi" w:hAnsiTheme="minorHAnsi" w:cstheme="minorHAnsi"/>
        </w:rPr>
        <w:t>aplication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Pengelompokan</w:t>
      </w:r>
      <w:proofErr w:type="spellEnd"/>
      <w:r w:rsidRPr="002229D4">
        <w:rPr>
          <w:rFonts w:asciiTheme="minorHAnsi" w:hAnsiTheme="minorHAnsi" w:cstheme="minorHAnsi"/>
        </w:rPr>
        <w:t xml:space="preserve"> alarm </w:t>
      </w:r>
      <w:proofErr w:type="spellStart"/>
      <w:r w:rsidRPr="002229D4">
        <w:rPr>
          <w:rFonts w:asciiTheme="minorHAnsi" w:hAnsiTheme="minorHAnsi" w:cstheme="minorHAnsi"/>
        </w:rPr>
        <w:t>berdasarkan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frekuensi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Setting data area yang di blog </w:t>
      </w:r>
      <w:proofErr w:type="spellStart"/>
      <w:r w:rsidRPr="002229D4">
        <w:rPr>
          <w:rFonts w:asciiTheme="minorHAnsi" w:hAnsiTheme="minorHAnsi" w:cstheme="minorHAnsi"/>
        </w:rPr>
        <w:t>perperiode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Informasi</w:t>
      </w:r>
      <w:proofErr w:type="spellEnd"/>
      <w:r w:rsidRPr="002229D4">
        <w:rPr>
          <w:rFonts w:asciiTheme="minorHAnsi" w:hAnsiTheme="minorHAnsi" w:cstheme="minorHAnsi"/>
        </w:rPr>
        <w:t xml:space="preserve"> data area yang di blog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Download data </w:t>
      </w:r>
      <w:proofErr w:type="spellStart"/>
      <w:r w:rsidRPr="002229D4">
        <w:rPr>
          <w:rFonts w:asciiTheme="minorHAnsi" w:hAnsiTheme="minorHAnsi" w:cstheme="minorHAnsi"/>
        </w:rPr>
        <w:t>perinstrumen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format </w:t>
      </w:r>
      <w:proofErr w:type="spellStart"/>
      <w:r w:rsidRPr="002229D4">
        <w:rPr>
          <w:rFonts w:asciiTheme="minorHAnsi" w:hAnsiTheme="minorHAnsi" w:cstheme="minorHAnsi"/>
        </w:rPr>
        <w:t>gafik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instrumen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harian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perpriode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5"/>
        </w:numPr>
        <w:spacing w:before="163" w:after="200"/>
        <w:jc w:val="both"/>
        <w:rPr>
          <w:rFonts w:asciiTheme="minorHAnsi" w:eastAsia="Times New Roman" w:hAnsiTheme="minorHAnsi" w:cstheme="minorHAnsi"/>
          <w:bCs/>
          <w:color w:val="000000"/>
        </w:rPr>
      </w:pPr>
      <w:r w:rsidRPr="002229D4">
        <w:rPr>
          <w:rFonts w:asciiTheme="minorHAnsi" w:eastAsia="Times New Roman" w:hAnsiTheme="minorHAnsi" w:cstheme="minorHAnsi"/>
          <w:bCs/>
          <w:color w:val="000000"/>
        </w:rPr>
        <w:t>Import dan download data management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unit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kawasan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engineering unit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state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groupstate</w:t>
      </w:r>
      <w:proofErr w:type="spellEnd"/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hAnsiTheme="minorHAnsi" w:cstheme="minorHAnsi"/>
        </w:rPr>
      </w:pPr>
      <w:r w:rsidRPr="002229D4">
        <w:rPr>
          <w:rFonts w:asciiTheme="minorHAnsi" w:hAnsiTheme="minorHAnsi" w:cstheme="minorHAnsi"/>
        </w:rPr>
        <w:t>Import data instrument</w:t>
      </w:r>
    </w:p>
    <w:p w:rsidR="002229D4" w:rsidRPr="002229D4" w:rsidRDefault="002229D4" w:rsidP="002229D4">
      <w:pPr>
        <w:pStyle w:val="ListParagraph"/>
        <w:numPr>
          <w:ilvl w:val="0"/>
          <w:numId w:val="26"/>
        </w:numPr>
        <w:pBdr>
          <w:top w:val="none" w:sz="0" w:space="0" w:color="000000"/>
          <w:left w:val="none" w:sz="0" w:space="1" w:color="000000"/>
          <w:bottom w:val="none" w:sz="0" w:space="1" w:color="000000"/>
          <w:right w:val="none" w:sz="0" w:space="1" w:color="000000"/>
        </w:pBdr>
        <w:shd w:val="clear" w:color="auto" w:fill="FFFFFF"/>
        <w:tabs>
          <w:tab w:val="right" w:leader="dot" w:pos="9495"/>
        </w:tabs>
        <w:spacing w:after="200"/>
        <w:rPr>
          <w:rFonts w:asciiTheme="minorHAnsi" w:eastAsia="Times New Roman" w:hAnsiTheme="minorHAnsi" w:cstheme="minorHAnsi"/>
          <w:bCs/>
          <w:color w:val="000000"/>
        </w:rPr>
      </w:pPr>
      <w:r w:rsidRPr="002229D4">
        <w:rPr>
          <w:rFonts w:asciiTheme="minorHAnsi" w:hAnsiTheme="minorHAnsi" w:cstheme="minorHAnsi"/>
        </w:rPr>
        <w:t xml:space="preserve">Import data </w:t>
      </w:r>
      <w:proofErr w:type="spellStart"/>
      <w:r w:rsidRPr="002229D4">
        <w:rPr>
          <w:rFonts w:asciiTheme="minorHAnsi" w:hAnsiTheme="minorHAnsi" w:cstheme="minorHAnsi"/>
        </w:rPr>
        <w:t>komentar</w:t>
      </w:r>
      <w:proofErr w:type="spellEnd"/>
    </w:p>
    <w:p w:rsidR="002229D4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Beberapa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fitur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unggulan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>dari</w:t>
      </w:r>
      <w:proofErr w:type="spellEnd"/>
      <w:r w:rsidRPr="002229D4">
        <w:rPr>
          <w:rStyle w:val="fontstyle01"/>
          <w:rFonts w:asciiTheme="minorHAnsi" w:hAnsiTheme="minorHAnsi" w:cstheme="minorHAnsi"/>
          <w:bCs w:val="0"/>
          <w:color w:val="auto"/>
          <w:sz w:val="24"/>
          <w:szCs w:val="24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patrol Check System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keadaan</w:t>
      </w:r>
      <w:proofErr w:type="spellEnd"/>
      <w:r w:rsidRPr="002229D4">
        <w:rPr>
          <w:rFonts w:asciiTheme="minorHAnsi" w:hAnsiTheme="minorHAnsi" w:cstheme="minorHAnsi"/>
        </w:rPr>
        <w:t xml:space="preserve"> online dan offline, </w:t>
      </w:r>
      <w:proofErr w:type="spellStart"/>
      <w:r w:rsidRPr="002229D4">
        <w:rPr>
          <w:rFonts w:asciiTheme="minorHAnsi" w:hAnsiTheme="minorHAnsi" w:cstheme="minorHAnsi"/>
        </w:rPr>
        <w:t>merekam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lokasi</w:t>
      </w:r>
      <w:proofErr w:type="spellEnd"/>
      <w:r w:rsidRPr="002229D4">
        <w:rPr>
          <w:rFonts w:asciiTheme="minorHAnsi" w:hAnsiTheme="minorHAnsi" w:cstheme="minorHAnsi"/>
        </w:rPr>
        <w:t xml:space="preserve"> operator yang </w:t>
      </w:r>
      <w:proofErr w:type="spellStart"/>
      <w:r w:rsidRPr="002229D4">
        <w:rPr>
          <w:rFonts w:asciiTheme="minorHAnsi" w:hAnsiTheme="minorHAnsi" w:cstheme="minorHAnsi"/>
        </w:rPr>
        <w:t>melakukan</w:t>
      </w:r>
      <w:proofErr w:type="spellEnd"/>
      <w:r w:rsidRPr="002229D4">
        <w:rPr>
          <w:rFonts w:asciiTheme="minorHAnsi" w:hAnsiTheme="minorHAnsi" w:cstheme="minorHAnsi"/>
        </w:rPr>
        <w:t xml:space="preserve"> monitoring, </w:t>
      </w:r>
      <w:proofErr w:type="spellStart"/>
      <w:r w:rsidRPr="002229D4">
        <w:rPr>
          <w:rFonts w:asciiTheme="minorHAnsi" w:hAnsiTheme="minorHAnsi" w:cstheme="minorHAnsi"/>
        </w:rPr>
        <w:t>menampilkan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untuk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beberapa</w:t>
      </w:r>
      <w:proofErr w:type="spellEnd"/>
      <w:r w:rsidRPr="002229D4">
        <w:rPr>
          <w:rFonts w:asciiTheme="minorHAnsi" w:hAnsiTheme="minorHAnsi" w:cstheme="minorHAnsi"/>
        </w:rPr>
        <w:t xml:space="preserve"> instrument, </w:t>
      </w:r>
      <w:proofErr w:type="spellStart"/>
      <w:r w:rsidRPr="002229D4">
        <w:rPr>
          <w:rFonts w:asciiTheme="minorHAnsi" w:hAnsiTheme="minorHAnsi" w:cstheme="minorHAnsi"/>
        </w:rPr>
        <w:t>merekam</w:t>
      </w:r>
      <w:proofErr w:type="spellEnd"/>
      <w:r w:rsidRPr="002229D4">
        <w:rPr>
          <w:rFonts w:asciiTheme="minorHAnsi" w:hAnsiTheme="minorHAnsi" w:cstheme="minorHAnsi"/>
        </w:rPr>
        <w:t xml:space="preserve"> data </w:t>
      </w:r>
      <w:proofErr w:type="spellStart"/>
      <w:r w:rsidRPr="002229D4">
        <w:rPr>
          <w:rFonts w:asciiTheme="minorHAnsi" w:hAnsiTheme="minorHAnsi" w:cstheme="minorHAnsi"/>
        </w:rPr>
        <w:t>intrumen</w:t>
      </w:r>
      <w:proofErr w:type="spellEnd"/>
      <w:r w:rsidRPr="002229D4">
        <w:rPr>
          <w:rFonts w:asciiTheme="minorHAnsi" w:hAnsiTheme="minorHAnsi" w:cstheme="minorHAnsi"/>
        </w:rPr>
        <w:t xml:space="preserve"> yang </w:t>
      </w:r>
      <w:proofErr w:type="spellStart"/>
      <w:r w:rsidRPr="002229D4">
        <w:rPr>
          <w:rFonts w:asciiTheme="minorHAnsi" w:hAnsiTheme="minorHAnsi" w:cstheme="minorHAnsi"/>
        </w:rPr>
        <w:t>sering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mengalami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gangguan</w:t>
      </w:r>
      <w:proofErr w:type="spellEnd"/>
      <w:r w:rsidRPr="002229D4">
        <w:rPr>
          <w:rFonts w:asciiTheme="minorHAnsi" w:hAnsiTheme="minorHAnsi" w:cstheme="minorHAnsi"/>
        </w:rPr>
        <w:t xml:space="preserve"> dan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digunakan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secara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kelompok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</w:p>
    <w:p w:rsidR="00524412" w:rsidRPr="002229D4" w:rsidRDefault="002229D4" w:rsidP="002229D4">
      <w:pPr>
        <w:jc w:val="both"/>
        <w:rPr>
          <w:rFonts w:asciiTheme="minorHAnsi" w:hAnsiTheme="minorHAnsi" w:cstheme="minorHAnsi"/>
        </w:rPr>
      </w:pPr>
      <w:proofErr w:type="spellStart"/>
      <w:r w:rsidRPr="002229D4">
        <w:rPr>
          <w:rFonts w:asciiTheme="minorHAnsi" w:hAnsiTheme="minorHAnsi" w:cstheme="minorHAnsi"/>
        </w:rPr>
        <w:lastRenderedPageBreak/>
        <w:t>Fitur</w:t>
      </w:r>
      <w:proofErr w:type="spellEnd"/>
      <w:r w:rsidRPr="002229D4">
        <w:rPr>
          <w:rFonts w:asciiTheme="minorHAnsi" w:hAnsiTheme="minorHAnsi" w:cstheme="minorHAnsi"/>
        </w:rPr>
        <w:t xml:space="preserve"> lain yang </w:t>
      </w:r>
      <w:proofErr w:type="spellStart"/>
      <w:r w:rsidRPr="002229D4">
        <w:rPr>
          <w:rFonts w:asciiTheme="minorHAnsi" w:hAnsiTheme="minorHAnsi" w:cstheme="minorHAnsi"/>
        </w:rPr>
        <w:t>sangat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membantu</w:t>
      </w:r>
      <w:proofErr w:type="spellEnd"/>
      <w:r w:rsidRPr="002229D4">
        <w:rPr>
          <w:rFonts w:asciiTheme="minorHAnsi" w:hAnsiTheme="minorHAnsi" w:cstheme="minorHAnsi"/>
        </w:rPr>
        <w:t xml:space="preserve"> management </w:t>
      </w:r>
      <w:proofErr w:type="spellStart"/>
      <w:r w:rsidRPr="002229D4">
        <w:rPr>
          <w:rFonts w:asciiTheme="minorHAnsi" w:hAnsiTheme="minorHAnsi" w:cstheme="minorHAnsi"/>
        </w:rPr>
        <w:t>diantaranya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adalah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fitur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inport</w:t>
      </w:r>
      <w:proofErr w:type="spellEnd"/>
      <w:r w:rsidRPr="002229D4">
        <w:rPr>
          <w:rFonts w:asciiTheme="minorHAnsi" w:hAnsiTheme="minorHAnsi" w:cstheme="minorHAnsi"/>
        </w:rPr>
        <w:t xml:space="preserve"> data management yang </w:t>
      </w:r>
      <w:proofErr w:type="spellStart"/>
      <w:r w:rsidRPr="002229D4">
        <w:rPr>
          <w:rFonts w:asciiTheme="minorHAnsi" w:hAnsiTheme="minorHAnsi" w:cstheme="minorHAnsi"/>
        </w:rPr>
        <w:t>bisa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dilakukan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dengan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mengisi</w:t>
      </w:r>
      <w:proofErr w:type="spellEnd"/>
      <w:r w:rsidRPr="002229D4">
        <w:rPr>
          <w:rFonts w:asciiTheme="minorHAnsi" w:hAnsiTheme="minorHAnsi" w:cstheme="minorHAnsi"/>
        </w:rPr>
        <w:t xml:space="preserve"> template yang </w:t>
      </w:r>
      <w:proofErr w:type="spellStart"/>
      <w:r w:rsidRPr="002229D4">
        <w:rPr>
          <w:rFonts w:asciiTheme="minorHAnsi" w:hAnsiTheme="minorHAnsi" w:cstheme="minorHAnsi"/>
        </w:rPr>
        <w:t>sudah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disiapkan</w:t>
      </w:r>
      <w:proofErr w:type="spellEnd"/>
      <w:r w:rsidRPr="002229D4">
        <w:rPr>
          <w:rFonts w:asciiTheme="minorHAnsi" w:hAnsiTheme="minorHAnsi" w:cstheme="minorHAnsi"/>
        </w:rPr>
        <w:t xml:space="preserve"> oleh </w:t>
      </w:r>
      <w:proofErr w:type="spellStart"/>
      <w:r w:rsidRPr="002229D4">
        <w:rPr>
          <w:rFonts w:asciiTheme="minorHAnsi" w:hAnsiTheme="minorHAnsi" w:cstheme="minorHAnsi"/>
        </w:rPr>
        <w:t>aplikasi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serta</w:t>
      </w:r>
      <w:proofErr w:type="spellEnd"/>
      <w:r w:rsidRPr="002229D4">
        <w:rPr>
          <w:rFonts w:asciiTheme="minorHAnsi" w:hAnsiTheme="minorHAnsi" w:cstheme="minorHAnsi"/>
        </w:rPr>
        <w:t xml:space="preserve"> export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dalam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berbagai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tipe</w:t>
      </w:r>
      <w:proofErr w:type="spellEnd"/>
      <w:r w:rsidRPr="002229D4">
        <w:rPr>
          <w:rFonts w:asciiTheme="minorHAnsi" w:hAnsiTheme="minorHAnsi" w:cstheme="minorHAnsi"/>
        </w:rPr>
        <w:t xml:space="preserve"> (JPG, CSV, PNG) </w:t>
      </w:r>
      <w:proofErr w:type="spellStart"/>
      <w:r w:rsidRPr="002229D4">
        <w:rPr>
          <w:rFonts w:asciiTheme="minorHAnsi" w:hAnsiTheme="minorHAnsi" w:cstheme="minorHAnsi"/>
        </w:rPr>
        <w:t>dapat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menjadi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alternatif</w:t>
      </w:r>
      <w:proofErr w:type="spellEnd"/>
      <w:r w:rsidRPr="002229D4">
        <w:rPr>
          <w:rFonts w:asciiTheme="minorHAnsi" w:hAnsiTheme="minorHAnsi" w:cstheme="minorHAnsi"/>
        </w:rPr>
        <w:t xml:space="preserve"> backup </w:t>
      </w:r>
      <w:proofErr w:type="spellStart"/>
      <w:r w:rsidRPr="002229D4">
        <w:rPr>
          <w:rFonts w:asciiTheme="minorHAnsi" w:hAnsiTheme="minorHAnsi" w:cstheme="minorHAnsi"/>
        </w:rPr>
        <w:t>hasil</w:t>
      </w:r>
      <w:proofErr w:type="spellEnd"/>
      <w:r w:rsidRPr="002229D4">
        <w:rPr>
          <w:rFonts w:asciiTheme="minorHAnsi" w:hAnsiTheme="minorHAnsi" w:cstheme="minorHAnsi"/>
        </w:rPr>
        <w:t xml:space="preserve"> monitoring </w:t>
      </w:r>
      <w:proofErr w:type="spellStart"/>
      <w:r w:rsidRPr="002229D4">
        <w:rPr>
          <w:rFonts w:asciiTheme="minorHAnsi" w:hAnsiTheme="minorHAnsi" w:cstheme="minorHAnsi"/>
        </w:rPr>
        <w:t>khususnya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</w:rPr>
        <w:t>laporan</w:t>
      </w:r>
      <w:proofErr w:type="spellEnd"/>
      <w:r w:rsidRPr="002229D4">
        <w:rPr>
          <w:rFonts w:asciiTheme="minorHAnsi" w:hAnsiTheme="minorHAnsi" w:cstheme="minorHAnsi"/>
        </w:rPr>
        <w:t xml:space="preserve"> </w:t>
      </w:r>
      <w:proofErr w:type="spellStart"/>
      <w:r w:rsidRPr="002229D4">
        <w:rPr>
          <w:rFonts w:asciiTheme="minorHAnsi" w:hAnsiTheme="minorHAnsi" w:cstheme="minorHAnsi"/>
          <w:i/>
        </w:rPr>
        <w:t>trand</w:t>
      </w:r>
      <w:proofErr w:type="spellEnd"/>
      <w:r w:rsidRPr="002229D4">
        <w:rPr>
          <w:rFonts w:asciiTheme="minorHAnsi" w:hAnsiTheme="minorHAnsi" w:cstheme="minorHAnsi"/>
        </w:rPr>
        <w:t xml:space="preserve">. </w:t>
      </w:r>
    </w:p>
    <w:p w:rsidR="00524412" w:rsidRDefault="00524412" w:rsidP="00524412">
      <w:pPr>
        <w:rPr>
          <w:lang w:val="id-ID"/>
        </w:rPr>
      </w:pPr>
    </w:p>
    <w:p w:rsidR="00524412" w:rsidRPr="00524412" w:rsidRDefault="00524412" w:rsidP="00665A43">
      <w:pPr>
        <w:pStyle w:val="Heading2"/>
      </w:pPr>
      <w:bookmarkStart w:id="22" w:name="_Toc33615339"/>
      <w:bookmarkStart w:id="23" w:name="_Toc33616098"/>
      <w:bookmarkStart w:id="24" w:name="_Toc35257525"/>
      <w:r w:rsidRPr="00524412">
        <w:t>Sejarah inovasi dan pengembangan produk</w:t>
      </w:r>
      <w:bookmarkEnd w:id="22"/>
      <w:bookmarkEnd w:id="23"/>
      <w:bookmarkEnd w:id="24"/>
    </w:p>
    <w:p w:rsidR="00160324" w:rsidRDefault="00160324" w:rsidP="00160324">
      <w:pPr>
        <w:jc w:val="both"/>
      </w:pPr>
      <w:r w:rsidRPr="005D0DC6">
        <w:t xml:space="preserve">CV POTER </w:t>
      </w:r>
      <w:proofErr w:type="spellStart"/>
      <w:r w:rsidRPr="005D0DC6">
        <w:t>merupakan</w:t>
      </w:r>
      <w:proofErr w:type="spellEnd"/>
      <w:r w:rsidRPr="005D0DC6">
        <w:t xml:space="preserve"> </w:t>
      </w:r>
      <w:proofErr w:type="spellStart"/>
      <w:r w:rsidRPr="005D0DC6">
        <w:t>perusahaan</w:t>
      </w:r>
      <w:proofErr w:type="spellEnd"/>
      <w:r w:rsidRPr="005D0DC6">
        <w:t xml:space="preserve"> yang </w:t>
      </w:r>
      <w:proofErr w:type="spellStart"/>
      <w:r w:rsidRPr="005D0DC6">
        <w:t>bergerak</w:t>
      </w:r>
      <w:proofErr w:type="spellEnd"/>
      <w:r w:rsidRPr="005D0DC6">
        <w:t xml:space="preserve"> </w:t>
      </w:r>
      <w:proofErr w:type="spellStart"/>
      <w:r w:rsidRPr="005D0DC6">
        <w:t>dibidang</w:t>
      </w:r>
      <w:proofErr w:type="spellEnd"/>
      <w:r w:rsidRPr="005D0DC6">
        <w:t xml:space="preserve"> </w:t>
      </w:r>
      <w:proofErr w:type="spellStart"/>
      <w:r w:rsidRPr="005D0DC6">
        <w:t>jasa</w:t>
      </w:r>
      <w:proofErr w:type="spellEnd"/>
      <w:r w:rsidRPr="005D0DC6">
        <w:t xml:space="preserve"> </w:t>
      </w:r>
      <w:proofErr w:type="spellStart"/>
      <w:r w:rsidRPr="005D0DC6">
        <w:t>pengadaan</w:t>
      </w:r>
      <w:proofErr w:type="spellEnd"/>
      <w:r w:rsidRPr="005D0DC6">
        <w:t xml:space="preserve"> software yang </w:t>
      </w:r>
      <w:proofErr w:type="spellStart"/>
      <w:r w:rsidRPr="005D0DC6">
        <w:t>dibentuk</w:t>
      </w:r>
      <w:proofErr w:type="spellEnd"/>
      <w:r w:rsidRPr="005D0DC6">
        <w:t xml:space="preserve"> oleh startup </w:t>
      </w:r>
      <w:proofErr w:type="spellStart"/>
      <w:r w:rsidRPr="005D0DC6">
        <w:t>rintisan</w:t>
      </w:r>
      <w:proofErr w:type="spellEnd"/>
      <w:r w:rsidRPr="005D0DC6">
        <w:t xml:space="preserve"> </w:t>
      </w:r>
      <w:proofErr w:type="spellStart"/>
      <w:r w:rsidRPr="005D0DC6">
        <w:t>dari</w:t>
      </w:r>
      <w:proofErr w:type="spellEnd"/>
      <w:r w:rsidRPr="005D0DC6">
        <w:t xml:space="preserve"> </w:t>
      </w:r>
      <w:proofErr w:type="spellStart"/>
      <w:r w:rsidRPr="005D0DC6">
        <w:t>universitas</w:t>
      </w:r>
      <w:proofErr w:type="spellEnd"/>
      <w:r w:rsidRPr="005D0DC6">
        <w:t xml:space="preserve"> Nurul </w:t>
      </w:r>
      <w:proofErr w:type="spellStart"/>
      <w:r w:rsidRPr="005D0DC6">
        <w:t>Jadid</w:t>
      </w:r>
      <w:proofErr w:type="spellEnd"/>
      <w:r w:rsidRPr="005D0DC6">
        <w:t xml:space="preserve">. </w:t>
      </w: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adalaha</w:t>
      </w:r>
      <w:proofErr w:type="spellEnd"/>
      <w:r>
        <w:t xml:space="preserve">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  <w:r w:rsidRPr="00A550D8">
        <w:rPr>
          <w:color w:val="000000" w:themeColor="text1"/>
        </w:rPr>
        <w:t xml:space="preserve">2014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di </w:t>
      </w:r>
      <w:proofErr w:type="spellStart"/>
      <w:r>
        <w:t>Paiton</w:t>
      </w:r>
      <w:proofErr w:type="spellEnd"/>
      <w:r>
        <w:t xml:space="preserve"> </w:t>
      </w:r>
      <w:proofErr w:type="spellStart"/>
      <w:r>
        <w:t>Probolinggo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Nurul </w:t>
      </w:r>
      <w:proofErr w:type="spellStart"/>
      <w:r>
        <w:t>Jadid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Tinggi </w:t>
      </w:r>
      <w:proofErr w:type="spellStart"/>
      <w:r>
        <w:t>Teknologi</w:t>
      </w:r>
      <w:proofErr w:type="spellEnd"/>
      <w:r>
        <w:t xml:space="preserve"> Nurul </w:t>
      </w:r>
      <w:proofErr w:type="spellStart"/>
      <w:r>
        <w:t>Jadid</w:t>
      </w:r>
      <w:proofErr w:type="spellEnd"/>
      <w:r>
        <w:t xml:space="preserve">) </w:t>
      </w:r>
      <w:proofErr w:type="spellStart"/>
      <w:r>
        <w:t>yaitu</w:t>
      </w:r>
      <w:proofErr w:type="spellEnd"/>
      <w:r>
        <w:t xml:space="preserve"> PT </w:t>
      </w:r>
      <w:proofErr w:type="spellStart"/>
      <w:r>
        <w:t>Jawa</w:t>
      </w:r>
      <w:proofErr w:type="spellEnd"/>
      <w:r>
        <w:t xml:space="preserve"> Power.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Malaysia. 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transporter PDA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F6502D">
        <w:rPr>
          <w:i/>
        </w:rPr>
        <w:t>infrared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barcode.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di </w:t>
      </w:r>
      <w:proofErr w:type="spellStart"/>
      <w:r>
        <w:t>alami</w:t>
      </w:r>
      <w:proofErr w:type="spellEnd"/>
      <w:r>
        <w:t xml:space="preserve"> oleh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mahal ( -+ 400 </w:t>
      </w:r>
      <w:proofErr w:type="spellStart"/>
      <w:r>
        <w:t>juta</w:t>
      </w:r>
      <w:proofErr w:type="spellEnd"/>
      <w:r>
        <w:t xml:space="preserve"> per-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),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transporter lain </w:t>
      </w:r>
      <w:proofErr w:type="spellStart"/>
      <w:r>
        <w:t>selain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 oleh vendor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proses transfer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online,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PT </w:t>
      </w:r>
      <w:proofErr w:type="spellStart"/>
      <w:r>
        <w:t>Jawa</w:t>
      </w:r>
      <w:proofErr w:type="spellEnd"/>
      <w:r>
        <w:t xml:space="preserve"> Power </w:t>
      </w:r>
      <w:proofErr w:type="spellStart"/>
      <w:r>
        <w:t>merupakan</w:t>
      </w:r>
      <w:proofErr w:type="spellEnd"/>
      <w:r>
        <w:t xml:space="preserve"> unit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Sembilan unit </w:t>
      </w:r>
      <w:proofErr w:type="spellStart"/>
      <w:r>
        <w:t>pembangkit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di PLTU </w:t>
      </w:r>
      <w:proofErr w:type="spellStart"/>
      <w:r>
        <w:t>Paiton</w:t>
      </w:r>
      <w:proofErr w:type="spellEnd"/>
      <w:r>
        <w:t xml:space="preserve"> yang </w:t>
      </w:r>
      <w:proofErr w:type="spellStart"/>
      <w:r>
        <w:t>munggunakan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memonitoring</w:t>
      </w:r>
      <w:proofErr w:type="spellEnd"/>
      <w:r>
        <w:t xml:space="preserve"> </w:t>
      </w:r>
      <w:proofErr w:type="spellStart"/>
      <w:r>
        <w:t>instrumennya</w:t>
      </w:r>
      <w:proofErr w:type="spellEnd"/>
      <w:r>
        <w:t xml:space="preserve">. </w:t>
      </w:r>
    </w:p>
    <w:p w:rsidR="00524412" w:rsidRDefault="00160324" w:rsidP="00160324">
      <w:pPr>
        <w:jc w:val="both"/>
        <w:rPr>
          <w:lang w:val="id-ID"/>
        </w:rPr>
      </w:pPr>
      <w:proofErr w:type="spellStart"/>
      <w:r>
        <w:t>Awalnya</w:t>
      </w:r>
      <w:proofErr w:type="spellEnd"/>
      <w:r>
        <w:t xml:space="preserve"> kami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PT </w:t>
      </w:r>
      <w:proofErr w:type="spellStart"/>
      <w:r>
        <w:t>Jawa</w:t>
      </w:r>
      <w:proofErr w:type="spellEnd"/>
      <w:r>
        <w:t xml:space="preserve"> Power.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tepatnya</w:t>
      </w:r>
      <w:proofErr w:type="spellEnd"/>
      <w:r>
        <w:t xml:space="preserve"> 27 September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3 (PT POMI)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dan </w:t>
      </w:r>
      <w:proofErr w:type="spellStart"/>
      <w:r>
        <w:t>berlanjut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7 dan unit 8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barcode. Pada </w:t>
      </w:r>
      <w:proofErr w:type="spellStart"/>
      <w:r>
        <w:t>bulan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2017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1 dan unit 2 PLTU </w:t>
      </w:r>
      <w:proofErr w:type="spellStart"/>
      <w:r>
        <w:t>Batang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pada PLTU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NFC pada smart 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RFID </w:t>
      </w:r>
      <w:proofErr w:type="spellStart"/>
      <w:r>
        <w:t>sebagai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instrument </w:t>
      </w:r>
      <w:proofErr w:type="spellStart"/>
      <w:r>
        <w:t>sehingga</w:t>
      </w:r>
      <w:proofErr w:type="spellEnd"/>
      <w:r>
        <w:t xml:space="preserve"> proses monitoring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-valid-an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September 2018 </w:t>
      </w:r>
      <w:proofErr w:type="spellStart"/>
      <w:r>
        <w:t>dari</w:t>
      </w:r>
      <w:proofErr w:type="spellEnd"/>
      <w:r>
        <w:t xml:space="preserve"> unit 1 dan unit 2 PLTU </w:t>
      </w:r>
      <w:proofErr w:type="spellStart"/>
      <w:r>
        <w:t>Paiton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PLTU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NFC pada smart phone. Dari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pasar yang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sakarang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tercipta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 w:rsidRPr="007B6384">
        <w:t>Aplikasi</w:t>
      </w:r>
      <w:proofErr w:type="spellEnd"/>
      <w:r w:rsidRPr="007B6384">
        <w:t xml:space="preserve"> patrol Check System</w:t>
      </w:r>
      <w:r>
        <w:t>.</w:t>
      </w:r>
    </w:p>
    <w:p w:rsidR="00524412" w:rsidRDefault="00524412" w:rsidP="00524412">
      <w:pPr>
        <w:rPr>
          <w:lang w:val="id-ID"/>
        </w:rPr>
      </w:pPr>
    </w:p>
    <w:p w:rsidR="00524412" w:rsidRDefault="00524412" w:rsidP="00524412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665A43" w:rsidRDefault="005827D3" w:rsidP="00665A43">
      <w:pPr>
        <w:pStyle w:val="Heading1"/>
      </w:pPr>
      <w:bookmarkStart w:id="25" w:name="_Toc33615340"/>
      <w:bookmarkStart w:id="26" w:name="_Toc33616099"/>
      <w:bookmarkStart w:id="27" w:name="_Toc35257526"/>
      <w:r w:rsidRPr="00665A43">
        <w:lastRenderedPageBreak/>
        <w:t>Aspek Produk (Teknologi) &amp; Produksi</w:t>
      </w:r>
      <w:bookmarkEnd w:id="25"/>
      <w:bookmarkEnd w:id="26"/>
      <w:bookmarkEnd w:id="27"/>
    </w:p>
    <w:p w:rsidR="000269CA" w:rsidRDefault="000269CA" w:rsidP="000269CA"/>
    <w:p w:rsidR="000269CA" w:rsidRDefault="000269CA" w:rsidP="007464BB">
      <w:pPr>
        <w:pStyle w:val="Konten"/>
      </w:pPr>
    </w:p>
    <w:p w:rsidR="00524412" w:rsidRPr="00665A43" w:rsidRDefault="00524412" w:rsidP="00665A43">
      <w:pPr>
        <w:pStyle w:val="Heading2"/>
      </w:pPr>
      <w:bookmarkStart w:id="28" w:name="_Toc33615341"/>
      <w:bookmarkStart w:id="29" w:name="_Toc33616100"/>
      <w:bookmarkStart w:id="30" w:name="_Toc35257527"/>
      <w:r w:rsidRPr="00665A43">
        <w:t>Logo produk</w:t>
      </w:r>
      <w:bookmarkEnd w:id="28"/>
      <w:bookmarkEnd w:id="29"/>
      <w:bookmarkEnd w:id="30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31" w:name="_Toc33615342"/>
      <w:bookmarkStart w:id="32" w:name="_Toc33616101"/>
      <w:bookmarkStart w:id="33" w:name="_Toc35257528"/>
      <w:r w:rsidRPr="00524412">
        <w:t>Keunikan produk</w:t>
      </w:r>
      <w:bookmarkEnd w:id="31"/>
      <w:bookmarkEnd w:id="32"/>
      <w:bookmarkEnd w:id="33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6F140D" w:rsidRDefault="006F140D" w:rsidP="00665A43">
      <w:pPr>
        <w:pStyle w:val="Heading2"/>
      </w:pPr>
      <w:bookmarkStart w:id="34" w:name="_Toc33616102"/>
      <w:bookmarkStart w:id="35" w:name="_Toc35257529"/>
      <w:bookmarkStart w:id="36" w:name="_Toc33615343"/>
      <w:r>
        <w:t>Status kesiapan produk</w:t>
      </w:r>
      <w:bookmarkEnd w:id="34"/>
      <w:bookmarkEnd w:id="35"/>
    </w:p>
    <w:p w:rsidR="00524412" w:rsidRPr="000269CA" w:rsidRDefault="00524412" w:rsidP="003B3CDA">
      <w:pPr>
        <w:pStyle w:val="Heading4"/>
      </w:pPr>
      <w:bookmarkStart w:id="37" w:name="_Toc33616103"/>
      <w:r w:rsidRPr="00524412">
        <w:t>(masih perlu riset/pengembangan atau sudah siap komersil)</w:t>
      </w:r>
      <w:bookmarkEnd w:id="36"/>
      <w:bookmarkEnd w:id="37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38" w:name="_Toc33615344"/>
      <w:bookmarkStart w:id="39" w:name="_Toc33616104"/>
      <w:bookmarkStart w:id="40" w:name="_Toc35257530"/>
      <w:r w:rsidRPr="00524412">
        <w:t>Kepemilikan teknologi</w:t>
      </w:r>
      <w:bookmarkEnd w:id="38"/>
      <w:bookmarkEnd w:id="39"/>
      <w:bookmarkEnd w:id="40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41" w:name="_Toc33615345"/>
      <w:bookmarkStart w:id="42" w:name="_Toc33616105"/>
      <w:bookmarkStart w:id="43" w:name="_Toc35257531"/>
      <w:r w:rsidRPr="00524412">
        <w:t>Spesifikasi Teknis Produk</w:t>
      </w:r>
      <w:bookmarkEnd w:id="41"/>
      <w:bookmarkEnd w:id="42"/>
      <w:bookmarkEnd w:id="43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524412" w:rsidRPr="000269CA" w:rsidRDefault="00524412" w:rsidP="00665A43">
      <w:pPr>
        <w:pStyle w:val="Heading2"/>
      </w:pPr>
      <w:bookmarkStart w:id="44" w:name="_Toc33615346"/>
      <w:bookmarkStart w:id="45" w:name="_Toc33616106"/>
      <w:bookmarkStart w:id="46" w:name="_Toc35257532"/>
      <w:r w:rsidRPr="00524412">
        <w:t>Uji produk</w:t>
      </w:r>
      <w:bookmarkEnd w:id="44"/>
      <w:bookmarkEnd w:id="45"/>
      <w:bookmarkEnd w:id="46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3B3CDA" w:rsidRDefault="00524412" w:rsidP="00665A43">
      <w:pPr>
        <w:pStyle w:val="Heading2"/>
      </w:pPr>
      <w:bookmarkStart w:id="47" w:name="_Toc35257533"/>
      <w:bookmarkStart w:id="48" w:name="_Toc33615347"/>
      <w:bookmarkStart w:id="49" w:name="_Toc33616107"/>
      <w:r w:rsidRPr="00524412">
        <w:t>Kepemilikan Kekayaan Intelektual</w:t>
      </w:r>
      <w:bookmarkEnd w:id="47"/>
    </w:p>
    <w:p w:rsidR="00524412" w:rsidRPr="000269CA" w:rsidRDefault="00524412" w:rsidP="003B3CDA">
      <w:pPr>
        <w:pStyle w:val="Heading4"/>
      </w:pPr>
      <w:r w:rsidRPr="00524412">
        <w:t>(jika sudah ada) antara lain: paten, hak cipta, desain</w:t>
      </w:r>
      <w:r>
        <w:t xml:space="preserve"> </w:t>
      </w:r>
      <w:r w:rsidRPr="00524412">
        <w:t>industri, desain tata letak dan sirkuit terpadu, merk dagang, rahasia dagang, dan</w:t>
      </w:r>
      <w:r>
        <w:t xml:space="preserve"> </w:t>
      </w:r>
      <w:r w:rsidRPr="00524412">
        <w:t>sebagainya. Dibuat dengan contoh format berikut:</w:t>
      </w:r>
      <w:bookmarkEnd w:id="48"/>
      <w:bookmarkEnd w:id="49"/>
    </w:p>
    <w:p w:rsidR="00524412" w:rsidRPr="00770924" w:rsidRDefault="00524412" w:rsidP="00524412">
      <w:pPr>
        <w:rPr>
          <w:lang w:val="id-ID"/>
        </w:rPr>
      </w:pPr>
      <w:r>
        <w:rPr>
          <w:lang w:val="id-ID"/>
        </w:rPr>
        <w:t>XXXX</w:t>
      </w:r>
    </w:p>
    <w:p w:rsidR="00524412" w:rsidRDefault="00524412" w:rsidP="00524412">
      <w:pPr>
        <w:rPr>
          <w:lang w:val="id-ID"/>
        </w:rPr>
      </w:pPr>
    </w:p>
    <w:p w:rsidR="008A3124" w:rsidRDefault="008A3124" w:rsidP="008A3124">
      <w:pPr>
        <w:spacing w:after="200" w:line="276" w:lineRule="auto"/>
        <w:rPr>
          <w:rStyle w:val="fontstyle01"/>
          <w:lang w:val="id-ID"/>
        </w:rPr>
      </w:pPr>
    </w:p>
    <w:p w:rsidR="008A3124" w:rsidRDefault="008A3124" w:rsidP="008A3124">
      <w:pPr>
        <w:spacing w:after="200" w:line="276" w:lineRule="auto"/>
        <w:jc w:val="center"/>
        <w:rPr>
          <w:rStyle w:val="fontstyle01"/>
          <w:lang w:val="id-ID"/>
        </w:rPr>
      </w:pPr>
      <w:r>
        <w:rPr>
          <w:rStyle w:val="fontstyle01"/>
        </w:rPr>
        <w:t>KEKAYAAN INTELEKTUAL</w:t>
      </w:r>
    </w:p>
    <w:tbl>
      <w:tblPr>
        <w:tblW w:w="861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850"/>
        <w:gridCol w:w="1134"/>
        <w:gridCol w:w="993"/>
        <w:gridCol w:w="992"/>
        <w:gridCol w:w="850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lastRenderedPageBreak/>
              <w:t>Jenis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Kekayaan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Intelektual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</w:t>
            </w:r>
          </w:p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Per-</w:t>
            </w:r>
          </w:p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olehan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No. KI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Pemilik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KI</w:t>
            </w:r>
          </w:p>
        </w:tc>
      </w:tr>
      <w:tr w:rsidR="0088788D" w:rsidRPr="00FE7F77" w:rsidTr="008A3124">
        <w:trPr>
          <w:trHeight w:val="850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Paten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deskripsi--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ID00000000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Januari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31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Desember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pemilik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K</w:t>
            </w:r>
          </w:p>
        </w:tc>
      </w:tr>
    </w:tbl>
    <w:p w:rsidR="0088788D" w:rsidRDefault="0088788D" w:rsidP="00524412">
      <w:pPr>
        <w:spacing w:after="200" w:line="276" w:lineRule="auto"/>
        <w:rPr>
          <w:lang w:val="id-ID"/>
        </w:rPr>
      </w:pPr>
    </w:p>
    <w:p w:rsidR="003B3CDA" w:rsidRDefault="00FE7F77" w:rsidP="00665A43">
      <w:pPr>
        <w:pStyle w:val="Heading2"/>
      </w:pPr>
      <w:bookmarkStart w:id="50" w:name="_Toc35257534"/>
      <w:bookmarkStart w:id="51" w:name="_Toc33615348"/>
      <w:bookmarkStart w:id="52" w:name="_Toc33616108"/>
      <w:r w:rsidRPr="00FE7F77">
        <w:t>Sertifikasi</w:t>
      </w:r>
      <w:bookmarkEnd w:id="50"/>
    </w:p>
    <w:p w:rsidR="00FE7F77" w:rsidRPr="000269CA" w:rsidRDefault="00FE7F77" w:rsidP="003B3CDA">
      <w:pPr>
        <w:pStyle w:val="Heading4"/>
      </w:pPr>
      <w:r w:rsidRPr="00FE7F77">
        <w:t>(jika ada) misalnya: ISO, Halal, SNI dan sebagainya. Dibuat dengan contoh</w:t>
      </w:r>
      <w:r>
        <w:t xml:space="preserve"> </w:t>
      </w:r>
      <w:r w:rsidRPr="00FE7F77">
        <w:t>format berikut</w:t>
      </w:r>
      <w:bookmarkEnd w:id="51"/>
      <w:bookmarkEnd w:id="52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8A3124" w:rsidRPr="00FE7F77" w:rsidRDefault="008A3124" w:rsidP="008A3124">
      <w:pPr>
        <w:jc w:val="center"/>
        <w:rPr>
          <w:sz w:val="28"/>
          <w:lang w:val="id-ID"/>
        </w:rPr>
      </w:pPr>
      <w:r w:rsidRPr="00FE7F77">
        <w:rPr>
          <w:rStyle w:val="fontstyle01"/>
          <w:sz w:val="24"/>
        </w:rPr>
        <w:t>SERTIFIKASI</w:t>
      </w:r>
    </w:p>
    <w:p w:rsidR="0088788D" w:rsidRDefault="0088788D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992"/>
        <w:gridCol w:w="1276"/>
        <w:gridCol w:w="992"/>
        <w:gridCol w:w="1134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Sertifikasi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 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Per-olehan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No.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Sertifikat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</w:tr>
      <w:tr w:rsidR="0088788D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Halal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--deskripsi--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0000000000 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</w:tr>
    </w:tbl>
    <w:p w:rsidR="00FE7F77" w:rsidRDefault="00FE7F77" w:rsidP="00FE7F77">
      <w:pPr>
        <w:rPr>
          <w:lang w:val="id-ID"/>
        </w:rPr>
      </w:pPr>
    </w:p>
    <w:p w:rsidR="0088788D" w:rsidRDefault="0088788D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3" w:name="_Toc35257535"/>
      <w:bookmarkStart w:id="54" w:name="_Toc33615349"/>
      <w:bookmarkStart w:id="55" w:name="_Toc33616109"/>
      <w:r w:rsidRPr="00FE7F77">
        <w:t>Izin</w:t>
      </w:r>
      <w:bookmarkEnd w:id="53"/>
    </w:p>
    <w:p w:rsidR="00FE7F77" w:rsidRPr="000269CA" w:rsidRDefault="00FE7F77" w:rsidP="003B3CDA">
      <w:pPr>
        <w:pStyle w:val="Heading4"/>
      </w:pPr>
      <w:r w:rsidRPr="00FE7F77">
        <w:t>(jika ada) misalnya: Izin Edar Alat Kesehatan Dalam Negeri, Izin Edar Pupuk, dan</w:t>
      </w:r>
      <w:r>
        <w:t xml:space="preserve"> seba</w:t>
      </w:r>
      <w:r w:rsidRPr="00FE7F77">
        <w:t>g</w:t>
      </w:r>
      <w:r>
        <w:t>a</w:t>
      </w:r>
      <w:r w:rsidRPr="00FE7F77">
        <w:t>inya. Dibuat dengan contoh format berikut</w:t>
      </w:r>
      <w:bookmarkEnd w:id="54"/>
      <w:bookmarkEnd w:id="55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E11C00" w:rsidRDefault="00E11C00" w:rsidP="00E11C00">
      <w:pPr>
        <w:jc w:val="center"/>
        <w:rPr>
          <w:b/>
          <w:lang w:val="id-ID"/>
        </w:rPr>
      </w:pPr>
    </w:p>
    <w:p w:rsidR="00E11C00" w:rsidRPr="00E11C00" w:rsidRDefault="00E11C00" w:rsidP="00E11C00">
      <w:pPr>
        <w:jc w:val="center"/>
        <w:rPr>
          <w:b/>
          <w:lang w:val="id-ID"/>
        </w:rPr>
      </w:pPr>
      <w:r w:rsidRPr="00E11C00">
        <w:rPr>
          <w:b/>
          <w:lang w:val="id-ID"/>
        </w:rPr>
        <w:t>DAFTAR IZIN</w:t>
      </w:r>
    </w:p>
    <w:p w:rsidR="00FE7F77" w:rsidRPr="00E11C00" w:rsidRDefault="00FE7F77" w:rsidP="00FE7F77">
      <w:pPr>
        <w:rPr>
          <w:sz w:val="8"/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992"/>
        <w:gridCol w:w="1134"/>
        <w:gridCol w:w="992"/>
        <w:gridCol w:w="993"/>
      </w:tblGrid>
      <w:tr w:rsidR="0088788D" w:rsidRPr="0088788D" w:rsidTr="008A3124">
        <w:trPr>
          <w:trHeight w:val="130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Izin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Deskripsi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(sudah/ belum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diperoleh)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No. Surat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Izin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mulai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8788D" w:rsidRPr="0088788D" w:rsidRDefault="0088788D" w:rsidP="0088788D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selesai</w:t>
            </w:r>
            <w:r w:rsidRPr="0088788D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berlaku</w:t>
            </w:r>
          </w:p>
        </w:tc>
      </w:tr>
      <w:tr w:rsidR="0088788D" w:rsidRPr="00FE7F77" w:rsidTr="008A3124">
        <w:trPr>
          <w:trHeight w:val="794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Izin Edar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Pupuk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--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deskripsi--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Sudah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diperoleh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2017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0000000000 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2017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788D" w:rsidRPr="00FE7F77" w:rsidRDefault="0088788D" w:rsidP="0088788D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 April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2037</w:t>
            </w:r>
          </w:p>
        </w:tc>
      </w:tr>
    </w:tbl>
    <w:p w:rsidR="00FE7F77" w:rsidRDefault="00FE7F77" w:rsidP="00FE7F77">
      <w:pPr>
        <w:rPr>
          <w:lang w:val="id-ID"/>
        </w:rPr>
      </w:pPr>
    </w:p>
    <w:p w:rsidR="00FE7F77" w:rsidRPr="00770924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6" w:name="_Toc35257536"/>
      <w:bookmarkStart w:id="57" w:name="_Toc33615350"/>
      <w:bookmarkStart w:id="58" w:name="_Toc33616110"/>
      <w:r w:rsidRPr="00FE7F77">
        <w:t>Daftar inventor</w:t>
      </w:r>
      <w:bookmarkEnd w:id="56"/>
    </w:p>
    <w:p w:rsidR="00FE7F77" w:rsidRPr="000269CA" w:rsidRDefault="00FE7F77" w:rsidP="003B3CDA">
      <w:pPr>
        <w:pStyle w:val="Heading4"/>
      </w:pPr>
      <w:r w:rsidRPr="00FE7F77">
        <w:t>dengan format sebagai berikut</w:t>
      </w:r>
      <w:bookmarkEnd w:id="57"/>
      <w:bookmarkEnd w:id="58"/>
    </w:p>
    <w:p w:rsidR="00FE7F77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8A3124" w:rsidRPr="008A3124" w:rsidRDefault="008A3124" w:rsidP="008A3124">
      <w:pPr>
        <w:jc w:val="center"/>
        <w:rPr>
          <w:b/>
          <w:lang w:val="id-ID"/>
        </w:rPr>
      </w:pPr>
      <w:r w:rsidRPr="008A3124">
        <w:rPr>
          <w:b/>
          <w:lang w:val="id-ID"/>
        </w:rPr>
        <w:t>TIM INVENTOR</w:t>
      </w:r>
    </w:p>
    <w:p w:rsidR="00FE7F77" w:rsidRDefault="00FE7F77" w:rsidP="00FE7F77">
      <w:pPr>
        <w:rPr>
          <w:lang w:val="id-ID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134"/>
        <w:gridCol w:w="850"/>
        <w:gridCol w:w="1134"/>
        <w:gridCol w:w="1134"/>
        <w:gridCol w:w="993"/>
        <w:gridCol w:w="992"/>
      </w:tblGrid>
      <w:tr w:rsidR="002F2B1E" w:rsidRPr="002F2B1E" w:rsidTr="008A3124">
        <w:trPr>
          <w:trHeight w:val="90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NIK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(Nomor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KTP)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Inventor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Foto 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Jenis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Kelamin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Lahir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Jenjang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Pendidikan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Terakhir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Jabatan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Dalam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Tim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2F2B1E" w:rsidRPr="002F2B1E" w:rsidRDefault="002F2B1E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Asal</w:t>
            </w:r>
            <w:r w:rsidRPr="002F2B1E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Institusi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Inventor A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Pria 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13 Agustus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1989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99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Ketua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Tim</w:t>
            </w:r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Universit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as A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FE7F77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Nama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Inventor 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Wanita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 Mei1992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Anggota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2B1E" w:rsidRPr="00FE7F77" w:rsidRDefault="002F2B1E" w:rsidP="00CC26EC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Universit</w:t>
            </w:r>
            <w:r w:rsidRPr="00FE7F77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as B</w:t>
            </w:r>
          </w:p>
        </w:tc>
      </w:tr>
      <w:tr w:rsidR="002F2B1E" w:rsidRPr="00FE7F77" w:rsidTr="008A3124">
        <w:trPr>
          <w:trHeight w:val="567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2B1E" w:rsidRPr="00FE7F77" w:rsidRDefault="002F2B1E" w:rsidP="00CC26EC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FE7F77" w:rsidRDefault="00FE7F77" w:rsidP="00FE7F77">
      <w:pPr>
        <w:rPr>
          <w:lang w:val="id-ID"/>
        </w:rPr>
      </w:pPr>
    </w:p>
    <w:p w:rsidR="00FE7F77" w:rsidRPr="00770924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3B3CDA" w:rsidRDefault="00FE7F77" w:rsidP="00665A43">
      <w:pPr>
        <w:pStyle w:val="Heading2"/>
      </w:pPr>
      <w:bookmarkStart w:id="59" w:name="_Toc35257537"/>
      <w:bookmarkStart w:id="60" w:name="_Toc33615351"/>
      <w:bookmarkStart w:id="61" w:name="_Toc33616111"/>
      <w:r w:rsidRPr="00FE7F77">
        <w:t>Foto-foto produk</w:t>
      </w:r>
      <w:bookmarkEnd w:id="59"/>
    </w:p>
    <w:p w:rsidR="00FE7F77" w:rsidRPr="000269CA" w:rsidRDefault="007464BB" w:rsidP="003B3CDA">
      <w:pPr>
        <w:pStyle w:val="Heading4"/>
      </w:pPr>
      <w:r>
        <w:t>[</w:t>
      </w:r>
      <w:r w:rsidR="00FE7F77" w:rsidRPr="00FE7F77">
        <w:t>5-10 foto</w:t>
      </w:r>
      <w:r>
        <w:t>]</w:t>
      </w:r>
      <w:bookmarkEnd w:id="60"/>
      <w:bookmarkEnd w:id="61"/>
    </w:p>
    <w:p w:rsidR="00FE7F77" w:rsidRPr="00770924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3B3CDA" w:rsidRDefault="007464BB" w:rsidP="00665A43">
      <w:pPr>
        <w:pStyle w:val="Heading2"/>
      </w:pPr>
      <w:bookmarkStart w:id="62" w:name="_Toc35257538"/>
      <w:bookmarkStart w:id="63" w:name="_Toc33615352"/>
      <w:bookmarkStart w:id="64" w:name="_Toc33616112"/>
      <w:r w:rsidRPr="007464BB">
        <w:t>Foto-foto kegiatan tenant</w:t>
      </w:r>
      <w:bookmarkEnd w:id="62"/>
    </w:p>
    <w:p w:rsidR="00FE7F77" w:rsidRPr="000269CA" w:rsidRDefault="007464BB" w:rsidP="003B3CDA">
      <w:pPr>
        <w:pStyle w:val="Heading4"/>
      </w:pPr>
      <w:r w:rsidRPr="007464BB">
        <w:t xml:space="preserve">(produksi, pameran, dsb) </w:t>
      </w:r>
      <w:r>
        <w:t>[</w:t>
      </w:r>
      <w:r w:rsidRPr="007464BB">
        <w:t>5-10 foto</w:t>
      </w:r>
      <w:r>
        <w:t>]</w:t>
      </w:r>
      <w:bookmarkEnd w:id="63"/>
      <w:bookmarkEnd w:id="64"/>
    </w:p>
    <w:p w:rsidR="00FE7F77" w:rsidRPr="00770924" w:rsidRDefault="00FE7F77" w:rsidP="00FE7F77">
      <w:pPr>
        <w:rPr>
          <w:lang w:val="id-ID"/>
        </w:rPr>
      </w:pPr>
      <w:r>
        <w:rPr>
          <w:lang w:val="id-ID"/>
        </w:rPr>
        <w:t>XXXX</w:t>
      </w:r>
    </w:p>
    <w:p w:rsidR="00FE7F77" w:rsidRDefault="00FE7F77" w:rsidP="00FE7F77">
      <w:pPr>
        <w:rPr>
          <w:lang w:val="id-ID"/>
        </w:rPr>
      </w:pPr>
    </w:p>
    <w:p w:rsidR="00FE7F77" w:rsidRDefault="00FE7F77" w:rsidP="00FE7F77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65" w:name="_Toc33615353"/>
      <w:bookmarkStart w:id="66" w:name="_Toc33616113"/>
      <w:bookmarkStart w:id="67" w:name="_Toc35257539"/>
      <w:r w:rsidRPr="007464BB">
        <w:lastRenderedPageBreak/>
        <w:t>Aspek Perusahaan</w:t>
      </w:r>
      <w:bookmarkEnd w:id="65"/>
      <w:bookmarkEnd w:id="66"/>
      <w:bookmarkEnd w:id="67"/>
    </w:p>
    <w:p w:rsidR="000269CA" w:rsidRDefault="000269CA" w:rsidP="000269CA"/>
    <w:p w:rsidR="000269CA" w:rsidRDefault="000269CA" w:rsidP="007464BB">
      <w:pPr>
        <w:pStyle w:val="Konten"/>
      </w:pPr>
    </w:p>
    <w:p w:rsidR="007464BB" w:rsidRPr="000269CA" w:rsidRDefault="007464BB" w:rsidP="00665A43">
      <w:pPr>
        <w:pStyle w:val="Heading2"/>
      </w:pPr>
      <w:bookmarkStart w:id="68" w:name="_Toc33615354"/>
      <w:bookmarkStart w:id="69" w:name="_Toc33616114"/>
      <w:bookmarkStart w:id="70" w:name="_Toc35257540"/>
      <w:r w:rsidRPr="007464BB">
        <w:t>Logo Perusahaan</w:t>
      </w:r>
      <w:bookmarkEnd w:id="68"/>
      <w:bookmarkEnd w:id="69"/>
      <w:bookmarkEnd w:id="70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71" w:name="_Toc35257541"/>
      <w:bookmarkStart w:id="72" w:name="_Toc33615355"/>
      <w:bookmarkStart w:id="73" w:name="_Toc33616115"/>
      <w:r w:rsidRPr="007464BB">
        <w:t>Data dasar perusahaan</w:t>
      </w:r>
      <w:bookmarkEnd w:id="71"/>
    </w:p>
    <w:p w:rsidR="007464BB" w:rsidRPr="000269CA" w:rsidRDefault="007464BB" w:rsidP="003B3CDA">
      <w:pPr>
        <w:pStyle w:val="Heading4"/>
      </w:pPr>
      <w:r w:rsidRPr="007464BB">
        <w:t>Dibuat berdasarkan format berikut:</w:t>
      </w:r>
      <w:bookmarkEnd w:id="72"/>
      <w:bookmarkEnd w:id="73"/>
    </w:p>
    <w:p w:rsidR="007464BB" w:rsidRPr="008A3124" w:rsidRDefault="007464BB" w:rsidP="007464BB">
      <w:pPr>
        <w:rPr>
          <w:b/>
          <w:lang w:val="id-ID"/>
        </w:rPr>
      </w:pPr>
      <w:r w:rsidRPr="008A3124">
        <w:rPr>
          <w:b/>
          <w:lang w:val="id-ID"/>
        </w:rPr>
        <w:t>DATA DASAR PERUSAHAAN</w:t>
      </w:r>
    </w:p>
    <w:p w:rsidR="008A3124" w:rsidRDefault="008A3124" w:rsidP="007464BB">
      <w:pPr>
        <w:rPr>
          <w:lang w:val="id-ID"/>
        </w:rPr>
      </w:pP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Nama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Bentuk badan usaha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Alamat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Kota/Kab perusahaan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Alamat lokasi produksi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Email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Telepon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Tahun berdiri (sesuai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akta perusahaan)</w:t>
      </w:r>
      <w:r w:rsidR="002F2B1E">
        <w:rPr>
          <w:lang w:val="id-ID"/>
        </w:rPr>
        <w:tab/>
      </w:r>
      <w:r w:rsidR="002F2B1E">
        <w:rPr>
          <w:lang w:val="id-ID"/>
        </w:rPr>
        <w:tab/>
        <w:t>: 2019</w:t>
      </w:r>
    </w:p>
    <w:p w:rsidR="002F2B1E" w:rsidRDefault="007464BB" w:rsidP="007464BB">
      <w:pPr>
        <w:rPr>
          <w:lang w:val="id-ID"/>
        </w:rPr>
      </w:pPr>
      <w:r w:rsidRPr="007464BB">
        <w:rPr>
          <w:lang w:val="id-ID"/>
        </w:rPr>
        <w:t>Nama pendiri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 xml:space="preserve">perusahaan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(sesuai akta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>perusahaan)</w:t>
      </w:r>
      <w:r w:rsidR="002F2B1E">
        <w:rPr>
          <w:lang w:val="id-ID"/>
        </w:rPr>
        <w:tab/>
        <w:t xml:space="preserve">: </w:t>
      </w:r>
    </w:p>
    <w:p w:rsidR="007464BB" w:rsidRDefault="007464BB" w:rsidP="007464BB">
      <w:pPr>
        <w:rPr>
          <w:lang w:val="id-ID"/>
        </w:rPr>
      </w:pPr>
      <w:r w:rsidRPr="007464BB">
        <w:rPr>
          <w:lang w:val="id-ID"/>
        </w:rPr>
        <w:t>Website perusahaan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Media sosial</w:t>
      </w:r>
      <w:r w:rsidR="002F2B1E">
        <w:rPr>
          <w:lang w:val="id-ID"/>
        </w:rPr>
        <w:t xml:space="preserve"> </w:t>
      </w:r>
      <w:r w:rsidRPr="007464BB">
        <w:rPr>
          <w:lang w:val="id-ID"/>
        </w:rPr>
        <w:t>perusahaan</w:t>
      </w:r>
      <w:r w:rsidR="002F2B1E">
        <w:rPr>
          <w:lang w:val="id-ID"/>
        </w:rPr>
        <w:tab/>
        <w:t>: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Status kepemilikan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ruang kantor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Luas ruang kantor (m2)</w:t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Status kepemlikan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Pr="007464BB" w:rsidRDefault="007464BB" w:rsidP="007464BB">
      <w:pPr>
        <w:rPr>
          <w:lang w:val="id-ID"/>
        </w:rPr>
      </w:pPr>
      <w:r w:rsidRPr="007464BB">
        <w:rPr>
          <w:lang w:val="id-ID"/>
        </w:rPr>
        <w:t>ruang produksi</w:t>
      </w:r>
      <w:r w:rsidR="002F2B1E">
        <w:rPr>
          <w:lang w:val="id-ID"/>
        </w:rPr>
        <w:tab/>
      </w:r>
      <w:r w:rsidR="002F2B1E">
        <w:rPr>
          <w:lang w:val="id-ID"/>
        </w:rPr>
        <w:tab/>
        <w:t xml:space="preserve">: </w:t>
      </w:r>
    </w:p>
    <w:p w:rsidR="007464BB" w:rsidRDefault="007464BB" w:rsidP="007464BB">
      <w:pPr>
        <w:rPr>
          <w:lang w:val="id-ID"/>
        </w:rPr>
      </w:pPr>
      <w:r w:rsidRPr="007464BB">
        <w:rPr>
          <w:lang w:val="id-ID"/>
        </w:rPr>
        <w:t>Luas ruang produksi</w:t>
      </w:r>
      <w:r w:rsidR="002F2B1E">
        <w:rPr>
          <w:lang w:val="id-ID"/>
        </w:rPr>
        <w:tab/>
      </w:r>
      <w:r w:rsidR="002F2B1E" w:rsidRPr="007464BB">
        <w:rPr>
          <w:lang w:val="id-ID"/>
        </w:rPr>
        <w:t xml:space="preserve"> </w:t>
      </w:r>
      <w:r w:rsidRPr="007464BB">
        <w:rPr>
          <w:lang w:val="id-ID"/>
        </w:rPr>
        <w:t>(m2)</w:t>
      </w:r>
      <w:r w:rsidR="002F2B1E">
        <w:rPr>
          <w:lang w:val="id-ID"/>
        </w:rPr>
        <w:tab/>
        <w:t>:</w:t>
      </w:r>
    </w:p>
    <w:p w:rsidR="007464BB" w:rsidRPr="00770924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Pr="000269CA" w:rsidRDefault="007464BB" w:rsidP="00665A43">
      <w:pPr>
        <w:pStyle w:val="Heading2"/>
      </w:pPr>
      <w:bookmarkStart w:id="74" w:name="_Toc33615356"/>
      <w:bookmarkStart w:id="75" w:name="_Toc33616116"/>
      <w:bookmarkStart w:id="76" w:name="_Toc35257542"/>
      <w:r w:rsidRPr="007464BB">
        <w:t>Gambar struktur organisasi</w:t>
      </w:r>
      <w:bookmarkEnd w:id="74"/>
      <w:bookmarkEnd w:id="75"/>
      <w:bookmarkEnd w:id="76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77" w:name="_Toc35257543"/>
      <w:bookmarkStart w:id="78" w:name="_Toc33615357"/>
      <w:bookmarkStart w:id="79" w:name="_Toc33616117"/>
      <w:r w:rsidRPr="007464BB">
        <w:t>Aset yang dimiliki perusahaan</w:t>
      </w:r>
      <w:bookmarkEnd w:id="77"/>
    </w:p>
    <w:p w:rsidR="007464BB" w:rsidRPr="000269CA" w:rsidRDefault="007464BB" w:rsidP="003B3CDA">
      <w:pPr>
        <w:pStyle w:val="Heading4"/>
      </w:pPr>
      <w:r w:rsidRPr="007464BB">
        <w:t>Ditulis dengan format sebagai berikut:</w:t>
      </w:r>
      <w:bookmarkEnd w:id="78"/>
      <w:bookmarkEnd w:id="79"/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Pr="007464BB" w:rsidRDefault="007464BB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7464BB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DAFTAR ASET PERUSAHAAN</w:t>
      </w: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1404"/>
        <w:gridCol w:w="2268"/>
      </w:tblGrid>
      <w:tr w:rsidR="008B52B2" w:rsidRPr="008B52B2" w:rsidTr="008A3124">
        <w:trPr>
          <w:trHeight w:val="62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Nama Aset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Nama Pemilik Aset </w:t>
            </w: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Tahun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br/>
              <w:t>Perolehan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Nilai Aset Saat Ini (Rp)</w:t>
            </w:r>
          </w:p>
        </w:tc>
      </w:tr>
      <w:tr w:rsidR="007464BB" w:rsidRPr="008B52B2" w:rsidTr="008A3124">
        <w:trPr>
          <w:trHeight w:val="45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8B52B2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  <w:t>aaa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</w:tr>
      <w:tr w:rsidR="007464BB" w:rsidRPr="008B52B2" w:rsidTr="008A3124">
        <w:trPr>
          <w:trHeight w:val="45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8B52B2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  <w:t>aaa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64BB" w:rsidRPr="008B52B2" w:rsidRDefault="007464BB" w:rsidP="007464BB">
            <w:pPr>
              <w:rPr>
                <w:rFonts w:eastAsia="Times New Roman"/>
                <w:bCs/>
                <w:i/>
                <w:iCs/>
                <w:sz w:val="18"/>
                <w:szCs w:val="16"/>
                <w:lang w:val="id-ID" w:eastAsia="id-ID"/>
              </w:rPr>
            </w:pP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0" w:name="_Toc35257544"/>
      <w:bookmarkStart w:id="81" w:name="_Toc33615358"/>
      <w:bookmarkStart w:id="82" w:name="_Toc33616118"/>
      <w:r w:rsidRPr="007464BB">
        <w:t>Daftar pengelola utama tenant</w:t>
      </w:r>
      <w:bookmarkEnd w:id="80"/>
    </w:p>
    <w:p w:rsidR="007464BB" w:rsidRPr="007464BB" w:rsidRDefault="007464BB" w:rsidP="003B3CDA">
      <w:pPr>
        <w:pStyle w:val="Heading4"/>
      </w:pPr>
      <w:r w:rsidRPr="007464BB">
        <w:t>dengan format sebagai berikut:</w:t>
      </w:r>
      <w:r>
        <w:t xml:space="preserve"> </w:t>
      </w:r>
      <w:r w:rsidRPr="007464BB">
        <w:t>[ Pengelola utama adalah pengelola inti selain teknisi, administrasi, tenaga marketing, dsb ]</w:t>
      </w:r>
      <w:bookmarkEnd w:id="81"/>
      <w:bookmarkEnd w:id="82"/>
    </w:p>
    <w:p w:rsidR="007464BB" w:rsidRPr="00770924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Pr="007464BB" w:rsidRDefault="007464BB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7464BB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PENGELOLA UTAMA TENANT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29"/>
        <w:gridCol w:w="980"/>
        <w:gridCol w:w="898"/>
        <w:gridCol w:w="1114"/>
        <w:gridCol w:w="1109"/>
        <w:gridCol w:w="1300"/>
        <w:gridCol w:w="1097"/>
        <w:gridCol w:w="1094"/>
      </w:tblGrid>
      <w:tr w:rsidR="008B52B2" w:rsidRPr="008B52B2" w:rsidTr="008A3124">
        <w:trPr>
          <w:trHeight w:val="1304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NIK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(Nomor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KTP)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Nama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Foto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Jenis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Kelamin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Tanggal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Lahir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Jenjang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Pendidikan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Terakhir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464BB" w:rsidRPr="008B52B2" w:rsidRDefault="007464BB" w:rsidP="007464BB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Jabatan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Pengelo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la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8B52B2" w:rsidRPr="008B52B2" w:rsidRDefault="008B52B2" w:rsidP="007464BB">
            <w:pPr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Status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SDM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(Penuh</w:t>
            </w:r>
            <w:r w:rsidR="007464BB"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/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 </w:t>
            </w:r>
          </w:p>
          <w:p w:rsidR="007464BB" w:rsidRPr="008B52B2" w:rsidRDefault="007464BB" w:rsidP="008B52B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Paruh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Waktu)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Pria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20 Januari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1992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S2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CEO/Dir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ektur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Utama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Penuh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Waktu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0000000</w:t>
            </w: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000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B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-muat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foto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Wanita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30 Juni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1993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CTO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Paruh</w:t>
            </w:r>
            <w:r w:rsidRPr="007464BB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Waktu</w:t>
            </w:r>
          </w:p>
        </w:tc>
      </w:tr>
      <w:tr w:rsidR="007464BB" w:rsidRPr="007464BB" w:rsidTr="008A3124">
        <w:trPr>
          <w:trHeight w:val="794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7464BB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7464BB" w:rsidRPr="007464BB" w:rsidRDefault="007464BB" w:rsidP="007464B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3" w:name="_Toc35257545"/>
      <w:bookmarkStart w:id="84" w:name="_Toc33615359"/>
      <w:bookmarkStart w:id="85" w:name="_Toc33616119"/>
      <w:r w:rsidRPr="007464BB">
        <w:t>Jumlah seluruh pegawai</w:t>
      </w:r>
      <w:bookmarkEnd w:id="83"/>
    </w:p>
    <w:p w:rsidR="007464BB" w:rsidRPr="000269CA" w:rsidRDefault="007464BB" w:rsidP="003B3CDA">
      <w:pPr>
        <w:pStyle w:val="Heading4"/>
      </w:pPr>
      <w:r w:rsidRPr="007464BB">
        <w:t>termasuk teknisi, administrasi, tenaga marketing, dsb. Ditulis</w:t>
      </w:r>
      <w:r>
        <w:t xml:space="preserve"> </w:t>
      </w:r>
      <w:r w:rsidRPr="007464BB">
        <w:t>dengan format sebagai berikut:</w:t>
      </w:r>
      <w:bookmarkEnd w:id="84"/>
      <w:bookmarkEnd w:id="85"/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7464BB" w:rsidRDefault="007464BB" w:rsidP="008B52B2">
      <w:pPr>
        <w:pStyle w:val="Konten"/>
        <w:jc w:val="center"/>
        <w:rPr>
          <w:b/>
          <w:lang w:eastAsia="id-ID"/>
        </w:rPr>
      </w:pPr>
      <w:r w:rsidRPr="008B52B2">
        <w:rPr>
          <w:b/>
          <w:lang w:eastAsia="id-ID"/>
        </w:rPr>
        <w:t>JUMLAH PEGAWAI</w:t>
      </w:r>
    </w:p>
    <w:p w:rsidR="008B52B2" w:rsidRPr="008B52B2" w:rsidRDefault="008B52B2" w:rsidP="008B52B2">
      <w:pPr>
        <w:pStyle w:val="Konten"/>
        <w:jc w:val="center"/>
        <w:rPr>
          <w:rFonts w:ascii="Times New Roman" w:hAnsi="Times New Roman" w:cs="Times New Roman"/>
          <w:b/>
          <w:lang w:eastAsia="id-ID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2"/>
        <w:gridCol w:w="3572"/>
      </w:tblGrid>
      <w:tr w:rsidR="007464BB" w:rsidRPr="007464BB" w:rsidTr="008A3124">
        <w:trPr>
          <w:trHeight w:val="510"/>
          <w:jc w:val="center"/>
        </w:trPr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 xml:space="preserve">Pegawai Tetap </w:t>
            </w:r>
          </w:p>
        </w:tc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>… orang</w:t>
            </w:r>
          </w:p>
        </w:tc>
      </w:tr>
      <w:tr w:rsidR="007464BB" w:rsidRPr="007464BB" w:rsidTr="008A3124">
        <w:trPr>
          <w:trHeight w:val="510"/>
          <w:jc w:val="center"/>
        </w:trPr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lastRenderedPageBreak/>
              <w:t xml:space="preserve">Pegawai Tidak Tetap </w:t>
            </w:r>
          </w:p>
        </w:tc>
        <w:tc>
          <w:tcPr>
            <w:tcW w:w="3572" w:type="dxa"/>
            <w:vAlign w:val="center"/>
            <w:hideMark/>
          </w:tcPr>
          <w:p w:rsidR="007464BB" w:rsidRPr="007464BB" w:rsidRDefault="007464BB" w:rsidP="007464BB">
            <w:pPr>
              <w:pStyle w:val="Konten"/>
              <w:rPr>
                <w:rFonts w:ascii="Times New Roman" w:hAnsi="Times New Roman" w:cs="Times New Roman"/>
                <w:lang w:eastAsia="id-ID"/>
              </w:rPr>
            </w:pPr>
            <w:r w:rsidRPr="007464BB">
              <w:rPr>
                <w:i/>
                <w:iCs/>
                <w:lang w:eastAsia="id-ID"/>
              </w:rPr>
              <w:t>… orang</w:t>
            </w:r>
          </w:p>
        </w:tc>
      </w:tr>
    </w:tbl>
    <w:p w:rsidR="007464BB" w:rsidRDefault="007464BB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3B3CDA" w:rsidRDefault="007464BB" w:rsidP="00665A43">
      <w:pPr>
        <w:pStyle w:val="Heading2"/>
      </w:pPr>
      <w:bookmarkStart w:id="86" w:name="_Toc35257546"/>
      <w:bookmarkStart w:id="87" w:name="_Toc33615360"/>
      <w:bookmarkStart w:id="88" w:name="_Toc33616120"/>
      <w:r w:rsidRPr="007464BB">
        <w:t>Kepemilikan perusahaan</w:t>
      </w:r>
      <w:bookmarkEnd w:id="86"/>
    </w:p>
    <w:p w:rsidR="007464BB" w:rsidRPr="000269CA" w:rsidRDefault="007464BB" w:rsidP="003B3CDA">
      <w:pPr>
        <w:pStyle w:val="Heading4"/>
      </w:pPr>
      <w:r w:rsidRPr="007464BB">
        <w:t>Ditulis dengan format sebagai berikut:</w:t>
      </w:r>
      <w:bookmarkEnd w:id="87"/>
      <w:bookmarkEnd w:id="88"/>
    </w:p>
    <w:p w:rsidR="007464BB" w:rsidRDefault="007464BB" w:rsidP="007464BB">
      <w:pPr>
        <w:pStyle w:val="Konten"/>
      </w:pPr>
      <w:r w:rsidRPr="007464BB">
        <w:t>XXXX</w:t>
      </w:r>
    </w:p>
    <w:p w:rsidR="007464BB" w:rsidRDefault="007464BB" w:rsidP="007464BB">
      <w:pPr>
        <w:pStyle w:val="Konten"/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DAFTAR KEPEMILIKAN PERUSAHAAN</w:t>
      </w:r>
    </w:p>
    <w:p w:rsidR="007464BB" w:rsidRDefault="007464BB" w:rsidP="007464BB">
      <w:pPr>
        <w:pStyle w:val="Konten"/>
      </w:pP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843"/>
        <w:gridCol w:w="1276"/>
        <w:gridCol w:w="1276"/>
        <w:gridCol w:w="1417"/>
        <w:gridCol w:w="1418"/>
      </w:tblGrid>
      <w:tr w:rsidR="008B52B2" w:rsidRPr="008B52B2" w:rsidTr="008A3124">
        <w:trPr>
          <w:trHeight w:val="850"/>
          <w:jc w:val="center"/>
        </w:trPr>
        <w:tc>
          <w:tcPr>
            <w:tcW w:w="12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Nama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pemilik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saham</w:t>
            </w:r>
          </w:p>
        </w:tc>
        <w:tc>
          <w:tcPr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Alamat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Tipe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pemegang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saham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Tipe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kewarga</w:t>
            </w:r>
            <w:r w:rsidR="008B52B2"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 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negaraan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Asal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negara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Persentase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kepimilikan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(%)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Pemilik A</w:t>
            </w:r>
          </w:p>
        </w:tc>
        <w:tc>
          <w:tcPr>
            <w:tcW w:w="1843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Jl. XYZ DKI</w:t>
            </w: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br/>
              <w:t>Jakarta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Perseorangan 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Dalam Negeri </w:t>
            </w:r>
          </w:p>
        </w:tc>
        <w:tc>
          <w:tcPr>
            <w:tcW w:w="141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Indonesia </w:t>
            </w:r>
          </w:p>
        </w:tc>
        <w:tc>
          <w:tcPr>
            <w:tcW w:w="1418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60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Perusahaan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ABC St.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Perusahaan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Luar Negeri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Singapura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30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Perusahaan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B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Jl. XXX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Perusahaan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Dalam Negeri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Indonesia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10</w:t>
            </w:r>
          </w:p>
        </w:tc>
      </w:tr>
      <w:tr w:rsidR="007B3EE0" w:rsidRPr="00D168C2" w:rsidTr="008A3124">
        <w:trPr>
          <w:trHeight w:val="567"/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6208FF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D168C2" w:rsidRDefault="00D168C2" w:rsidP="007464BB">
      <w:pPr>
        <w:pStyle w:val="Konten"/>
      </w:pPr>
    </w:p>
    <w:p w:rsidR="007464BB" w:rsidRDefault="007464BB" w:rsidP="007464BB">
      <w:pPr>
        <w:pStyle w:val="Konten"/>
      </w:pPr>
    </w:p>
    <w:p w:rsidR="007464BB" w:rsidRPr="00770924" w:rsidRDefault="007464BB" w:rsidP="007464BB">
      <w:pPr>
        <w:pStyle w:val="Konten"/>
      </w:pPr>
    </w:p>
    <w:p w:rsidR="007464BB" w:rsidRDefault="007464BB" w:rsidP="007464BB">
      <w:pPr>
        <w:rPr>
          <w:lang w:val="id-ID"/>
        </w:rPr>
      </w:pPr>
    </w:p>
    <w:p w:rsidR="003B3CDA" w:rsidRDefault="00D168C2" w:rsidP="00665A43">
      <w:pPr>
        <w:pStyle w:val="Heading2"/>
      </w:pPr>
      <w:bookmarkStart w:id="89" w:name="_Toc35257547"/>
      <w:bookmarkStart w:id="90" w:name="_Toc33615361"/>
      <w:bookmarkStart w:id="91" w:name="_Toc33616121"/>
      <w:r w:rsidRPr="00D168C2">
        <w:t>Histori pendanaan</w:t>
      </w:r>
      <w:bookmarkEnd w:id="89"/>
    </w:p>
    <w:p w:rsidR="00D168C2" w:rsidRPr="00D168C2" w:rsidRDefault="00D168C2" w:rsidP="003B3CDA">
      <w:pPr>
        <w:pStyle w:val="Heading4"/>
      </w:pPr>
      <w:r w:rsidRPr="00D168C2">
        <w:t>Ditulis dengan format sebagai berikut:</w:t>
      </w:r>
      <w:bookmarkEnd w:id="90"/>
      <w:bookmarkEnd w:id="91"/>
    </w:p>
    <w:p w:rsidR="00D168C2" w:rsidRPr="00D168C2" w:rsidRDefault="00D168C2" w:rsidP="00D168C2">
      <w:pPr>
        <w:rPr>
          <w:lang w:val="id-ID"/>
        </w:rPr>
      </w:pPr>
      <w:r w:rsidRPr="00D168C2">
        <w:rPr>
          <w:lang w:val="id-ID"/>
        </w:rPr>
        <w:t>Jenis pendanaan dapat berupa:</w:t>
      </w:r>
    </w:p>
    <w:p w:rsidR="007464BB" w:rsidRPr="00D168C2" w:rsidRDefault="00D168C2" w:rsidP="00D168C2">
      <w:pPr>
        <w:rPr>
          <w:b/>
          <w:lang w:val="id-ID"/>
        </w:rPr>
      </w:pPr>
      <w:r w:rsidRPr="00D168C2">
        <w:rPr>
          <w:b/>
          <w:lang w:val="id-ID"/>
        </w:rPr>
        <w:t>Investasi, pinjaman bank, hibah, bootstrap, keluarga/teman/kolega, crowdfunding</w:t>
      </w:r>
    </w:p>
    <w:p w:rsidR="00D168C2" w:rsidRPr="000269CA" w:rsidRDefault="00D168C2" w:rsidP="00D168C2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7464BB">
      <w:pPr>
        <w:rPr>
          <w:lang w:val="id-ID"/>
        </w:rPr>
      </w:pPr>
    </w:p>
    <w:p w:rsidR="00D168C2" w:rsidRDefault="00D168C2" w:rsidP="007464BB">
      <w:pPr>
        <w:rPr>
          <w:lang w:val="id-ID"/>
        </w:rPr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HISTORI PENDANAAN</w:t>
      </w:r>
    </w:p>
    <w:tbl>
      <w:tblPr>
        <w:tblW w:w="84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1677"/>
        <w:gridCol w:w="2127"/>
        <w:gridCol w:w="2268"/>
      </w:tblGrid>
      <w:tr w:rsidR="008B52B2" w:rsidRPr="008B52B2" w:rsidTr="008A3124">
        <w:trPr>
          <w:trHeight w:val="90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Jenis pendanaan </w:t>
            </w:r>
          </w:p>
        </w:tc>
        <w:tc>
          <w:tcPr>
            <w:tcW w:w="16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Tahun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perolehan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dana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Nama pemberi dana 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D168C2" w:rsidRPr="008B52B2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Nilai pendanaan</w:t>
            </w:r>
            <w:r w:rsidRPr="008B52B2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(Rp)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Investasi</w:t>
            </w:r>
          </w:p>
        </w:tc>
        <w:tc>
          <w:tcPr>
            <w:tcW w:w="167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2018 </w:t>
            </w:r>
          </w:p>
        </w:tc>
        <w:tc>
          <w:tcPr>
            <w:tcW w:w="2127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VC A 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500.000.000,-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Hibah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2019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Kementerian A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200.000.000,-</w:t>
            </w:r>
          </w:p>
        </w:tc>
      </w:tr>
      <w:tr w:rsidR="00D168C2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lastRenderedPageBreak/>
              <w:t>Contoh: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Keluarga-teman</w:t>
            </w:r>
            <w:r w:rsidRPr="00D168C2"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br/>
              <w:t>kolega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2018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 xml:space="preserve">Nama pemberi dana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D168C2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D168C2"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  <w:t>50.000.000,-</w:t>
            </w:r>
          </w:p>
        </w:tc>
      </w:tr>
      <w:tr w:rsidR="007B3EE0" w:rsidRPr="00D168C2" w:rsidTr="008A3124">
        <w:trPr>
          <w:trHeight w:val="56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</w:pPr>
            <w:r>
              <w:rPr>
                <w:rFonts w:eastAsia="Times New Roman"/>
                <w:b/>
                <w:bCs/>
                <w:i/>
                <w:iCs/>
                <w:sz w:val="16"/>
                <w:szCs w:val="16"/>
                <w:lang w:val="id-ID" w:eastAsia="id-ID"/>
              </w:rPr>
              <w:t>dst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3EE0" w:rsidRPr="00D168C2" w:rsidRDefault="007B3EE0" w:rsidP="00D168C2">
            <w:pPr>
              <w:rPr>
                <w:rFonts w:eastAsia="Times New Roman"/>
                <w:i/>
                <w:iCs/>
                <w:sz w:val="16"/>
                <w:szCs w:val="16"/>
                <w:lang w:val="id-ID" w:eastAsia="id-ID"/>
              </w:rPr>
            </w:pPr>
          </w:p>
        </w:tc>
      </w:tr>
    </w:tbl>
    <w:p w:rsidR="00D168C2" w:rsidRDefault="00D168C2" w:rsidP="007464BB">
      <w:pPr>
        <w:rPr>
          <w:lang w:val="id-ID"/>
        </w:rPr>
      </w:pPr>
    </w:p>
    <w:p w:rsidR="00D168C2" w:rsidRPr="00770924" w:rsidRDefault="00D168C2" w:rsidP="007464BB">
      <w:pPr>
        <w:rPr>
          <w:lang w:val="id-ID"/>
        </w:rPr>
      </w:pPr>
    </w:p>
    <w:p w:rsidR="007464BB" w:rsidRDefault="007464BB" w:rsidP="007464BB">
      <w:pPr>
        <w:rPr>
          <w:lang w:val="id-ID"/>
        </w:rPr>
      </w:pPr>
    </w:p>
    <w:p w:rsidR="008B52B2" w:rsidRDefault="008B52B2">
      <w:pPr>
        <w:spacing w:after="200" w:line="276" w:lineRule="auto"/>
        <w:rPr>
          <w:rFonts w:ascii="Articulate" w:hAnsi="Articulate"/>
          <w:bCs/>
          <w:color w:val="0070C0"/>
          <w:sz w:val="52"/>
          <w:szCs w:val="44"/>
          <w:lang w:val="id-ID"/>
        </w:rPr>
      </w:pPr>
      <w:bookmarkStart w:id="92" w:name="_Toc33615362"/>
      <w:bookmarkStart w:id="93" w:name="_Toc33616122"/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94" w:name="_Toc35257548"/>
      <w:r w:rsidRPr="00D168C2">
        <w:lastRenderedPageBreak/>
        <w:t>Aspek Bisnis</w:t>
      </w:r>
      <w:bookmarkEnd w:id="92"/>
      <w:bookmarkEnd w:id="93"/>
      <w:bookmarkEnd w:id="94"/>
    </w:p>
    <w:p w:rsidR="000269CA" w:rsidRDefault="000269CA" w:rsidP="000269CA"/>
    <w:p w:rsidR="000269CA" w:rsidRDefault="000269CA" w:rsidP="007464BB">
      <w:pPr>
        <w:pStyle w:val="Konten"/>
      </w:pPr>
    </w:p>
    <w:p w:rsidR="003B3CDA" w:rsidRDefault="00D168C2" w:rsidP="00665A43">
      <w:pPr>
        <w:pStyle w:val="Heading2"/>
      </w:pPr>
      <w:bookmarkStart w:id="95" w:name="_Toc35257549"/>
      <w:bookmarkStart w:id="96" w:name="_Toc33615363"/>
      <w:bookmarkStart w:id="97" w:name="_Toc33616123"/>
      <w:r w:rsidRPr="00D168C2">
        <w:t>Business Model Canvas</w:t>
      </w:r>
      <w:bookmarkEnd w:id="95"/>
    </w:p>
    <w:p w:rsidR="00D168C2" w:rsidRPr="000269CA" w:rsidRDefault="00D168C2" w:rsidP="003B3CDA">
      <w:pPr>
        <w:pStyle w:val="Heading4"/>
      </w:pPr>
      <w:r w:rsidRPr="00D168C2">
        <w:t>(dibuat sesuai format pada lampiran 9)</w:t>
      </w:r>
      <w:bookmarkEnd w:id="96"/>
      <w:bookmarkEnd w:id="97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D168C2" w:rsidP="00665A43">
      <w:pPr>
        <w:pStyle w:val="Heading2"/>
      </w:pPr>
      <w:bookmarkStart w:id="98" w:name="_Toc33615364"/>
      <w:bookmarkStart w:id="99" w:name="_Toc33616124"/>
      <w:bookmarkStart w:id="100" w:name="_Toc35257550"/>
      <w:r w:rsidRPr="00D168C2">
        <w:t>Target dan potensi pasar (market size)</w:t>
      </w:r>
      <w:bookmarkEnd w:id="98"/>
      <w:bookmarkEnd w:id="99"/>
      <w:bookmarkEnd w:id="100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3B3CDA" w:rsidRDefault="00D168C2" w:rsidP="00665A43">
      <w:pPr>
        <w:pStyle w:val="Heading2"/>
      </w:pPr>
      <w:bookmarkStart w:id="101" w:name="_Toc35257551"/>
      <w:bookmarkStart w:id="102" w:name="_Toc33615365"/>
      <w:bookmarkStart w:id="103" w:name="_Toc33616125"/>
      <w:r w:rsidRPr="00D168C2">
        <w:t>Identifikasi kompetitor</w:t>
      </w:r>
      <w:bookmarkEnd w:id="101"/>
    </w:p>
    <w:p w:rsidR="00D168C2" w:rsidRPr="000269CA" w:rsidRDefault="00D168C2" w:rsidP="003B3CDA">
      <w:pPr>
        <w:pStyle w:val="Heading4"/>
      </w:pPr>
      <w:r w:rsidRPr="00D168C2">
        <w:t>(dibuat dengan memberikan perbandingan antara produk Anda</w:t>
      </w:r>
      <w:r>
        <w:t xml:space="preserve"> </w:t>
      </w:r>
      <w:r w:rsidRPr="00D168C2">
        <w:t>dengan produk kompetitor yang dilihat dari berbagai aspek); Misalnya dengan format</w:t>
      </w:r>
      <w:r>
        <w:t xml:space="preserve"> </w:t>
      </w:r>
      <w:r w:rsidRPr="00D168C2">
        <w:t>berikut:</w:t>
      </w:r>
      <w:bookmarkEnd w:id="102"/>
      <w:bookmarkEnd w:id="103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D168C2" w:rsidRPr="00D168C2" w:rsidRDefault="00D168C2" w:rsidP="008A3124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D168C2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PERBANDINGAN DENGAN KOMPETITOR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19"/>
        <w:gridCol w:w="2134"/>
        <w:gridCol w:w="2184"/>
        <w:gridCol w:w="2184"/>
      </w:tblGrid>
      <w:tr w:rsidR="00581D1F" w:rsidRPr="00581D1F" w:rsidTr="008A3124">
        <w:trPr>
          <w:trHeight w:val="850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 xml:space="preserve">Aspek Perbandingan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 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Anda]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 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Kompetitor 1]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t>[Nama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Produk</w:t>
            </w:r>
            <w:r w:rsidRPr="00581D1F">
              <w:rPr>
                <w:rFonts w:eastAsia="Times New Roman"/>
                <w:b/>
                <w:bCs/>
                <w:i/>
                <w:iCs/>
                <w:color w:val="FFFFFF" w:themeColor="background1"/>
                <w:sz w:val="16"/>
                <w:szCs w:val="16"/>
                <w:lang w:val="id-ID" w:eastAsia="id-ID"/>
              </w:rPr>
              <w:br/>
              <w:t>Kompetitor 2]</w:t>
            </w: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A]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B]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[aspek C]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D168C2" w:rsidRPr="00581D1F" w:rsidTr="008A3124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581D1F">
              <w:rPr>
                <w:rFonts w:eastAsia="Times New Roman"/>
                <w:bCs/>
                <w:i/>
                <w:iCs/>
                <w:sz w:val="16"/>
                <w:szCs w:val="16"/>
                <w:lang w:val="id-ID" w:eastAsia="id-ID"/>
              </w:rPr>
              <w:t>Dst.</w:t>
            </w: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0" w:type="auto"/>
            <w:vAlign w:val="center"/>
            <w:hideMark/>
          </w:tcPr>
          <w:p w:rsidR="00D168C2" w:rsidRPr="00581D1F" w:rsidRDefault="00D168C2" w:rsidP="00D168C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D168C2" w:rsidRDefault="00D168C2" w:rsidP="00D168C2">
      <w:pPr>
        <w:rPr>
          <w:lang w:val="id-ID"/>
        </w:rPr>
      </w:pPr>
      <w:r w:rsidRPr="00D168C2">
        <w:rPr>
          <w:rFonts w:eastAsia="Times New Roman"/>
          <w:i/>
          <w:iCs/>
          <w:color w:val="000000"/>
          <w:sz w:val="20"/>
          <w:szCs w:val="20"/>
          <w:lang w:val="id-ID" w:eastAsia="id-ID"/>
        </w:rPr>
        <w:t>Dijelaskan pula mengenai posisi kompetitor di pasar yang sama.</w:t>
      </w:r>
    </w:p>
    <w:p w:rsidR="00D168C2" w:rsidRPr="00770924" w:rsidRDefault="00D168C2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04" w:name="_Toc35257552"/>
      <w:bookmarkStart w:id="105" w:name="_Toc33615366"/>
      <w:bookmarkStart w:id="106" w:name="_Toc33616126"/>
      <w:r w:rsidRPr="006208FF">
        <w:t>Jangkauan pemasaran (sejak produk dipasarkan)</w:t>
      </w:r>
      <w:bookmarkEnd w:id="104"/>
    </w:p>
    <w:p w:rsidR="00D168C2" w:rsidRPr="000269CA" w:rsidRDefault="006208FF" w:rsidP="003B3CDA">
      <w:pPr>
        <w:pStyle w:val="Heading4"/>
      </w:pPr>
      <w:r w:rsidRPr="006208FF">
        <w:t>Dituliskan seperti contoh berikut:</w:t>
      </w:r>
      <w:bookmarkEnd w:id="105"/>
      <w:bookmarkEnd w:id="106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D168C2">
      <w:pPr>
        <w:rPr>
          <w:lang w:val="id-ID"/>
        </w:rPr>
      </w:pPr>
    </w:p>
    <w:p w:rsidR="006208FF" w:rsidRPr="006208FF" w:rsidRDefault="006208FF" w:rsidP="00CB238F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JANGKAUAN PEMASARAN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2400"/>
        <w:gridCol w:w="2400"/>
      </w:tblGrid>
      <w:tr w:rsidR="00CB238F" w:rsidRPr="00CB238F" w:rsidTr="007B3EE0">
        <w:trPr>
          <w:trHeight w:val="680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Jenis jangkauan pemasaran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 xml:space="preserve">Volume pemasaran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t>Nilai pemasaran (dalam</w:t>
            </w:r>
            <w:r w:rsidRPr="00CB238F">
              <w:rPr>
                <w:rFonts w:eastAsia="Times New Roman"/>
                <w:b/>
                <w:bCs/>
                <w:i/>
                <w:iCs/>
                <w:color w:val="FFFFFF" w:themeColor="background1"/>
                <w:sz w:val="18"/>
                <w:szCs w:val="16"/>
                <w:lang w:val="id-ID" w:eastAsia="id-ID"/>
              </w:rPr>
              <w:br/>
              <w:t>rupiah)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t xml:space="preserve">Regional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100 kg (contoh) </w:t>
            </w:r>
          </w:p>
        </w:tc>
        <w:tc>
          <w:tcPr>
            <w:tcW w:w="240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100.000.000,- (contoh)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lastRenderedPageBreak/>
              <w:t xml:space="preserve">Nasional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50 kg (contoh)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50.000.000,- (contoh)</w:t>
            </w:r>
          </w:p>
        </w:tc>
      </w:tr>
      <w:tr w:rsidR="006208FF" w:rsidRPr="00CB238F" w:rsidTr="007B3EE0">
        <w:trPr>
          <w:trHeight w:val="397"/>
          <w:jc w:val="center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b/>
                <w:bCs/>
                <w:i/>
                <w:iCs/>
                <w:sz w:val="18"/>
                <w:szCs w:val="16"/>
                <w:lang w:val="id-ID" w:eastAsia="id-ID"/>
              </w:rPr>
              <w:t xml:space="preserve">Ekspor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 xml:space="preserve">100 kg (contoh)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FF" w:rsidRPr="00CB238F" w:rsidRDefault="006208FF" w:rsidP="006208FF">
            <w:pPr>
              <w:rPr>
                <w:rFonts w:ascii="Times New Roman" w:eastAsia="Times New Roman" w:hAnsi="Times New Roman" w:cs="Times New Roman"/>
                <w:sz w:val="18"/>
                <w:lang w:val="id-ID" w:eastAsia="id-ID"/>
              </w:rPr>
            </w:pPr>
            <w:r w:rsidRPr="00CB238F">
              <w:rPr>
                <w:rFonts w:eastAsia="Times New Roman"/>
                <w:i/>
                <w:iCs/>
                <w:sz w:val="18"/>
                <w:szCs w:val="16"/>
                <w:lang w:val="id-ID" w:eastAsia="id-ID"/>
              </w:rPr>
              <w:t>200.000.000,- (contoh)</w:t>
            </w:r>
          </w:p>
        </w:tc>
      </w:tr>
    </w:tbl>
    <w:p w:rsidR="006208FF" w:rsidRDefault="006208FF" w:rsidP="00D168C2">
      <w:pPr>
        <w:rPr>
          <w:lang w:val="id-ID"/>
        </w:rPr>
      </w:pPr>
    </w:p>
    <w:p w:rsidR="006208FF" w:rsidRDefault="006208FF" w:rsidP="00D168C2">
      <w:pPr>
        <w:rPr>
          <w:lang w:val="id-ID"/>
        </w:rPr>
      </w:pP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07" w:name="_Toc33615367"/>
      <w:bookmarkStart w:id="108" w:name="_Toc33616127"/>
      <w:bookmarkStart w:id="109" w:name="_Toc35257553"/>
      <w:r w:rsidRPr="006208FF">
        <w:t>Penjelasan jangkauan pemasaran</w:t>
      </w:r>
      <w:bookmarkEnd w:id="107"/>
      <w:bookmarkEnd w:id="108"/>
      <w:bookmarkEnd w:id="109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0" w:name="_Toc33615368"/>
      <w:bookmarkStart w:id="111" w:name="_Toc33616128"/>
      <w:bookmarkStart w:id="112" w:name="_Toc35257554"/>
      <w:r w:rsidRPr="006208FF">
        <w:t>Kanal pemasaran</w:t>
      </w:r>
      <w:bookmarkEnd w:id="110"/>
      <w:bookmarkEnd w:id="111"/>
      <w:bookmarkEnd w:id="112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3" w:name="_Toc33615369"/>
      <w:bookmarkStart w:id="114" w:name="_Toc33616129"/>
      <w:bookmarkStart w:id="115" w:name="_Toc35257555"/>
      <w:r w:rsidRPr="006208FF">
        <w:t>Dampak sosial</w:t>
      </w:r>
      <w:bookmarkEnd w:id="113"/>
      <w:bookmarkEnd w:id="114"/>
      <w:bookmarkEnd w:id="115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6" w:name="_Toc33615370"/>
      <w:bookmarkStart w:id="117" w:name="_Toc33616130"/>
      <w:bookmarkStart w:id="118" w:name="_Toc35257556"/>
      <w:r w:rsidRPr="006208FF">
        <w:t>Skema harga</w:t>
      </w:r>
      <w:bookmarkEnd w:id="116"/>
      <w:bookmarkEnd w:id="117"/>
      <w:bookmarkEnd w:id="118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D168C2" w:rsidRPr="000269CA" w:rsidRDefault="006208FF" w:rsidP="00665A43">
      <w:pPr>
        <w:pStyle w:val="Heading2"/>
      </w:pPr>
      <w:bookmarkStart w:id="119" w:name="_Toc33615371"/>
      <w:bookmarkStart w:id="120" w:name="_Toc33616131"/>
      <w:bookmarkStart w:id="121" w:name="_Toc35257557"/>
      <w:r w:rsidRPr="006208FF">
        <w:t>Penjelasan harga pokok produksi</w:t>
      </w:r>
      <w:bookmarkEnd w:id="119"/>
      <w:bookmarkEnd w:id="120"/>
      <w:bookmarkEnd w:id="121"/>
    </w:p>
    <w:p w:rsidR="00D168C2" w:rsidRPr="00770924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D168C2" w:rsidRDefault="00D168C2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22" w:name="_Toc35257558"/>
      <w:bookmarkStart w:id="123" w:name="_Toc33615372"/>
      <w:bookmarkStart w:id="124" w:name="_Toc33616132"/>
      <w:r w:rsidRPr="006208FF">
        <w:t>Data dan proyeksi produksi dan penjualan</w:t>
      </w:r>
      <w:bookmarkEnd w:id="122"/>
    </w:p>
    <w:p w:rsidR="00D168C2" w:rsidRPr="000269CA" w:rsidRDefault="006208FF" w:rsidP="003B3CDA">
      <w:pPr>
        <w:pStyle w:val="Heading4"/>
      </w:pPr>
      <w:r w:rsidRPr="006208FF">
        <w:t>(khusus produk yang diajukan pada program</w:t>
      </w:r>
      <w:r>
        <w:t xml:space="preserve"> </w:t>
      </w:r>
      <w:r w:rsidRPr="006208FF">
        <w:t>pendanaan PPBT), dibuat dengan format berikut:</w:t>
      </w:r>
      <w:bookmarkEnd w:id="123"/>
      <w:bookmarkEnd w:id="124"/>
    </w:p>
    <w:p w:rsidR="00D168C2" w:rsidRDefault="00D168C2" w:rsidP="00D168C2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D168C2">
      <w:pPr>
        <w:rPr>
          <w:lang w:val="id-ID"/>
        </w:rPr>
      </w:pPr>
    </w:p>
    <w:p w:rsidR="006208FF" w:rsidRPr="006208FF" w:rsidRDefault="006208FF" w:rsidP="00BA51F8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PROYEKSI &amp; PEROLEHAN</w:t>
      </w:r>
      <w:r w:rsidRPr="006208FF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br/>
        <w:t>JUMLAH PRODUKSI DAN PENJUALAN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633"/>
        <w:gridCol w:w="1169"/>
        <w:gridCol w:w="1134"/>
        <w:gridCol w:w="1134"/>
        <w:gridCol w:w="1134"/>
        <w:gridCol w:w="1033"/>
        <w:gridCol w:w="1275"/>
      </w:tblGrid>
      <w:tr w:rsidR="00BA51F8" w:rsidRPr="00BA51F8" w:rsidTr="00BA51F8">
        <w:trPr>
          <w:trHeight w:val="397"/>
        </w:trPr>
        <w:tc>
          <w:tcPr>
            <w:tcW w:w="1633" w:type="dxa"/>
            <w:vMerge w:val="restart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Jumlah</w:t>
            </w: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br/>
              <w:t>(Rp)</w:t>
            </w:r>
          </w:p>
        </w:tc>
        <w:tc>
          <w:tcPr>
            <w:tcW w:w="3437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Capaian</w:t>
            </w:r>
          </w:p>
        </w:tc>
        <w:tc>
          <w:tcPr>
            <w:tcW w:w="3442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shd w:val="clear" w:color="auto" w:fill="000000" w:themeFill="text1"/>
            <w:vAlign w:val="center"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Proyeksi</w:t>
            </w:r>
          </w:p>
        </w:tc>
      </w:tr>
      <w:tr w:rsidR="00BA51F8" w:rsidRPr="00BA51F8" w:rsidTr="00BA51F8">
        <w:trPr>
          <w:trHeight w:val="397"/>
        </w:trPr>
        <w:tc>
          <w:tcPr>
            <w:tcW w:w="1633" w:type="dxa"/>
            <w:vMerge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6208FF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</w:p>
        </w:tc>
        <w:tc>
          <w:tcPr>
            <w:tcW w:w="11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2018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2020</w:t>
            </w:r>
          </w:p>
        </w:tc>
        <w:tc>
          <w:tcPr>
            <w:tcW w:w="103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BA51F8" w:rsidRPr="00BA51F8" w:rsidRDefault="00BA51F8" w:rsidP="00BA51F8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BA51F8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2022</w:t>
            </w:r>
          </w:p>
        </w:tc>
      </w:tr>
      <w:tr w:rsidR="00BA51F8" w:rsidRPr="006208FF" w:rsidTr="00BA51F8">
        <w:trPr>
          <w:trHeight w:val="397"/>
        </w:trPr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6208FF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Produksi</w:t>
            </w:r>
          </w:p>
        </w:tc>
        <w:tc>
          <w:tcPr>
            <w:tcW w:w="1169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BA51F8" w:rsidRPr="006208FF" w:rsidRDefault="00BA51F8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033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275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BA51F8" w:rsidRPr="006208FF" w:rsidTr="00BA51F8">
        <w:trPr>
          <w:trHeight w:val="397"/>
        </w:trPr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6208FF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Penjualan</w:t>
            </w:r>
          </w:p>
        </w:tc>
        <w:tc>
          <w:tcPr>
            <w:tcW w:w="1169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BA51F8" w:rsidRPr="006208FF" w:rsidRDefault="00BA51F8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033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275" w:type="dxa"/>
            <w:vAlign w:val="center"/>
            <w:hideMark/>
          </w:tcPr>
          <w:p w:rsidR="00BA51F8" w:rsidRPr="006208FF" w:rsidRDefault="00BA51F8" w:rsidP="006208F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6208FF" w:rsidRDefault="006208FF" w:rsidP="00D168C2">
      <w:pPr>
        <w:rPr>
          <w:lang w:val="id-ID"/>
        </w:rPr>
      </w:pPr>
    </w:p>
    <w:p w:rsidR="006208FF" w:rsidRDefault="006208FF" w:rsidP="00D168C2">
      <w:pPr>
        <w:rPr>
          <w:lang w:val="id-ID"/>
        </w:rPr>
      </w:pPr>
      <w:proofErr w:type="spellStart"/>
      <w:r w:rsidRPr="006208FF">
        <w:rPr>
          <w:i/>
          <w:iCs/>
          <w:color w:val="000000"/>
          <w:sz w:val="20"/>
          <w:szCs w:val="20"/>
        </w:rPr>
        <w:t>Tabel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ini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dapat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ditambahkan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dengan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penjelasan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naratif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jika</w:t>
      </w:r>
      <w:proofErr w:type="spellEnd"/>
      <w:r w:rsidRPr="006208FF">
        <w:rPr>
          <w:i/>
          <w:iCs/>
          <w:color w:val="000000"/>
          <w:sz w:val="20"/>
          <w:szCs w:val="20"/>
        </w:rPr>
        <w:t xml:space="preserve"> </w:t>
      </w:r>
      <w:proofErr w:type="spellStart"/>
      <w:r w:rsidRPr="006208FF">
        <w:rPr>
          <w:i/>
          <w:iCs/>
          <w:color w:val="000000"/>
          <w:sz w:val="20"/>
          <w:szCs w:val="20"/>
        </w:rPr>
        <w:t>diperlukan</w:t>
      </w:r>
      <w:proofErr w:type="spellEnd"/>
    </w:p>
    <w:p w:rsidR="006208FF" w:rsidRDefault="006208FF" w:rsidP="00D168C2">
      <w:pPr>
        <w:rPr>
          <w:lang w:val="id-ID"/>
        </w:rPr>
      </w:pPr>
    </w:p>
    <w:p w:rsidR="003B3CDA" w:rsidRDefault="006208FF" w:rsidP="00665A43">
      <w:pPr>
        <w:pStyle w:val="Heading2"/>
      </w:pPr>
      <w:bookmarkStart w:id="125" w:name="_Toc35257559"/>
      <w:bookmarkStart w:id="126" w:name="_Toc33615373"/>
      <w:bookmarkStart w:id="127" w:name="_Toc33616133"/>
      <w:r w:rsidRPr="006208FF">
        <w:t>Data dan proyeksi pendapatan (omset) dan keuntungan (profit)</w:t>
      </w:r>
      <w:bookmarkEnd w:id="125"/>
    </w:p>
    <w:p w:rsidR="006208FF" w:rsidRPr="000269CA" w:rsidRDefault="006208FF" w:rsidP="003B3CDA">
      <w:pPr>
        <w:pStyle w:val="Heading4"/>
      </w:pPr>
      <w:r w:rsidRPr="006208FF">
        <w:t>dibuat dengan format</w:t>
      </w:r>
      <w:r>
        <w:t xml:space="preserve"> </w:t>
      </w:r>
      <w:r w:rsidRPr="006208FF">
        <w:t>berikut:</w:t>
      </w:r>
      <w:bookmarkEnd w:id="126"/>
      <w:bookmarkEnd w:id="127"/>
    </w:p>
    <w:p w:rsidR="006208FF" w:rsidRDefault="006208FF" w:rsidP="006208FF">
      <w:pPr>
        <w:rPr>
          <w:lang w:val="id-ID"/>
        </w:rPr>
      </w:pPr>
      <w:r>
        <w:rPr>
          <w:lang w:val="id-ID"/>
        </w:rPr>
        <w:lastRenderedPageBreak/>
        <w:t>XXXX</w:t>
      </w:r>
    </w:p>
    <w:p w:rsidR="00126C31" w:rsidRDefault="00126C31" w:rsidP="006208FF">
      <w:pPr>
        <w:rPr>
          <w:lang w:val="id-ID"/>
        </w:rPr>
      </w:pPr>
    </w:p>
    <w:p w:rsidR="00126C31" w:rsidRPr="00126C31" w:rsidRDefault="00126C31" w:rsidP="007B3EE0">
      <w:pPr>
        <w:jc w:val="center"/>
        <w:rPr>
          <w:rFonts w:ascii="Times New Roman" w:eastAsia="Times New Roman" w:hAnsi="Times New Roman" w:cs="Times New Roman"/>
          <w:lang w:val="id-ID" w:eastAsia="id-ID"/>
        </w:rPr>
      </w:pPr>
      <w:r w:rsidRPr="00126C31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t>PROYEKSI &amp; PEROLEHAN</w:t>
      </w:r>
      <w:r w:rsidRPr="00126C31">
        <w:rPr>
          <w:rFonts w:eastAsia="Times New Roman"/>
          <w:b/>
          <w:bCs/>
          <w:color w:val="000000"/>
          <w:sz w:val="20"/>
          <w:szCs w:val="20"/>
          <w:lang w:val="id-ID" w:eastAsia="id-ID"/>
        </w:rPr>
        <w:br/>
        <w:t>JUMLAH PRODUKSI DAN PENJUALAN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43"/>
        <w:gridCol w:w="1167"/>
        <w:gridCol w:w="1134"/>
        <w:gridCol w:w="1134"/>
        <w:gridCol w:w="1134"/>
        <w:gridCol w:w="1134"/>
        <w:gridCol w:w="1134"/>
      </w:tblGrid>
      <w:tr w:rsidR="007B3EE0" w:rsidRPr="007B3EE0" w:rsidTr="008A3124">
        <w:trPr>
          <w:trHeight w:val="340"/>
          <w:jc w:val="center"/>
        </w:trPr>
        <w:tc>
          <w:tcPr>
            <w:tcW w:w="1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Jumlah (Rp)</w:t>
            </w:r>
          </w:p>
        </w:tc>
        <w:tc>
          <w:tcPr>
            <w:tcW w:w="3435" w:type="dxa"/>
            <w:gridSpan w:val="3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Perolehan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shd w:val="clear" w:color="auto" w:fill="000000" w:themeFill="text1"/>
            <w:vAlign w:val="center"/>
          </w:tcPr>
          <w:p w:rsidR="007B3EE0" w:rsidRPr="007B3EE0" w:rsidRDefault="007B3EE0" w:rsidP="00CC26EC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Proyeksi</w:t>
            </w:r>
          </w:p>
        </w:tc>
      </w:tr>
      <w:tr w:rsidR="007B3EE0" w:rsidRPr="007B3EE0" w:rsidTr="008A3124">
        <w:trPr>
          <w:trHeight w:val="340"/>
          <w:jc w:val="center"/>
        </w:trPr>
        <w:tc>
          <w:tcPr>
            <w:tcW w:w="1743" w:type="dxa"/>
            <w:vMerge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126C31">
            <w:pPr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</w:p>
        </w:tc>
        <w:tc>
          <w:tcPr>
            <w:tcW w:w="116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2017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2018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2019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2020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000000" w:themeFill="text1"/>
            <w:vAlign w:val="center"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2021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7B3EE0" w:rsidRPr="007B3EE0" w:rsidRDefault="007B3EE0" w:rsidP="007B3EE0">
            <w:pPr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lang w:val="id-ID" w:eastAsia="id-ID"/>
              </w:rPr>
            </w:pPr>
            <w:r w:rsidRPr="007B3EE0">
              <w:rPr>
                <w:rFonts w:eastAsia="Times New Roman"/>
                <w:b/>
                <w:bCs/>
                <w:i/>
                <w:iCs/>
                <w:color w:val="FFFFFF" w:themeColor="background1"/>
                <w:sz w:val="20"/>
                <w:szCs w:val="20"/>
                <w:lang w:val="id-ID" w:eastAsia="id-ID"/>
              </w:rPr>
              <w:t>2022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85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  <w:r w:rsidRPr="00126C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Produk yang diajukan untuk pendanan PPBT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Omset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Profit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85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  <w:r w:rsidRPr="00126C31">
              <w:rPr>
                <w:rFonts w:eastAsia="Times New Roman"/>
                <w:b/>
                <w:bCs/>
                <w:i/>
                <w:iCs/>
                <w:sz w:val="20"/>
                <w:szCs w:val="20"/>
                <w:lang w:val="id-ID" w:eastAsia="id-ID"/>
              </w:rPr>
              <w:t>Keseluruhan Perusahaan</w:t>
            </w: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Omset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  <w:tr w:rsidR="007B3EE0" w:rsidRPr="00126C31" w:rsidTr="008A3124">
        <w:trPr>
          <w:trHeight w:val="397"/>
          <w:jc w:val="center"/>
        </w:trPr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lang w:val="id-ID" w:eastAsia="id-ID"/>
              </w:rPr>
            </w:pPr>
            <w:r w:rsidRPr="00126C31">
              <w:rPr>
                <w:rFonts w:eastAsia="Times New Roman"/>
                <w:i/>
                <w:iCs/>
                <w:sz w:val="20"/>
                <w:szCs w:val="20"/>
                <w:lang w:val="id-ID" w:eastAsia="id-ID"/>
              </w:rPr>
              <w:t>Profit</w:t>
            </w:r>
          </w:p>
        </w:tc>
        <w:tc>
          <w:tcPr>
            <w:tcW w:w="1167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</w:tcPr>
          <w:p w:rsidR="007B3EE0" w:rsidRPr="00126C31" w:rsidRDefault="007B3EE0" w:rsidP="00CC26E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  <w:tc>
          <w:tcPr>
            <w:tcW w:w="1134" w:type="dxa"/>
            <w:vAlign w:val="center"/>
            <w:hideMark/>
          </w:tcPr>
          <w:p w:rsidR="007B3EE0" w:rsidRPr="00126C31" w:rsidRDefault="007B3EE0" w:rsidP="00126C31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id-ID" w:eastAsia="id-ID"/>
              </w:rPr>
            </w:pPr>
          </w:p>
        </w:tc>
      </w:tr>
    </w:tbl>
    <w:p w:rsidR="00126C31" w:rsidRDefault="00126C31" w:rsidP="006208FF">
      <w:pPr>
        <w:rPr>
          <w:lang w:val="id-ID"/>
        </w:rPr>
      </w:pPr>
    </w:p>
    <w:p w:rsidR="00126C31" w:rsidRDefault="00126C31" w:rsidP="006208FF">
      <w:pPr>
        <w:rPr>
          <w:lang w:val="id-ID"/>
        </w:rPr>
      </w:pPr>
    </w:p>
    <w:p w:rsidR="006208FF" w:rsidRPr="000269CA" w:rsidRDefault="00126C31" w:rsidP="00665A43">
      <w:pPr>
        <w:pStyle w:val="Heading2"/>
      </w:pPr>
      <w:bookmarkStart w:id="128" w:name="_Toc33615374"/>
      <w:bookmarkStart w:id="129" w:name="_Toc33616134"/>
      <w:bookmarkStart w:id="130" w:name="_Toc35257560"/>
      <w:r w:rsidRPr="00126C31">
        <w:t>Mitra bisnis yang dimiliki</w:t>
      </w:r>
      <w:bookmarkEnd w:id="128"/>
      <w:bookmarkEnd w:id="129"/>
      <w:bookmarkEnd w:id="130"/>
    </w:p>
    <w:p w:rsidR="006208FF" w:rsidRPr="00770924" w:rsidRDefault="006208FF" w:rsidP="006208FF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6208FF">
      <w:pPr>
        <w:rPr>
          <w:lang w:val="id-ID"/>
        </w:rPr>
      </w:pPr>
    </w:p>
    <w:p w:rsidR="006208FF" w:rsidRPr="000269CA" w:rsidRDefault="00126C31" w:rsidP="00665A43">
      <w:pPr>
        <w:pStyle w:val="Heading2"/>
      </w:pPr>
      <w:bookmarkStart w:id="131" w:name="_Toc33615375"/>
      <w:bookmarkStart w:id="132" w:name="_Toc33616135"/>
      <w:bookmarkStart w:id="133" w:name="_Toc35257561"/>
      <w:r w:rsidRPr="00126C31">
        <w:t>Foto-foto kegiatan bisnis</w:t>
      </w:r>
      <w:bookmarkEnd w:id="131"/>
      <w:bookmarkEnd w:id="132"/>
      <w:bookmarkEnd w:id="133"/>
    </w:p>
    <w:p w:rsidR="006208FF" w:rsidRPr="00770924" w:rsidRDefault="006208FF" w:rsidP="006208FF">
      <w:pPr>
        <w:rPr>
          <w:lang w:val="id-ID"/>
        </w:rPr>
      </w:pPr>
      <w:r>
        <w:rPr>
          <w:lang w:val="id-ID"/>
        </w:rPr>
        <w:t>XXXX</w:t>
      </w:r>
    </w:p>
    <w:p w:rsidR="006208FF" w:rsidRDefault="006208FF" w:rsidP="006208FF">
      <w:pPr>
        <w:rPr>
          <w:lang w:val="id-ID"/>
        </w:rPr>
      </w:pPr>
    </w:p>
    <w:p w:rsidR="006208FF" w:rsidRDefault="006208FF" w:rsidP="006208FF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3B3CDA" w:rsidRDefault="00CF4F7F" w:rsidP="00665A43">
      <w:pPr>
        <w:pStyle w:val="Heading1"/>
      </w:pPr>
      <w:bookmarkStart w:id="134" w:name="_Toc35257562"/>
      <w:bookmarkStart w:id="135" w:name="_Toc33615376"/>
      <w:bookmarkStart w:id="136" w:name="_Toc33616136"/>
      <w:r w:rsidRPr="00126C31">
        <w:lastRenderedPageBreak/>
        <w:t>Hasil Kegiatan Tahun Pertama</w:t>
      </w:r>
      <w:bookmarkEnd w:id="134"/>
    </w:p>
    <w:p w:rsidR="000269CA" w:rsidRPr="000269CA" w:rsidRDefault="00126C31" w:rsidP="003B3CDA">
      <w:pPr>
        <w:pStyle w:val="Heading4"/>
      </w:pPr>
      <w:r w:rsidRPr="00126C31">
        <w:t>(Khusus untuk Pengajuan Tenant Tahun Kedua)</w:t>
      </w:r>
      <w:bookmarkEnd w:id="135"/>
      <w:bookmarkEnd w:id="136"/>
    </w:p>
    <w:p w:rsidR="000269CA" w:rsidRDefault="000269CA" w:rsidP="000269CA"/>
    <w:p w:rsidR="000269CA" w:rsidRDefault="000269CA" w:rsidP="007464BB">
      <w:pPr>
        <w:pStyle w:val="Konten"/>
      </w:pPr>
    </w:p>
    <w:p w:rsidR="00126C31" w:rsidRPr="000269CA" w:rsidRDefault="00126C31" w:rsidP="00665A43">
      <w:pPr>
        <w:pStyle w:val="Heading2"/>
      </w:pPr>
      <w:bookmarkStart w:id="137" w:name="_Toc33615377"/>
      <w:bookmarkStart w:id="138" w:name="_Toc33616137"/>
      <w:bookmarkStart w:id="139" w:name="_Toc35257563"/>
      <w:r w:rsidRPr="00126C31">
        <w:t>Garis besar pencapaian tahun pertama</w:t>
      </w:r>
      <w:bookmarkEnd w:id="137"/>
      <w:bookmarkEnd w:id="138"/>
      <w:bookmarkEnd w:id="139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0" w:name="_Toc33615378"/>
      <w:bookmarkStart w:id="141" w:name="_Toc33616138"/>
      <w:bookmarkStart w:id="142" w:name="_Toc35257564"/>
      <w:r w:rsidRPr="00126C31">
        <w:t>Kendala yang dihadapi pada tahun pertama</w:t>
      </w:r>
      <w:bookmarkEnd w:id="140"/>
      <w:bookmarkEnd w:id="141"/>
      <w:bookmarkEnd w:id="142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3" w:name="_Toc33615379"/>
      <w:bookmarkStart w:id="144" w:name="_Toc33616139"/>
      <w:bookmarkStart w:id="145" w:name="_Toc35257565"/>
      <w:r w:rsidRPr="00126C31">
        <w:t>Penyesuaian yang dilakukan terhadap rencana aksi dan anggaran pada tahun sebelumnya</w:t>
      </w:r>
      <w:bookmarkEnd w:id="143"/>
      <w:bookmarkEnd w:id="144"/>
      <w:bookmarkEnd w:id="145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46" w:name="_Toc33615380"/>
      <w:bookmarkStart w:id="147" w:name="_Toc33616140"/>
      <w:bookmarkStart w:id="148" w:name="_Toc35257566"/>
      <w:r w:rsidRPr="00126C31">
        <w:t>Foto-foto kegiatan tahun pertama</w:t>
      </w:r>
      <w:bookmarkEnd w:id="146"/>
      <w:bookmarkEnd w:id="147"/>
      <w:bookmarkEnd w:id="148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149" w:name="_Toc33615381"/>
      <w:bookmarkStart w:id="150" w:name="_Toc33616141"/>
      <w:bookmarkStart w:id="151" w:name="_Toc35257567"/>
      <w:r w:rsidRPr="00126C31">
        <w:lastRenderedPageBreak/>
        <w:t xml:space="preserve">Rencana Kegiatan </w:t>
      </w:r>
      <w:r>
        <w:t>&amp;</w:t>
      </w:r>
      <w:r w:rsidRPr="00126C31">
        <w:t xml:space="preserve"> Anggaran</w:t>
      </w:r>
      <w:bookmarkEnd w:id="149"/>
      <w:bookmarkEnd w:id="150"/>
      <w:bookmarkEnd w:id="151"/>
    </w:p>
    <w:p w:rsidR="000269CA" w:rsidRDefault="000269CA" w:rsidP="000269CA"/>
    <w:p w:rsidR="000269CA" w:rsidRDefault="000269CA" w:rsidP="007464BB">
      <w:pPr>
        <w:pStyle w:val="Konten"/>
      </w:pPr>
    </w:p>
    <w:p w:rsidR="003B3CDA" w:rsidRDefault="00126C31" w:rsidP="00665A43">
      <w:pPr>
        <w:pStyle w:val="Heading2"/>
      </w:pPr>
      <w:bookmarkStart w:id="152" w:name="_Toc35257568"/>
      <w:bookmarkStart w:id="153" w:name="_Toc33615382"/>
      <w:bookmarkStart w:id="154" w:name="_Toc33616142"/>
      <w:r w:rsidRPr="00126C31">
        <w:t>Rencana Luaran</w:t>
      </w:r>
      <w:r w:rsidR="003B3CDA">
        <w:t xml:space="preserve"> </w:t>
      </w:r>
      <w:r w:rsidRPr="00126C31">
        <w:t>/</w:t>
      </w:r>
      <w:r w:rsidR="003B3CDA">
        <w:t xml:space="preserve"> </w:t>
      </w:r>
      <w:r w:rsidRPr="00126C31">
        <w:t>Output</w:t>
      </w:r>
      <w:bookmarkEnd w:id="152"/>
    </w:p>
    <w:p w:rsidR="00126C31" w:rsidRPr="000269CA" w:rsidRDefault="00126C31" w:rsidP="003B3CDA">
      <w:pPr>
        <w:pStyle w:val="Heading4"/>
      </w:pPr>
      <w:r w:rsidRPr="00126C31">
        <w:t>(sesuai format pada lampiran 5)</w:t>
      </w:r>
      <w:bookmarkEnd w:id="153"/>
      <w:bookmarkEnd w:id="154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126C31" w:rsidP="00665A43">
      <w:pPr>
        <w:pStyle w:val="Heading2"/>
      </w:pPr>
      <w:bookmarkStart w:id="155" w:name="_Toc35257569"/>
      <w:bookmarkStart w:id="156" w:name="_Toc33615383"/>
      <w:bookmarkStart w:id="157" w:name="_Toc33616143"/>
      <w:r w:rsidRPr="00126C31">
        <w:t>Rencana Aksi</w:t>
      </w:r>
      <w:bookmarkEnd w:id="155"/>
    </w:p>
    <w:p w:rsidR="00126C31" w:rsidRPr="000269CA" w:rsidRDefault="00126C31" w:rsidP="003B3CDA">
      <w:pPr>
        <w:pStyle w:val="Heading4"/>
      </w:pPr>
      <w:r w:rsidRPr="00126C31">
        <w:t>(sesuai format pada lampiran 6)</w:t>
      </w:r>
      <w:bookmarkEnd w:id="156"/>
      <w:bookmarkEnd w:id="157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126C31" w:rsidP="00665A43">
      <w:pPr>
        <w:pStyle w:val="Heading2"/>
      </w:pPr>
      <w:bookmarkStart w:id="158" w:name="_Toc35257570"/>
      <w:bookmarkStart w:id="159" w:name="_Toc33615384"/>
      <w:bookmarkStart w:id="160" w:name="_Toc33616144"/>
      <w:r w:rsidRPr="00126C31">
        <w:t>Rencana Biaya yang Diajukan (RAB)</w:t>
      </w:r>
      <w:bookmarkEnd w:id="158"/>
    </w:p>
    <w:p w:rsidR="00126C31" w:rsidRPr="000269CA" w:rsidRDefault="00126C31" w:rsidP="003B3CDA">
      <w:pPr>
        <w:pStyle w:val="Heading4"/>
      </w:pPr>
      <w:r w:rsidRPr="00126C31">
        <w:t>(sesuai format pada lampiran 7)</w:t>
      </w:r>
      <w:bookmarkEnd w:id="159"/>
      <w:bookmarkEnd w:id="160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0269CA" w:rsidRPr="000269CA" w:rsidRDefault="00CF4F7F" w:rsidP="00665A43">
      <w:pPr>
        <w:pStyle w:val="Heading1"/>
      </w:pPr>
      <w:bookmarkStart w:id="161" w:name="_Toc33615385"/>
      <w:bookmarkStart w:id="162" w:name="_Toc33616145"/>
      <w:bookmarkStart w:id="163" w:name="_Toc35257571"/>
      <w:r w:rsidRPr="00126C31">
        <w:lastRenderedPageBreak/>
        <w:t>Lampiran</w:t>
      </w:r>
      <w:bookmarkEnd w:id="161"/>
      <w:bookmarkEnd w:id="162"/>
      <w:bookmarkEnd w:id="163"/>
    </w:p>
    <w:p w:rsidR="000269CA" w:rsidRDefault="000269CA" w:rsidP="000269CA"/>
    <w:p w:rsidR="000269CA" w:rsidRDefault="000269CA" w:rsidP="007464BB">
      <w:pPr>
        <w:pStyle w:val="Konten"/>
      </w:pPr>
    </w:p>
    <w:p w:rsidR="00126C31" w:rsidRPr="00126C31" w:rsidRDefault="00126C31" w:rsidP="00665A43">
      <w:pPr>
        <w:pStyle w:val="Heading2"/>
      </w:pPr>
      <w:bookmarkStart w:id="164" w:name="_Toc33615386"/>
      <w:bookmarkStart w:id="165" w:name="_Toc33616146"/>
      <w:bookmarkStart w:id="166" w:name="_Toc35257572"/>
      <w:r>
        <w:t xml:space="preserve">1. </w:t>
      </w:r>
      <w:r w:rsidRPr="00126C31">
        <w:t>Surat Perjanjian antara Inventor dan Tenant</w:t>
      </w:r>
      <w:bookmarkEnd w:id="164"/>
      <w:bookmarkEnd w:id="165"/>
      <w:bookmarkEnd w:id="166"/>
    </w:p>
    <w:p w:rsidR="00126C31" w:rsidRPr="0046192E" w:rsidRDefault="00126C31" w:rsidP="003B3CDA">
      <w:pPr>
        <w:pStyle w:val="Heading4"/>
      </w:pPr>
      <w:bookmarkStart w:id="167" w:name="_Toc33616147"/>
      <w:r w:rsidRPr="0046192E">
        <w:t>(Abaikan jika inventor termasuk dalam pengelola utama tenant)</w:t>
      </w:r>
      <w:bookmarkEnd w:id="167"/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68" w:name="_Toc33615387"/>
      <w:bookmarkStart w:id="169" w:name="_Toc33616148"/>
      <w:bookmarkStart w:id="170" w:name="_Toc35257573"/>
      <w:r>
        <w:t xml:space="preserve">2. </w:t>
      </w:r>
      <w:r w:rsidRPr="00126C31">
        <w:t>Scan dokumen</w:t>
      </w:r>
      <w:bookmarkEnd w:id="168"/>
      <w:bookmarkEnd w:id="169"/>
      <w:bookmarkEnd w:id="170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Kekayaan Intelektual</w:t>
      </w:r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b. Sertifikasi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c. Izin</w:t>
      </w:r>
    </w:p>
    <w:p w:rsidR="00126C31" w:rsidRDefault="00126C31" w:rsidP="00126C31">
      <w:pPr>
        <w:rPr>
          <w:lang w:val="id-ID"/>
        </w:rPr>
      </w:pPr>
    </w:p>
    <w:p w:rsidR="00126C31" w:rsidRPr="000269CA" w:rsidRDefault="00126C31" w:rsidP="00665A43">
      <w:pPr>
        <w:pStyle w:val="Heading2"/>
      </w:pPr>
      <w:bookmarkStart w:id="171" w:name="_Toc33615388"/>
      <w:bookmarkStart w:id="172" w:name="_Toc33616149"/>
      <w:bookmarkStart w:id="173" w:name="_Toc35257574"/>
      <w:r>
        <w:t xml:space="preserve">3. </w:t>
      </w:r>
      <w:r w:rsidRPr="00126C31">
        <w:t>Curriculum Vitae</w:t>
      </w:r>
      <w:bookmarkEnd w:id="171"/>
      <w:bookmarkEnd w:id="172"/>
      <w:bookmarkEnd w:id="173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Seluruh Inventor</w:t>
      </w:r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b. Seluruh Founder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c. Seluruh Pengelola Utama Tenant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74" w:name="_Toc33615389"/>
      <w:bookmarkStart w:id="175" w:name="_Toc33616150"/>
      <w:bookmarkStart w:id="176" w:name="_Toc35257575"/>
      <w:r>
        <w:t xml:space="preserve">4. </w:t>
      </w:r>
      <w:r w:rsidR="00126C31" w:rsidRPr="00126C31">
        <w:t>Cashflow</w:t>
      </w:r>
      <w:bookmarkEnd w:id="174"/>
      <w:bookmarkEnd w:id="175"/>
      <w:bookmarkEnd w:id="176"/>
    </w:p>
    <w:p w:rsidR="00126C31" w:rsidRPr="00126C31" w:rsidRDefault="00126C31" w:rsidP="00126C31">
      <w:pPr>
        <w:rPr>
          <w:lang w:val="id-ID"/>
        </w:rPr>
      </w:pPr>
      <w:r w:rsidRPr="00126C31">
        <w:rPr>
          <w:lang w:val="id-ID"/>
        </w:rPr>
        <w:t>a. 1 tahun terakhir (perolehan)</w:t>
      </w:r>
    </w:p>
    <w:p w:rsidR="00126C31" w:rsidRDefault="00126C31" w:rsidP="00126C31">
      <w:pPr>
        <w:rPr>
          <w:lang w:val="id-ID"/>
        </w:rPr>
      </w:pPr>
      <w:r w:rsidRPr="00126C31">
        <w:rPr>
          <w:lang w:val="id-ID"/>
        </w:rPr>
        <w:t>b. 3 tahun ke depan (proyeksi)</w:t>
      </w:r>
    </w:p>
    <w:p w:rsidR="00126C31" w:rsidRDefault="00126C31" w:rsidP="00126C31">
      <w:pPr>
        <w:rPr>
          <w:lang w:val="id-ID"/>
        </w:rPr>
      </w:pPr>
    </w:p>
    <w:p w:rsidR="003B3CDA" w:rsidRDefault="0046192E" w:rsidP="00665A43">
      <w:pPr>
        <w:pStyle w:val="Heading2"/>
      </w:pPr>
      <w:bookmarkStart w:id="177" w:name="_Toc35257576"/>
      <w:bookmarkStart w:id="178" w:name="_Toc33615390"/>
      <w:bookmarkStart w:id="179" w:name="_Toc33616151"/>
      <w:r>
        <w:t xml:space="preserve">5. </w:t>
      </w:r>
      <w:r w:rsidR="00126C31" w:rsidRPr="00126C31">
        <w:t>Business plan</w:t>
      </w:r>
      <w:bookmarkEnd w:id="177"/>
    </w:p>
    <w:p w:rsidR="00126C31" w:rsidRPr="000269CA" w:rsidRDefault="00126C31" w:rsidP="003B3CDA">
      <w:pPr>
        <w:pStyle w:val="Heading4"/>
      </w:pPr>
      <w:r w:rsidRPr="00126C31">
        <w:t>(jika ada)</w:t>
      </w:r>
      <w:bookmarkEnd w:id="178"/>
      <w:bookmarkEnd w:id="179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80" w:name="_Toc33615391"/>
      <w:bookmarkStart w:id="181" w:name="_Toc33616152"/>
      <w:bookmarkStart w:id="182" w:name="_Toc35257577"/>
      <w:r>
        <w:t xml:space="preserve">6. </w:t>
      </w:r>
      <w:r w:rsidR="00126C31" w:rsidRPr="00126C31">
        <w:t>Business model canvas</w:t>
      </w:r>
      <w:bookmarkEnd w:id="180"/>
      <w:bookmarkEnd w:id="181"/>
      <w:bookmarkEnd w:id="182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3B3CDA" w:rsidRDefault="0046192E" w:rsidP="00665A43">
      <w:pPr>
        <w:pStyle w:val="Heading2"/>
      </w:pPr>
      <w:bookmarkStart w:id="183" w:name="_Toc35257578"/>
      <w:bookmarkStart w:id="184" w:name="_Toc33615392"/>
      <w:bookmarkStart w:id="185" w:name="_Toc33616153"/>
      <w:r>
        <w:t xml:space="preserve">7. </w:t>
      </w:r>
      <w:r w:rsidR="00126C31" w:rsidRPr="00126C31">
        <w:t>Dokumen kontrak antara inkubator dan tenant</w:t>
      </w:r>
      <w:bookmarkEnd w:id="183"/>
    </w:p>
    <w:p w:rsidR="00126C31" w:rsidRPr="000269CA" w:rsidRDefault="00126C31" w:rsidP="003B3CDA">
      <w:pPr>
        <w:pStyle w:val="Heading4"/>
      </w:pPr>
      <w:r w:rsidRPr="00126C31">
        <w:t>(jika ada)</w:t>
      </w:r>
      <w:bookmarkEnd w:id="184"/>
      <w:bookmarkEnd w:id="185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126C31" w:rsidRPr="000269CA" w:rsidRDefault="0046192E" w:rsidP="00665A43">
      <w:pPr>
        <w:pStyle w:val="Heading2"/>
      </w:pPr>
      <w:bookmarkStart w:id="186" w:name="_Toc33615393"/>
      <w:bookmarkStart w:id="187" w:name="_Toc33616154"/>
      <w:bookmarkStart w:id="188" w:name="_Toc35257579"/>
      <w:r>
        <w:t xml:space="preserve">8. </w:t>
      </w:r>
      <w:r w:rsidR="00126C31" w:rsidRPr="00126C31">
        <w:t>Curriculum vitae inventor dan pengelola inti tenant</w:t>
      </w:r>
      <w:bookmarkEnd w:id="186"/>
      <w:bookmarkEnd w:id="187"/>
      <w:bookmarkEnd w:id="188"/>
    </w:p>
    <w:p w:rsidR="00126C31" w:rsidRPr="00770924" w:rsidRDefault="00126C31" w:rsidP="00126C31">
      <w:pPr>
        <w:rPr>
          <w:lang w:val="id-ID"/>
        </w:rPr>
      </w:pPr>
      <w:r>
        <w:rPr>
          <w:lang w:val="id-ID"/>
        </w:rPr>
        <w:t>XXXX</w:t>
      </w:r>
    </w:p>
    <w:p w:rsidR="00126C31" w:rsidRDefault="00126C31" w:rsidP="00126C31">
      <w:pPr>
        <w:rPr>
          <w:lang w:val="id-ID"/>
        </w:rPr>
      </w:pPr>
    </w:p>
    <w:p w:rsidR="000269CA" w:rsidRPr="00770924" w:rsidRDefault="000269CA" w:rsidP="000269CA">
      <w:pPr>
        <w:rPr>
          <w:lang w:val="id-ID"/>
        </w:rPr>
      </w:pPr>
    </w:p>
    <w:p w:rsidR="000269CA" w:rsidRDefault="000269CA">
      <w:pPr>
        <w:spacing w:after="200" w:line="276" w:lineRule="auto"/>
        <w:rPr>
          <w:lang w:val="id-ID"/>
        </w:rPr>
      </w:pPr>
    </w:p>
    <w:sectPr w:rsidR="000269CA" w:rsidSect="00770924">
      <w:footerReference w:type="default" r:id="rId12"/>
      <w:pgSz w:w="11907" w:h="16840" w:code="9"/>
      <w:pgMar w:top="1301" w:right="1134" w:bottom="1701" w:left="2268" w:header="0" w:footer="70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4751" w:rsidRDefault="00AF4751" w:rsidP="00CE1490">
      <w:r>
        <w:separator/>
      </w:r>
    </w:p>
    <w:p w:rsidR="00AF4751" w:rsidRDefault="00AF4751" w:rsidP="00CE1490"/>
    <w:p w:rsidR="00AF4751" w:rsidRDefault="00AF4751" w:rsidP="00CE1490"/>
  </w:endnote>
  <w:endnote w:type="continuationSeparator" w:id="0">
    <w:p w:rsidR="00AF4751" w:rsidRDefault="00AF4751" w:rsidP="00CE1490">
      <w:r>
        <w:continuationSeparator/>
      </w:r>
    </w:p>
    <w:p w:rsidR="00AF4751" w:rsidRDefault="00AF4751" w:rsidP="00CE1490"/>
    <w:p w:rsidR="00AF4751" w:rsidRDefault="00AF4751" w:rsidP="00CE14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ticulat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6277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29D4" w:rsidRDefault="002229D4" w:rsidP="00CE1490">
        <w:pPr>
          <w:pStyle w:val="Footer"/>
          <w:jc w:val="right"/>
        </w:pPr>
        <w:r w:rsidRPr="00DA5CD9">
          <w:rPr>
            <w:noProof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 wp14:anchorId="6EB0C8E2" wp14:editId="0F17779F">
                  <wp:simplePos x="0" y="0"/>
                  <wp:positionH relativeFrom="column">
                    <wp:posOffset>5394008</wp:posOffset>
                  </wp:positionH>
                  <wp:positionV relativeFrom="paragraph">
                    <wp:posOffset>-465773</wp:posOffset>
                  </wp:positionV>
                  <wp:extent cx="400686" cy="1115060"/>
                  <wp:effectExtent l="4763" t="0" r="23177" b="23178"/>
                  <wp:wrapNone/>
                  <wp:docPr id="14" name="Round Same Side Corner Rectangl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6200000">
                            <a:off x="0" y="0"/>
                            <a:ext cx="400686" cy="1115060"/>
                          </a:xfrm>
                          <a:prstGeom prst="round2SameRect">
                            <a:avLst>
                              <a:gd name="adj1" fmla="val 18280"/>
                              <a:gd name="adj2" fmla="val 0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35681E9F" id="Round Same Side Corner Rectangle 2" o:spid="_x0000_s1026" style="position:absolute;margin-left:424.75pt;margin-top:-36.7pt;width:31.55pt;height:87.8pt;rotation:-90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686,111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" path="m73245,l327441,v40452,,73245,32793,73245,73245l400686,1115060r,l,1115060r,l,73245c,32793,32793,,73245,xe" fillcolor="#d8d8d8 [2732]" strokecolor="#bfbfbf [2412]" strokeweight="1pt">
                  <v:path arrowok="t" o:connecttype="custom" o:connectlocs="73245,0;327441,0;400686,73245;400686,1115060;400686,1115060;0,1115060;0,1115060;0,73245;73245,0" o:connectangles="0,0,0,0,0,0,0,0,0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4751" w:rsidRDefault="00AF4751" w:rsidP="00CE1490">
      <w:r>
        <w:separator/>
      </w:r>
    </w:p>
    <w:p w:rsidR="00AF4751" w:rsidRDefault="00AF4751" w:rsidP="00CE1490"/>
    <w:p w:rsidR="00AF4751" w:rsidRDefault="00AF4751" w:rsidP="00CE1490"/>
  </w:footnote>
  <w:footnote w:type="continuationSeparator" w:id="0">
    <w:p w:rsidR="00AF4751" w:rsidRDefault="00AF4751" w:rsidP="00CE1490">
      <w:r>
        <w:continuationSeparator/>
      </w:r>
    </w:p>
    <w:p w:rsidR="00AF4751" w:rsidRDefault="00AF4751" w:rsidP="00CE1490"/>
    <w:p w:rsidR="00AF4751" w:rsidRDefault="00AF4751" w:rsidP="00CE149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559C2"/>
    <w:multiLevelType w:val="hybridMultilevel"/>
    <w:tmpl w:val="FFB2DA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85D24"/>
    <w:multiLevelType w:val="hybridMultilevel"/>
    <w:tmpl w:val="C964B7E8"/>
    <w:name w:val="WW8Num49222222"/>
    <w:lvl w:ilvl="0" w:tplc="23283E70">
      <w:start w:val="1"/>
      <w:numFmt w:val="lowerLetter"/>
      <w:lvlText w:val="%1."/>
      <w:lvlJc w:val="left"/>
      <w:pPr>
        <w:ind w:left="2340" w:hanging="360"/>
      </w:pPr>
      <w:rPr>
        <w:rFonts w:cs="Times New Roman"/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DC2F154">
      <w:start w:val="1"/>
      <w:numFmt w:val="decimal"/>
      <w:lvlText w:val="1.%4 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9424E"/>
    <w:multiLevelType w:val="hybridMultilevel"/>
    <w:tmpl w:val="D19AB4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5B0544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151C3"/>
    <w:multiLevelType w:val="hybridMultilevel"/>
    <w:tmpl w:val="CF72D7E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4117C8"/>
    <w:multiLevelType w:val="hybridMultilevel"/>
    <w:tmpl w:val="01DA7A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680ACB"/>
    <w:multiLevelType w:val="hybridMultilevel"/>
    <w:tmpl w:val="793A405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D47F4A"/>
    <w:multiLevelType w:val="hybridMultilevel"/>
    <w:tmpl w:val="09D6AC6E"/>
    <w:lvl w:ilvl="0" w:tplc="5E404E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7E7E59"/>
    <w:multiLevelType w:val="hybridMultilevel"/>
    <w:tmpl w:val="687265E6"/>
    <w:lvl w:ilvl="0" w:tplc="2C6EBF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0BB2E64"/>
    <w:multiLevelType w:val="hybridMultilevel"/>
    <w:tmpl w:val="E5D482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D50BC"/>
    <w:multiLevelType w:val="hybridMultilevel"/>
    <w:tmpl w:val="0FDEF5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123D7"/>
    <w:multiLevelType w:val="hybridMultilevel"/>
    <w:tmpl w:val="948683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64E47"/>
    <w:multiLevelType w:val="hybridMultilevel"/>
    <w:tmpl w:val="3EBE892A"/>
    <w:lvl w:ilvl="0" w:tplc="5E404E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8605E"/>
    <w:multiLevelType w:val="hybridMultilevel"/>
    <w:tmpl w:val="9E8CF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52968"/>
    <w:multiLevelType w:val="hybridMultilevel"/>
    <w:tmpl w:val="732C02B6"/>
    <w:lvl w:ilvl="0" w:tplc="5E404E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BC5AE2"/>
    <w:multiLevelType w:val="hybridMultilevel"/>
    <w:tmpl w:val="AAB809B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E443A2E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31455"/>
    <w:multiLevelType w:val="hybridMultilevel"/>
    <w:tmpl w:val="8512661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77CCC"/>
    <w:multiLevelType w:val="hybridMultilevel"/>
    <w:tmpl w:val="DD6C213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FC464B"/>
    <w:multiLevelType w:val="hybridMultilevel"/>
    <w:tmpl w:val="CCAA4A0C"/>
    <w:lvl w:ilvl="0" w:tplc="5E404E7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9F5C3B"/>
    <w:multiLevelType w:val="hybridMultilevel"/>
    <w:tmpl w:val="E326C9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A0DC3"/>
    <w:multiLevelType w:val="hybridMultilevel"/>
    <w:tmpl w:val="632E76F6"/>
    <w:lvl w:ilvl="0" w:tplc="78D87A1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67E344B"/>
    <w:multiLevelType w:val="hybridMultilevel"/>
    <w:tmpl w:val="F0A464A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654A6C"/>
    <w:multiLevelType w:val="hybridMultilevel"/>
    <w:tmpl w:val="CC3A4E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711FB"/>
    <w:multiLevelType w:val="hybridMultilevel"/>
    <w:tmpl w:val="14B02578"/>
    <w:lvl w:ilvl="0" w:tplc="55B804E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A6C58BC"/>
    <w:multiLevelType w:val="hybridMultilevel"/>
    <w:tmpl w:val="BED46B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71CE0"/>
    <w:multiLevelType w:val="hybridMultilevel"/>
    <w:tmpl w:val="A880C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8"/>
  </w:num>
  <w:num w:numId="4">
    <w:abstractNumId w:val="26"/>
  </w:num>
  <w:num w:numId="5">
    <w:abstractNumId w:val="16"/>
  </w:num>
  <w:num w:numId="6">
    <w:abstractNumId w:val="9"/>
  </w:num>
  <w:num w:numId="7">
    <w:abstractNumId w:val="0"/>
  </w:num>
  <w:num w:numId="8">
    <w:abstractNumId w:val="17"/>
  </w:num>
  <w:num w:numId="9">
    <w:abstractNumId w:val="5"/>
  </w:num>
  <w:num w:numId="10">
    <w:abstractNumId w:val="11"/>
  </w:num>
  <w:num w:numId="11">
    <w:abstractNumId w:val="20"/>
  </w:num>
  <w:num w:numId="12">
    <w:abstractNumId w:val="3"/>
  </w:num>
  <w:num w:numId="13">
    <w:abstractNumId w:val="21"/>
  </w:num>
  <w:num w:numId="14">
    <w:abstractNumId w:val="23"/>
  </w:num>
  <w:num w:numId="15">
    <w:abstractNumId w:val="12"/>
  </w:num>
  <w:num w:numId="16">
    <w:abstractNumId w:val="7"/>
  </w:num>
  <w:num w:numId="17">
    <w:abstractNumId w:val="14"/>
  </w:num>
  <w:num w:numId="18">
    <w:abstractNumId w:val="19"/>
  </w:num>
  <w:num w:numId="19">
    <w:abstractNumId w:val="25"/>
  </w:num>
  <w:num w:numId="20">
    <w:abstractNumId w:val="22"/>
  </w:num>
  <w:num w:numId="21">
    <w:abstractNumId w:val="8"/>
  </w:num>
  <w:num w:numId="22">
    <w:abstractNumId w:val="15"/>
  </w:num>
  <w:num w:numId="23">
    <w:abstractNumId w:val="4"/>
  </w:num>
  <w:num w:numId="24">
    <w:abstractNumId w:val="24"/>
  </w:num>
  <w:num w:numId="25">
    <w:abstractNumId w:val="13"/>
  </w:num>
  <w:num w:numId="26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42AE"/>
    <w:rsid w:val="000012F2"/>
    <w:rsid w:val="000025D1"/>
    <w:rsid w:val="000035A6"/>
    <w:rsid w:val="000042AF"/>
    <w:rsid w:val="0000432F"/>
    <w:rsid w:val="000049E2"/>
    <w:rsid w:val="00005266"/>
    <w:rsid w:val="000074B6"/>
    <w:rsid w:val="00010BB8"/>
    <w:rsid w:val="00011350"/>
    <w:rsid w:val="00011FF3"/>
    <w:rsid w:val="00012192"/>
    <w:rsid w:val="000121F8"/>
    <w:rsid w:val="00012223"/>
    <w:rsid w:val="0001269E"/>
    <w:rsid w:val="0001527E"/>
    <w:rsid w:val="0001604E"/>
    <w:rsid w:val="000164C8"/>
    <w:rsid w:val="00017652"/>
    <w:rsid w:val="000201FC"/>
    <w:rsid w:val="00022282"/>
    <w:rsid w:val="000226DB"/>
    <w:rsid w:val="00024192"/>
    <w:rsid w:val="0002691C"/>
    <w:rsid w:val="000269CA"/>
    <w:rsid w:val="00030685"/>
    <w:rsid w:val="00031848"/>
    <w:rsid w:val="00031A92"/>
    <w:rsid w:val="00032FCB"/>
    <w:rsid w:val="000332DF"/>
    <w:rsid w:val="00040004"/>
    <w:rsid w:val="000402FD"/>
    <w:rsid w:val="00042978"/>
    <w:rsid w:val="00042CC9"/>
    <w:rsid w:val="00043F40"/>
    <w:rsid w:val="00044888"/>
    <w:rsid w:val="0004532A"/>
    <w:rsid w:val="00046DD9"/>
    <w:rsid w:val="00047588"/>
    <w:rsid w:val="0004766C"/>
    <w:rsid w:val="00047EB4"/>
    <w:rsid w:val="0005069D"/>
    <w:rsid w:val="00051E4C"/>
    <w:rsid w:val="00052D8A"/>
    <w:rsid w:val="00053039"/>
    <w:rsid w:val="00055BE1"/>
    <w:rsid w:val="00056506"/>
    <w:rsid w:val="00057645"/>
    <w:rsid w:val="00060898"/>
    <w:rsid w:val="000615CF"/>
    <w:rsid w:val="00061A88"/>
    <w:rsid w:val="00062517"/>
    <w:rsid w:val="00063F45"/>
    <w:rsid w:val="0006488B"/>
    <w:rsid w:val="00064D35"/>
    <w:rsid w:val="00070E92"/>
    <w:rsid w:val="0007273B"/>
    <w:rsid w:val="00075CCC"/>
    <w:rsid w:val="000763E3"/>
    <w:rsid w:val="0008061F"/>
    <w:rsid w:val="0008169A"/>
    <w:rsid w:val="00082457"/>
    <w:rsid w:val="0008248D"/>
    <w:rsid w:val="00083320"/>
    <w:rsid w:val="00083768"/>
    <w:rsid w:val="00083CEA"/>
    <w:rsid w:val="00085716"/>
    <w:rsid w:val="000862F8"/>
    <w:rsid w:val="00087620"/>
    <w:rsid w:val="000915E9"/>
    <w:rsid w:val="00092880"/>
    <w:rsid w:val="000928E7"/>
    <w:rsid w:val="000944D1"/>
    <w:rsid w:val="000974FE"/>
    <w:rsid w:val="00097E77"/>
    <w:rsid w:val="00097F12"/>
    <w:rsid w:val="000A143F"/>
    <w:rsid w:val="000A20A4"/>
    <w:rsid w:val="000A28DE"/>
    <w:rsid w:val="000A47DA"/>
    <w:rsid w:val="000A4DDD"/>
    <w:rsid w:val="000A6A24"/>
    <w:rsid w:val="000A7BB1"/>
    <w:rsid w:val="000B4FAC"/>
    <w:rsid w:val="000B56B8"/>
    <w:rsid w:val="000B6C68"/>
    <w:rsid w:val="000B6E0D"/>
    <w:rsid w:val="000C004C"/>
    <w:rsid w:val="000C4B71"/>
    <w:rsid w:val="000C5EA0"/>
    <w:rsid w:val="000D00AD"/>
    <w:rsid w:val="000D1E61"/>
    <w:rsid w:val="000D206E"/>
    <w:rsid w:val="000D4167"/>
    <w:rsid w:val="000D41DB"/>
    <w:rsid w:val="000D788A"/>
    <w:rsid w:val="000E1098"/>
    <w:rsid w:val="000E1CDA"/>
    <w:rsid w:val="000E1F8E"/>
    <w:rsid w:val="000E2C49"/>
    <w:rsid w:val="000E3DA1"/>
    <w:rsid w:val="000E4150"/>
    <w:rsid w:val="000E5752"/>
    <w:rsid w:val="000F0BAA"/>
    <w:rsid w:val="000F3176"/>
    <w:rsid w:val="000F5712"/>
    <w:rsid w:val="0010505D"/>
    <w:rsid w:val="0010511E"/>
    <w:rsid w:val="00105F54"/>
    <w:rsid w:val="001065FA"/>
    <w:rsid w:val="00110ABB"/>
    <w:rsid w:val="00112D08"/>
    <w:rsid w:val="00113A2B"/>
    <w:rsid w:val="00114CE2"/>
    <w:rsid w:val="00114DC5"/>
    <w:rsid w:val="001164A6"/>
    <w:rsid w:val="00116CB1"/>
    <w:rsid w:val="001174BB"/>
    <w:rsid w:val="001203A8"/>
    <w:rsid w:val="001238B5"/>
    <w:rsid w:val="0012448A"/>
    <w:rsid w:val="00124A5D"/>
    <w:rsid w:val="001257A9"/>
    <w:rsid w:val="00125CAF"/>
    <w:rsid w:val="00126C31"/>
    <w:rsid w:val="0012730E"/>
    <w:rsid w:val="00127BAB"/>
    <w:rsid w:val="00132A99"/>
    <w:rsid w:val="0013480F"/>
    <w:rsid w:val="00134D97"/>
    <w:rsid w:val="001352F5"/>
    <w:rsid w:val="00140B1A"/>
    <w:rsid w:val="00140CC8"/>
    <w:rsid w:val="0014181B"/>
    <w:rsid w:val="00141FCA"/>
    <w:rsid w:val="00144B5E"/>
    <w:rsid w:val="00151676"/>
    <w:rsid w:val="00152257"/>
    <w:rsid w:val="00153083"/>
    <w:rsid w:val="00153D4B"/>
    <w:rsid w:val="00154CAF"/>
    <w:rsid w:val="001551D2"/>
    <w:rsid w:val="001554FB"/>
    <w:rsid w:val="00156E21"/>
    <w:rsid w:val="00160324"/>
    <w:rsid w:val="00161EF8"/>
    <w:rsid w:val="001649A3"/>
    <w:rsid w:val="00170E45"/>
    <w:rsid w:val="00175403"/>
    <w:rsid w:val="001765DC"/>
    <w:rsid w:val="00180117"/>
    <w:rsid w:val="00180A5D"/>
    <w:rsid w:val="00180C37"/>
    <w:rsid w:val="001819B5"/>
    <w:rsid w:val="00183BA0"/>
    <w:rsid w:val="001902F4"/>
    <w:rsid w:val="001930B6"/>
    <w:rsid w:val="0019312C"/>
    <w:rsid w:val="001970CF"/>
    <w:rsid w:val="001978C9"/>
    <w:rsid w:val="001A16AB"/>
    <w:rsid w:val="001A274F"/>
    <w:rsid w:val="001A2C18"/>
    <w:rsid w:val="001A464F"/>
    <w:rsid w:val="001A575D"/>
    <w:rsid w:val="001A670E"/>
    <w:rsid w:val="001A7F4E"/>
    <w:rsid w:val="001B099C"/>
    <w:rsid w:val="001B3076"/>
    <w:rsid w:val="001B653F"/>
    <w:rsid w:val="001B675E"/>
    <w:rsid w:val="001C0B2F"/>
    <w:rsid w:val="001C30DF"/>
    <w:rsid w:val="001C3EFB"/>
    <w:rsid w:val="001C50CB"/>
    <w:rsid w:val="001C5CCB"/>
    <w:rsid w:val="001C6D04"/>
    <w:rsid w:val="001D0721"/>
    <w:rsid w:val="001D14A7"/>
    <w:rsid w:val="001D25A3"/>
    <w:rsid w:val="001D293D"/>
    <w:rsid w:val="001D33FB"/>
    <w:rsid w:val="001D3DD9"/>
    <w:rsid w:val="001D5EFC"/>
    <w:rsid w:val="001D63CF"/>
    <w:rsid w:val="001D7FC6"/>
    <w:rsid w:val="001E09D5"/>
    <w:rsid w:val="001E0BC6"/>
    <w:rsid w:val="001E1DCF"/>
    <w:rsid w:val="001E4CB9"/>
    <w:rsid w:val="001E5C99"/>
    <w:rsid w:val="001F01A1"/>
    <w:rsid w:val="001F3FB5"/>
    <w:rsid w:val="001F3FC3"/>
    <w:rsid w:val="001F63F2"/>
    <w:rsid w:val="001F66F5"/>
    <w:rsid w:val="001F673E"/>
    <w:rsid w:val="00203B3E"/>
    <w:rsid w:val="00203D4F"/>
    <w:rsid w:val="00205E90"/>
    <w:rsid w:val="002060E5"/>
    <w:rsid w:val="002065E4"/>
    <w:rsid w:val="0020683E"/>
    <w:rsid w:val="00210796"/>
    <w:rsid w:val="002143AE"/>
    <w:rsid w:val="00214BE3"/>
    <w:rsid w:val="002166C7"/>
    <w:rsid w:val="00220381"/>
    <w:rsid w:val="00220699"/>
    <w:rsid w:val="00220EFD"/>
    <w:rsid w:val="002229D4"/>
    <w:rsid w:val="00225228"/>
    <w:rsid w:val="00226A26"/>
    <w:rsid w:val="0022755F"/>
    <w:rsid w:val="00227F65"/>
    <w:rsid w:val="00231169"/>
    <w:rsid w:val="002329FB"/>
    <w:rsid w:val="00237C67"/>
    <w:rsid w:val="00243618"/>
    <w:rsid w:val="002444E6"/>
    <w:rsid w:val="00246ADF"/>
    <w:rsid w:val="00251EEF"/>
    <w:rsid w:val="002549E6"/>
    <w:rsid w:val="00256372"/>
    <w:rsid w:val="00264287"/>
    <w:rsid w:val="0026449C"/>
    <w:rsid w:val="00264717"/>
    <w:rsid w:val="00265DA0"/>
    <w:rsid w:val="00267249"/>
    <w:rsid w:val="00267B92"/>
    <w:rsid w:val="00270B73"/>
    <w:rsid w:val="002724B5"/>
    <w:rsid w:val="00273CF1"/>
    <w:rsid w:val="00274AC5"/>
    <w:rsid w:val="0027536F"/>
    <w:rsid w:val="0027556A"/>
    <w:rsid w:val="00275C33"/>
    <w:rsid w:val="00277B37"/>
    <w:rsid w:val="00277E22"/>
    <w:rsid w:val="00280CA4"/>
    <w:rsid w:val="00280F5C"/>
    <w:rsid w:val="002817ED"/>
    <w:rsid w:val="00285DC8"/>
    <w:rsid w:val="00286E8F"/>
    <w:rsid w:val="00286EB3"/>
    <w:rsid w:val="00291087"/>
    <w:rsid w:val="00293D03"/>
    <w:rsid w:val="00293E22"/>
    <w:rsid w:val="00293F22"/>
    <w:rsid w:val="0029403E"/>
    <w:rsid w:val="002942E3"/>
    <w:rsid w:val="00295554"/>
    <w:rsid w:val="00297240"/>
    <w:rsid w:val="00297843"/>
    <w:rsid w:val="002A06F6"/>
    <w:rsid w:val="002A1B86"/>
    <w:rsid w:val="002A6B91"/>
    <w:rsid w:val="002B133F"/>
    <w:rsid w:val="002B2380"/>
    <w:rsid w:val="002B4F2A"/>
    <w:rsid w:val="002B783A"/>
    <w:rsid w:val="002C26DB"/>
    <w:rsid w:val="002C3593"/>
    <w:rsid w:val="002C376C"/>
    <w:rsid w:val="002C4CE6"/>
    <w:rsid w:val="002C55B8"/>
    <w:rsid w:val="002C5E35"/>
    <w:rsid w:val="002C604A"/>
    <w:rsid w:val="002C75B2"/>
    <w:rsid w:val="002C7AEE"/>
    <w:rsid w:val="002D1B80"/>
    <w:rsid w:val="002D21A3"/>
    <w:rsid w:val="002D4050"/>
    <w:rsid w:val="002D50AE"/>
    <w:rsid w:val="002D5695"/>
    <w:rsid w:val="002D6383"/>
    <w:rsid w:val="002D686A"/>
    <w:rsid w:val="002E0D6B"/>
    <w:rsid w:val="002E1C5B"/>
    <w:rsid w:val="002E2119"/>
    <w:rsid w:val="002E33F6"/>
    <w:rsid w:val="002E5E13"/>
    <w:rsid w:val="002E66A7"/>
    <w:rsid w:val="002E7653"/>
    <w:rsid w:val="002F0DB8"/>
    <w:rsid w:val="002F2B1E"/>
    <w:rsid w:val="002F3FC8"/>
    <w:rsid w:val="002F5AFA"/>
    <w:rsid w:val="00300CB5"/>
    <w:rsid w:val="00301405"/>
    <w:rsid w:val="00304E5C"/>
    <w:rsid w:val="00305074"/>
    <w:rsid w:val="00305F3C"/>
    <w:rsid w:val="0030659E"/>
    <w:rsid w:val="00307009"/>
    <w:rsid w:val="00307AB5"/>
    <w:rsid w:val="00310E3D"/>
    <w:rsid w:val="0031345F"/>
    <w:rsid w:val="003169CA"/>
    <w:rsid w:val="00317452"/>
    <w:rsid w:val="0031762D"/>
    <w:rsid w:val="00317BD3"/>
    <w:rsid w:val="003203CF"/>
    <w:rsid w:val="00321295"/>
    <w:rsid w:val="0032215F"/>
    <w:rsid w:val="00325657"/>
    <w:rsid w:val="00326D90"/>
    <w:rsid w:val="00327175"/>
    <w:rsid w:val="00327687"/>
    <w:rsid w:val="003278B3"/>
    <w:rsid w:val="00331224"/>
    <w:rsid w:val="003318E5"/>
    <w:rsid w:val="003329CC"/>
    <w:rsid w:val="003346EA"/>
    <w:rsid w:val="00337C9E"/>
    <w:rsid w:val="00337FF9"/>
    <w:rsid w:val="003412FF"/>
    <w:rsid w:val="00341C6E"/>
    <w:rsid w:val="00341D09"/>
    <w:rsid w:val="00341F8F"/>
    <w:rsid w:val="0034261D"/>
    <w:rsid w:val="003439D1"/>
    <w:rsid w:val="00343B88"/>
    <w:rsid w:val="00344EE8"/>
    <w:rsid w:val="00345784"/>
    <w:rsid w:val="003467E6"/>
    <w:rsid w:val="003514A2"/>
    <w:rsid w:val="003518F0"/>
    <w:rsid w:val="00351BB7"/>
    <w:rsid w:val="00352EBA"/>
    <w:rsid w:val="0036161F"/>
    <w:rsid w:val="00361CC4"/>
    <w:rsid w:val="00361D3A"/>
    <w:rsid w:val="00362FDB"/>
    <w:rsid w:val="00363DF2"/>
    <w:rsid w:val="003640E7"/>
    <w:rsid w:val="0036413F"/>
    <w:rsid w:val="00365438"/>
    <w:rsid w:val="00365AA5"/>
    <w:rsid w:val="00365B07"/>
    <w:rsid w:val="00366569"/>
    <w:rsid w:val="003668A1"/>
    <w:rsid w:val="003706AD"/>
    <w:rsid w:val="003712CC"/>
    <w:rsid w:val="0037256B"/>
    <w:rsid w:val="00372F88"/>
    <w:rsid w:val="00375547"/>
    <w:rsid w:val="0037769D"/>
    <w:rsid w:val="003804DD"/>
    <w:rsid w:val="00381EE9"/>
    <w:rsid w:val="003821B3"/>
    <w:rsid w:val="00385394"/>
    <w:rsid w:val="003862E1"/>
    <w:rsid w:val="00387FCB"/>
    <w:rsid w:val="00390026"/>
    <w:rsid w:val="003902B0"/>
    <w:rsid w:val="00390307"/>
    <w:rsid w:val="003908D7"/>
    <w:rsid w:val="00392382"/>
    <w:rsid w:val="00394F8F"/>
    <w:rsid w:val="003A0273"/>
    <w:rsid w:val="003A1C8C"/>
    <w:rsid w:val="003A1F59"/>
    <w:rsid w:val="003A24A0"/>
    <w:rsid w:val="003A6815"/>
    <w:rsid w:val="003A6EC1"/>
    <w:rsid w:val="003A7865"/>
    <w:rsid w:val="003B396A"/>
    <w:rsid w:val="003B3C02"/>
    <w:rsid w:val="003B3CDA"/>
    <w:rsid w:val="003B6222"/>
    <w:rsid w:val="003B728B"/>
    <w:rsid w:val="003B7FDC"/>
    <w:rsid w:val="003C0625"/>
    <w:rsid w:val="003C1661"/>
    <w:rsid w:val="003C182C"/>
    <w:rsid w:val="003C1B53"/>
    <w:rsid w:val="003C3900"/>
    <w:rsid w:val="003C45C5"/>
    <w:rsid w:val="003C4B02"/>
    <w:rsid w:val="003C4F09"/>
    <w:rsid w:val="003C5F37"/>
    <w:rsid w:val="003D2495"/>
    <w:rsid w:val="003D2F64"/>
    <w:rsid w:val="003D3023"/>
    <w:rsid w:val="003D35C5"/>
    <w:rsid w:val="003E22E7"/>
    <w:rsid w:val="003E2B35"/>
    <w:rsid w:val="003F04DA"/>
    <w:rsid w:val="003F1E33"/>
    <w:rsid w:val="003F24DA"/>
    <w:rsid w:val="003F2EB6"/>
    <w:rsid w:val="003F391D"/>
    <w:rsid w:val="003F5425"/>
    <w:rsid w:val="003F5725"/>
    <w:rsid w:val="003F6264"/>
    <w:rsid w:val="003F6498"/>
    <w:rsid w:val="003F6A88"/>
    <w:rsid w:val="004002A3"/>
    <w:rsid w:val="00400CC7"/>
    <w:rsid w:val="0040321C"/>
    <w:rsid w:val="004048AD"/>
    <w:rsid w:val="004050AB"/>
    <w:rsid w:val="00406CDC"/>
    <w:rsid w:val="00407E74"/>
    <w:rsid w:val="004117BE"/>
    <w:rsid w:val="00412699"/>
    <w:rsid w:val="00413AD2"/>
    <w:rsid w:val="0041427E"/>
    <w:rsid w:val="004148F9"/>
    <w:rsid w:val="004159A5"/>
    <w:rsid w:val="00416DC9"/>
    <w:rsid w:val="00421056"/>
    <w:rsid w:val="0042174D"/>
    <w:rsid w:val="00421CE3"/>
    <w:rsid w:val="00423297"/>
    <w:rsid w:val="00425794"/>
    <w:rsid w:val="00426714"/>
    <w:rsid w:val="00430A50"/>
    <w:rsid w:val="00431A2F"/>
    <w:rsid w:val="00431DB9"/>
    <w:rsid w:val="00432A9A"/>
    <w:rsid w:val="004330CB"/>
    <w:rsid w:val="0043366B"/>
    <w:rsid w:val="00433873"/>
    <w:rsid w:val="00436AFD"/>
    <w:rsid w:val="0043732C"/>
    <w:rsid w:val="00437E4B"/>
    <w:rsid w:val="00441599"/>
    <w:rsid w:val="00443113"/>
    <w:rsid w:val="00450985"/>
    <w:rsid w:val="00450AF2"/>
    <w:rsid w:val="00450F38"/>
    <w:rsid w:val="00452FF0"/>
    <w:rsid w:val="004566E4"/>
    <w:rsid w:val="00456E7C"/>
    <w:rsid w:val="00460692"/>
    <w:rsid w:val="00460DA7"/>
    <w:rsid w:val="0046192E"/>
    <w:rsid w:val="004646D6"/>
    <w:rsid w:val="004655CF"/>
    <w:rsid w:val="004656EF"/>
    <w:rsid w:val="00466A0C"/>
    <w:rsid w:val="004712CF"/>
    <w:rsid w:val="0047212E"/>
    <w:rsid w:val="004723DE"/>
    <w:rsid w:val="004726E3"/>
    <w:rsid w:val="00472FB8"/>
    <w:rsid w:val="004755C0"/>
    <w:rsid w:val="0047721D"/>
    <w:rsid w:val="004772CA"/>
    <w:rsid w:val="00480D48"/>
    <w:rsid w:val="00481377"/>
    <w:rsid w:val="00481C1E"/>
    <w:rsid w:val="00481C6C"/>
    <w:rsid w:val="004820B0"/>
    <w:rsid w:val="0048236A"/>
    <w:rsid w:val="00482E6F"/>
    <w:rsid w:val="00484957"/>
    <w:rsid w:val="00485034"/>
    <w:rsid w:val="00486554"/>
    <w:rsid w:val="0048669E"/>
    <w:rsid w:val="0048708F"/>
    <w:rsid w:val="004920C0"/>
    <w:rsid w:val="00492DC9"/>
    <w:rsid w:val="00496BE7"/>
    <w:rsid w:val="0049732F"/>
    <w:rsid w:val="004A0786"/>
    <w:rsid w:val="004A0C44"/>
    <w:rsid w:val="004A1391"/>
    <w:rsid w:val="004A247B"/>
    <w:rsid w:val="004A471C"/>
    <w:rsid w:val="004A6474"/>
    <w:rsid w:val="004A6749"/>
    <w:rsid w:val="004A75AC"/>
    <w:rsid w:val="004B1253"/>
    <w:rsid w:val="004B1BAA"/>
    <w:rsid w:val="004B3A4B"/>
    <w:rsid w:val="004B3FE7"/>
    <w:rsid w:val="004B477D"/>
    <w:rsid w:val="004B66FA"/>
    <w:rsid w:val="004B6F54"/>
    <w:rsid w:val="004C1435"/>
    <w:rsid w:val="004C5966"/>
    <w:rsid w:val="004D0469"/>
    <w:rsid w:val="004D0A80"/>
    <w:rsid w:val="004D2B3D"/>
    <w:rsid w:val="004D43AD"/>
    <w:rsid w:val="004D4958"/>
    <w:rsid w:val="004D4AA8"/>
    <w:rsid w:val="004D6FC4"/>
    <w:rsid w:val="004D7DD9"/>
    <w:rsid w:val="004E1B4C"/>
    <w:rsid w:val="004E58E9"/>
    <w:rsid w:val="004E7C15"/>
    <w:rsid w:val="004F069B"/>
    <w:rsid w:val="004F296A"/>
    <w:rsid w:val="004F2CDD"/>
    <w:rsid w:val="004F515B"/>
    <w:rsid w:val="00500337"/>
    <w:rsid w:val="005005E6"/>
    <w:rsid w:val="00500F6C"/>
    <w:rsid w:val="0050425D"/>
    <w:rsid w:val="00504337"/>
    <w:rsid w:val="0051003B"/>
    <w:rsid w:val="005110E4"/>
    <w:rsid w:val="005114AA"/>
    <w:rsid w:val="0051160C"/>
    <w:rsid w:val="0051221C"/>
    <w:rsid w:val="00512C91"/>
    <w:rsid w:val="005152FF"/>
    <w:rsid w:val="0051591A"/>
    <w:rsid w:val="005169A6"/>
    <w:rsid w:val="0052017E"/>
    <w:rsid w:val="00521EC9"/>
    <w:rsid w:val="00522B27"/>
    <w:rsid w:val="00524412"/>
    <w:rsid w:val="00524B06"/>
    <w:rsid w:val="00525139"/>
    <w:rsid w:val="0052544A"/>
    <w:rsid w:val="0052546A"/>
    <w:rsid w:val="00526743"/>
    <w:rsid w:val="005278FF"/>
    <w:rsid w:val="005279EB"/>
    <w:rsid w:val="00527E8F"/>
    <w:rsid w:val="005308BC"/>
    <w:rsid w:val="0053118C"/>
    <w:rsid w:val="0053181C"/>
    <w:rsid w:val="005345B9"/>
    <w:rsid w:val="00535C4C"/>
    <w:rsid w:val="005364FD"/>
    <w:rsid w:val="0053691D"/>
    <w:rsid w:val="00536D6F"/>
    <w:rsid w:val="005371BF"/>
    <w:rsid w:val="00541002"/>
    <w:rsid w:val="005410B6"/>
    <w:rsid w:val="0054118A"/>
    <w:rsid w:val="00543A18"/>
    <w:rsid w:val="00545663"/>
    <w:rsid w:val="00550741"/>
    <w:rsid w:val="00550840"/>
    <w:rsid w:val="00551BB6"/>
    <w:rsid w:val="00553420"/>
    <w:rsid w:val="0055384B"/>
    <w:rsid w:val="00553C9C"/>
    <w:rsid w:val="00560735"/>
    <w:rsid w:val="0056135F"/>
    <w:rsid w:val="00561B6D"/>
    <w:rsid w:val="00565696"/>
    <w:rsid w:val="00567DBE"/>
    <w:rsid w:val="00571318"/>
    <w:rsid w:val="00573DF2"/>
    <w:rsid w:val="00574267"/>
    <w:rsid w:val="00577858"/>
    <w:rsid w:val="00581D1F"/>
    <w:rsid w:val="005827D3"/>
    <w:rsid w:val="005839E8"/>
    <w:rsid w:val="00585EFF"/>
    <w:rsid w:val="00585F6E"/>
    <w:rsid w:val="00587B16"/>
    <w:rsid w:val="00590855"/>
    <w:rsid w:val="00591593"/>
    <w:rsid w:val="00592228"/>
    <w:rsid w:val="00592878"/>
    <w:rsid w:val="005933C0"/>
    <w:rsid w:val="00593687"/>
    <w:rsid w:val="0059505F"/>
    <w:rsid w:val="005A086A"/>
    <w:rsid w:val="005A0C51"/>
    <w:rsid w:val="005A1528"/>
    <w:rsid w:val="005B07FD"/>
    <w:rsid w:val="005B0918"/>
    <w:rsid w:val="005B11F7"/>
    <w:rsid w:val="005B1D03"/>
    <w:rsid w:val="005B1F66"/>
    <w:rsid w:val="005B413E"/>
    <w:rsid w:val="005B5F53"/>
    <w:rsid w:val="005B6760"/>
    <w:rsid w:val="005C147C"/>
    <w:rsid w:val="005C2610"/>
    <w:rsid w:val="005C2E62"/>
    <w:rsid w:val="005C308D"/>
    <w:rsid w:val="005C55B2"/>
    <w:rsid w:val="005C5EBD"/>
    <w:rsid w:val="005C5EC7"/>
    <w:rsid w:val="005C6DDD"/>
    <w:rsid w:val="005D0720"/>
    <w:rsid w:val="005D1877"/>
    <w:rsid w:val="005D3596"/>
    <w:rsid w:val="005D4AAD"/>
    <w:rsid w:val="005D6AA3"/>
    <w:rsid w:val="005D6F12"/>
    <w:rsid w:val="005E40FD"/>
    <w:rsid w:val="005E5A6C"/>
    <w:rsid w:val="005E6049"/>
    <w:rsid w:val="005F127E"/>
    <w:rsid w:val="005F1476"/>
    <w:rsid w:val="005F3FAC"/>
    <w:rsid w:val="005F46B6"/>
    <w:rsid w:val="005F5334"/>
    <w:rsid w:val="005F626A"/>
    <w:rsid w:val="005F670C"/>
    <w:rsid w:val="005F776C"/>
    <w:rsid w:val="006034CD"/>
    <w:rsid w:val="00604287"/>
    <w:rsid w:val="00604662"/>
    <w:rsid w:val="00605968"/>
    <w:rsid w:val="00607818"/>
    <w:rsid w:val="006101A5"/>
    <w:rsid w:val="00610D25"/>
    <w:rsid w:val="006115E7"/>
    <w:rsid w:val="00611965"/>
    <w:rsid w:val="0061286C"/>
    <w:rsid w:val="00612E5B"/>
    <w:rsid w:val="00616864"/>
    <w:rsid w:val="00616ECA"/>
    <w:rsid w:val="006208FF"/>
    <w:rsid w:val="00621EA9"/>
    <w:rsid w:val="00623012"/>
    <w:rsid w:val="00623803"/>
    <w:rsid w:val="0062608B"/>
    <w:rsid w:val="00632B37"/>
    <w:rsid w:val="0063310D"/>
    <w:rsid w:val="006342EE"/>
    <w:rsid w:val="006351A7"/>
    <w:rsid w:val="00635B13"/>
    <w:rsid w:val="00635BDC"/>
    <w:rsid w:val="00636616"/>
    <w:rsid w:val="00636B7C"/>
    <w:rsid w:val="00637017"/>
    <w:rsid w:val="0063748D"/>
    <w:rsid w:val="00641FD5"/>
    <w:rsid w:val="00644206"/>
    <w:rsid w:val="00644584"/>
    <w:rsid w:val="0064498D"/>
    <w:rsid w:val="00647BDA"/>
    <w:rsid w:val="00651154"/>
    <w:rsid w:val="00660CBB"/>
    <w:rsid w:val="00661A94"/>
    <w:rsid w:val="00661EF9"/>
    <w:rsid w:val="00664C4C"/>
    <w:rsid w:val="006658ED"/>
    <w:rsid w:val="00665A43"/>
    <w:rsid w:val="00667AD1"/>
    <w:rsid w:val="00670236"/>
    <w:rsid w:val="00671AF0"/>
    <w:rsid w:val="00671BF3"/>
    <w:rsid w:val="006730E2"/>
    <w:rsid w:val="00674309"/>
    <w:rsid w:val="00674854"/>
    <w:rsid w:val="006762A6"/>
    <w:rsid w:val="00676AA4"/>
    <w:rsid w:val="00676E08"/>
    <w:rsid w:val="00680FDD"/>
    <w:rsid w:val="00680FF9"/>
    <w:rsid w:val="006817C0"/>
    <w:rsid w:val="00681C8A"/>
    <w:rsid w:val="00681D98"/>
    <w:rsid w:val="006842AE"/>
    <w:rsid w:val="0068467C"/>
    <w:rsid w:val="0068534A"/>
    <w:rsid w:val="00690C2B"/>
    <w:rsid w:val="0069199B"/>
    <w:rsid w:val="00693710"/>
    <w:rsid w:val="00693814"/>
    <w:rsid w:val="00695109"/>
    <w:rsid w:val="006963C9"/>
    <w:rsid w:val="00697DA8"/>
    <w:rsid w:val="006A0CCC"/>
    <w:rsid w:val="006A11D4"/>
    <w:rsid w:val="006A309E"/>
    <w:rsid w:val="006A661C"/>
    <w:rsid w:val="006A6DB8"/>
    <w:rsid w:val="006A7D79"/>
    <w:rsid w:val="006B2F05"/>
    <w:rsid w:val="006B358D"/>
    <w:rsid w:val="006B38A1"/>
    <w:rsid w:val="006B4176"/>
    <w:rsid w:val="006B6049"/>
    <w:rsid w:val="006C00DB"/>
    <w:rsid w:val="006C0EC9"/>
    <w:rsid w:val="006C16CC"/>
    <w:rsid w:val="006C4774"/>
    <w:rsid w:val="006C4981"/>
    <w:rsid w:val="006C52E5"/>
    <w:rsid w:val="006C5A93"/>
    <w:rsid w:val="006D2710"/>
    <w:rsid w:val="006D2C7C"/>
    <w:rsid w:val="006D5E8A"/>
    <w:rsid w:val="006D6C73"/>
    <w:rsid w:val="006E5B12"/>
    <w:rsid w:val="006E6412"/>
    <w:rsid w:val="006E7A77"/>
    <w:rsid w:val="006F0A5C"/>
    <w:rsid w:val="006F0F01"/>
    <w:rsid w:val="006F0FC9"/>
    <w:rsid w:val="006F1328"/>
    <w:rsid w:val="006F140D"/>
    <w:rsid w:val="006F1DF8"/>
    <w:rsid w:val="006F2893"/>
    <w:rsid w:val="006F2B30"/>
    <w:rsid w:val="006F360B"/>
    <w:rsid w:val="006F4B4A"/>
    <w:rsid w:val="006F69C1"/>
    <w:rsid w:val="007003A4"/>
    <w:rsid w:val="00700F3B"/>
    <w:rsid w:val="00701765"/>
    <w:rsid w:val="00702370"/>
    <w:rsid w:val="00702658"/>
    <w:rsid w:val="00702EDC"/>
    <w:rsid w:val="007032BB"/>
    <w:rsid w:val="007033A2"/>
    <w:rsid w:val="0070363D"/>
    <w:rsid w:val="00703F75"/>
    <w:rsid w:val="00704890"/>
    <w:rsid w:val="00704E6C"/>
    <w:rsid w:val="00706C40"/>
    <w:rsid w:val="007074EE"/>
    <w:rsid w:val="00707967"/>
    <w:rsid w:val="00707E21"/>
    <w:rsid w:val="00710021"/>
    <w:rsid w:val="00717593"/>
    <w:rsid w:val="0072011C"/>
    <w:rsid w:val="007210FA"/>
    <w:rsid w:val="007226C1"/>
    <w:rsid w:val="00724B06"/>
    <w:rsid w:val="007252BA"/>
    <w:rsid w:val="0072559E"/>
    <w:rsid w:val="0072608D"/>
    <w:rsid w:val="00726532"/>
    <w:rsid w:val="007270BB"/>
    <w:rsid w:val="0072754D"/>
    <w:rsid w:val="007364B1"/>
    <w:rsid w:val="00736A26"/>
    <w:rsid w:val="00737FFA"/>
    <w:rsid w:val="00740227"/>
    <w:rsid w:val="00740B60"/>
    <w:rsid w:val="00740E05"/>
    <w:rsid w:val="007420D0"/>
    <w:rsid w:val="00743882"/>
    <w:rsid w:val="00745848"/>
    <w:rsid w:val="00745B4B"/>
    <w:rsid w:val="0074609A"/>
    <w:rsid w:val="007464BB"/>
    <w:rsid w:val="00746A3F"/>
    <w:rsid w:val="00750153"/>
    <w:rsid w:val="00750F97"/>
    <w:rsid w:val="00751A4A"/>
    <w:rsid w:val="00751C8C"/>
    <w:rsid w:val="00754D81"/>
    <w:rsid w:val="00755B0B"/>
    <w:rsid w:val="007578E9"/>
    <w:rsid w:val="007647A7"/>
    <w:rsid w:val="007665CE"/>
    <w:rsid w:val="007673A6"/>
    <w:rsid w:val="00770924"/>
    <w:rsid w:val="00770FE1"/>
    <w:rsid w:val="0077271E"/>
    <w:rsid w:val="0077421B"/>
    <w:rsid w:val="00775AAA"/>
    <w:rsid w:val="00782540"/>
    <w:rsid w:val="007825CC"/>
    <w:rsid w:val="00782FDC"/>
    <w:rsid w:val="007831E8"/>
    <w:rsid w:val="0078396D"/>
    <w:rsid w:val="007879CE"/>
    <w:rsid w:val="00790FF2"/>
    <w:rsid w:val="00794111"/>
    <w:rsid w:val="00794DA1"/>
    <w:rsid w:val="007956B3"/>
    <w:rsid w:val="00796937"/>
    <w:rsid w:val="00797068"/>
    <w:rsid w:val="007979B7"/>
    <w:rsid w:val="007A1F9C"/>
    <w:rsid w:val="007A2F43"/>
    <w:rsid w:val="007A35AB"/>
    <w:rsid w:val="007A3BC7"/>
    <w:rsid w:val="007A4249"/>
    <w:rsid w:val="007A54F6"/>
    <w:rsid w:val="007A6058"/>
    <w:rsid w:val="007A6C93"/>
    <w:rsid w:val="007A7DBB"/>
    <w:rsid w:val="007B01E6"/>
    <w:rsid w:val="007B2E6D"/>
    <w:rsid w:val="007B33C0"/>
    <w:rsid w:val="007B3EE0"/>
    <w:rsid w:val="007B45C5"/>
    <w:rsid w:val="007B786E"/>
    <w:rsid w:val="007B7FF7"/>
    <w:rsid w:val="007C1BDA"/>
    <w:rsid w:val="007C304F"/>
    <w:rsid w:val="007C4A51"/>
    <w:rsid w:val="007C5996"/>
    <w:rsid w:val="007C5E07"/>
    <w:rsid w:val="007D0298"/>
    <w:rsid w:val="007D3661"/>
    <w:rsid w:val="007D4450"/>
    <w:rsid w:val="007D4603"/>
    <w:rsid w:val="007D4F59"/>
    <w:rsid w:val="007D6FA7"/>
    <w:rsid w:val="007E06A2"/>
    <w:rsid w:val="007E08CF"/>
    <w:rsid w:val="007E1D06"/>
    <w:rsid w:val="007E284B"/>
    <w:rsid w:val="007E36CF"/>
    <w:rsid w:val="007E5CA1"/>
    <w:rsid w:val="007E783B"/>
    <w:rsid w:val="007F0A15"/>
    <w:rsid w:val="007F23E8"/>
    <w:rsid w:val="007F36F1"/>
    <w:rsid w:val="007F4099"/>
    <w:rsid w:val="007F5C80"/>
    <w:rsid w:val="007F7784"/>
    <w:rsid w:val="008015DC"/>
    <w:rsid w:val="00803950"/>
    <w:rsid w:val="00803D94"/>
    <w:rsid w:val="00806327"/>
    <w:rsid w:val="00807A50"/>
    <w:rsid w:val="00810940"/>
    <w:rsid w:val="00810ABC"/>
    <w:rsid w:val="00810EC5"/>
    <w:rsid w:val="00812A86"/>
    <w:rsid w:val="008140C1"/>
    <w:rsid w:val="00814769"/>
    <w:rsid w:val="00815106"/>
    <w:rsid w:val="00817A5B"/>
    <w:rsid w:val="00820176"/>
    <w:rsid w:val="00820AFF"/>
    <w:rsid w:val="00822E4B"/>
    <w:rsid w:val="00823C79"/>
    <w:rsid w:val="0082778D"/>
    <w:rsid w:val="008318AC"/>
    <w:rsid w:val="00831CC8"/>
    <w:rsid w:val="00832069"/>
    <w:rsid w:val="00834778"/>
    <w:rsid w:val="00834C4B"/>
    <w:rsid w:val="008370E0"/>
    <w:rsid w:val="00837270"/>
    <w:rsid w:val="00840F68"/>
    <w:rsid w:val="0084100A"/>
    <w:rsid w:val="00841C72"/>
    <w:rsid w:val="008420A3"/>
    <w:rsid w:val="00842391"/>
    <w:rsid w:val="0084268D"/>
    <w:rsid w:val="008437B2"/>
    <w:rsid w:val="00846750"/>
    <w:rsid w:val="00846BAF"/>
    <w:rsid w:val="00847173"/>
    <w:rsid w:val="00847D36"/>
    <w:rsid w:val="00850749"/>
    <w:rsid w:val="00851B2C"/>
    <w:rsid w:val="00856DE6"/>
    <w:rsid w:val="00857ECC"/>
    <w:rsid w:val="0086070E"/>
    <w:rsid w:val="0086138B"/>
    <w:rsid w:val="00861C2E"/>
    <w:rsid w:val="0086450B"/>
    <w:rsid w:val="00866B94"/>
    <w:rsid w:val="00866DA1"/>
    <w:rsid w:val="0087008B"/>
    <w:rsid w:val="008731CF"/>
    <w:rsid w:val="00874889"/>
    <w:rsid w:val="0087584C"/>
    <w:rsid w:val="00875922"/>
    <w:rsid w:val="00875977"/>
    <w:rsid w:val="008765C8"/>
    <w:rsid w:val="00877EDB"/>
    <w:rsid w:val="008813EF"/>
    <w:rsid w:val="00883DEF"/>
    <w:rsid w:val="0088454B"/>
    <w:rsid w:val="008865DB"/>
    <w:rsid w:val="0088788D"/>
    <w:rsid w:val="00893B62"/>
    <w:rsid w:val="008949A5"/>
    <w:rsid w:val="008949D6"/>
    <w:rsid w:val="00897640"/>
    <w:rsid w:val="008A0EB8"/>
    <w:rsid w:val="008A3124"/>
    <w:rsid w:val="008A31C0"/>
    <w:rsid w:val="008A43A3"/>
    <w:rsid w:val="008A4628"/>
    <w:rsid w:val="008A4D5A"/>
    <w:rsid w:val="008A6FA9"/>
    <w:rsid w:val="008A743A"/>
    <w:rsid w:val="008A7D0B"/>
    <w:rsid w:val="008B0757"/>
    <w:rsid w:val="008B34E0"/>
    <w:rsid w:val="008B35DA"/>
    <w:rsid w:val="008B52B2"/>
    <w:rsid w:val="008B7955"/>
    <w:rsid w:val="008C045F"/>
    <w:rsid w:val="008C10A2"/>
    <w:rsid w:val="008C3719"/>
    <w:rsid w:val="008C3C6D"/>
    <w:rsid w:val="008C3D69"/>
    <w:rsid w:val="008C4435"/>
    <w:rsid w:val="008C58EF"/>
    <w:rsid w:val="008C5C49"/>
    <w:rsid w:val="008C779F"/>
    <w:rsid w:val="008D08F3"/>
    <w:rsid w:val="008D0BB9"/>
    <w:rsid w:val="008D4DEA"/>
    <w:rsid w:val="008D7B92"/>
    <w:rsid w:val="008E052A"/>
    <w:rsid w:val="008E2AA9"/>
    <w:rsid w:val="008E3432"/>
    <w:rsid w:val="008E4144"/>
    <w:rsid w:val="008E6616"/>
    <w:rsid w:val="008F53AF"/>
    <w:rsid w:val="008F602C"/>
    <w:rsid w:val="008F645B"/>
    <w:rsid w:val="008F72F3"/>
    <w:rsid w:val="00900654"/>
    <w:rsid w:val="00903CAB"/>
    <w:rsid w:val="00905D71"/>
    <w:rsid w:val="00906ADB"/>
    <w:rsid w:val="0090760E"/>
    <w:rsid w:val="00910D52"/>
    <w:rsid w:val="009119DE"/>
    <w:rsid w:val="00911D95"/>
    <w:rsid w:val="00912D03"/>
    <w:rsid w:val="00913DDC"/>
    <w:rsid w:val="00916C2F"/>
    <w:rsid w:val="00920A27"/>
    <w:rsid w:val="0092221B"/>
    <w:rsid w:val="00923910"/>
    <w:rsid w:val="00926375"/>
    <w:rsid w:val="00926FD1"/>
    <w:rsid w:val="00927F1E"/>
    <w:rsid w:val="00930600"/>
    <w:rsid w:val="00931435"/>
    <w:rsid w:val="00932982"/>
    <w:rsid w:val="00933CE3"/>
    <w:rsid w:val="00934DFD"/>
    <w:rsid w:val="00934E29"/>
    <w:rsid w:val="009406CA"/>
    <w:rsid w:val="00940D7B"/>
    <w:rsid w:val="00942445"/>
    <w:rsid w:val="0094295B"/>
    <w:rsid w:val="00944AF5"/>
    <w:rsid w:val="00944D1A"/>
    <w:rsid w:val="0094711B"/>
    <w:rsid w:val="009472EE"/>
    <w:rsid w:val="0095307A"/>
    <w:rsid w:val="00953C58"/>
    <w:rsid w:val="0095579F"/>
    <w:rsid w:val="00955D53"/>
    <w:rsid w:val="0096068D"/>
    <w:rsid w:val="00960A48"/>
    <w:rsid w:val="009614B9"/>
    <w:rsid w:val="00962A14"/>
    <w:rsid w:val="0096339E"/>
    <w:rsid w:val="00963858"/>
    <w:rsid w:val="00964CDF"/>
    <w:rsid w:val="009654D7"/>
    <w:rsid w:val="00965E6D"/>
    <w:rsid w:val="00966841"/>
    <w:rsid w:val="00967070"/>
    <w:rsid w:val="009707D1"/>
    <w:rsid w:val="00972FB0"/>
    <w:rsid w:val="00973202"/>
    <w:rsid w:val="00973628"/>
    <w:rsid w:val="00973C24"/>
    <w:rsid w:val="00973C99"/>
    <w:rsid w:val="00975941"/>
    <w:rsid w:val="00977D45"/>
    <w:rsid w:val="00980DCC"/>
    <w:rsid w:val="00982809"/>
    <w:rsid w:val="00982E29"/>
    <w:rsid w:val="00985040"/>
    <w:rsid w:val="00991D6E"/>
    <w:rsid w:val="00991E6D"/>
    <w:rsid w:val="009929CC"/>
    <w:rsid w:val="00992FB2"/>
    <w:rsid w:val="00995FCF"/>
    <w:rsid w:val="00997945"/>
    <w:rsid w:val="009A2DDA"/>
    <w:rsid w:val="009A5759"/>
    <w:rsid w:val="009A7076"/>
    <w:rsid w:val="009A7B00"/>
    <w:rsid w:val="009B11A7"/>
    <w:rsid w:val="009B34D4"/>
    <w:rsid w:val="009B3BEC"/>
    <w:rsid w:val="009B49B2"/>
    <w:rsid w:val="009B507D"/>
    <w:rsid w:val="009C0688"/>
    <w:rsid w:val="009C1A9E"/>
    <w:rsid w:val="009C2F52"/>
    <w:rsid w:val="009C4409"/>
    <w:rsid w:val="009C5BD4"/>
    <w:rsid w:val="009D01E9"/>
    <w:rsid w:val="009D05BE"/>
    <w:rsid w:val="009D3606"/>
    <w:rsid w:val="009D3BD8"/>
    <w:rsid w:val="009D57BD"/>
    <w:rsid w:val="009D7477"/>
    <w:rsid w:val="009E1752"/>
    <w:rsid w:val="009E2E1F"/>
    <w:rsid w:val="009E5508"/>
    <w:rsid w:val="009E5E57"/>
    <w:rsid w:val="009F0239"/>
    <w:rsid w:val="009F1A3B"/>
    <w:rsid w:val="009F23C6"/>
    <w:rsid w:val="009F25AE"/>
    <w:rsid w:val="009F7344"/>
    <w:rsid w:val="009F76E4"/>
    <w:rsid w:val="00A009B7"/>
    <w:rsid w:val="00A01134"/>
    <w:rsid w:val="00A011B1"/>
    <w:rsid w:val="00A01A4F"/>
    <w:rsid w:val="00A0354F"/>
    <w:rsid w:val="00A0500A"/>
    <w:rsid w:val="00A06A9C"/>
    <w:rsid w:val="00A07614"/>
    <w:rsid w:val="00A113DB"/>
    <w:rsid w:val="00A12F77"/>
    <w:rsid w:val="00A14829"/>
    <w:rsid w:val="00A163D8"/>
    <w:rsid w:val="00A2042C"/>
    <w:rsid w:val="00A2124E"/>
    <w:rsid w:val="00A218FF"/>
    <w:rsid w:val="00A24767"/>
    <w:rsid w:val="00A24DA6"/>
    <w:rsid w:val="00A24DC5"/>
    <w:rsid w:val="00A25A9B"/>
    <w:rsid w:val="00A26989"/>
    <w:rsid w:val="00A30C22"/>
    <w:rsid w:val="00A313C4"/>
    <w:rsid w:val="00A32C29"/>
    <w:rsid w:val="00A33372"/>
    <w:rsid w:val="00A364FA"/>
    <w:rsid w:val="00A37B8A"/>
    <w:rsid w:val="00A40A28"/>
    <w:rsid w:val="00A40AD6"/>
    <w:rsid w:val="00A41DD4"/>
    <w:rsid w:val="00A423DA"/>
    <w:rsid w:val="00A430F2"/>
    <w:rsid w:val="00A50D5A"/>
    <w:rsid w:val="00A519DE"/>
    <w:rsid w:val="00A51C2A"/>
    <w:rsid w:val="00A529CF"/>
    <w:rsid w:val="00A52CE0"/>
    <w:rsid w:val="00A54436"/>
    <w:rsid w:val="00A544BC"/>
    <w:rsid w:val="00A55F31"/>
    <w:rsid w:val="00A5750A"/>
    <w:rsid w:val="00A5789D"/>
    <w:rsid w:val="00A6128A"/>
    <w:rsid w:val="00A6235C"/>
    <w:rsid w:val="00A62A05"/>
    <w:rsid w:val="00A6378D"/>
    <w:rsid w:val="00A67963"/>
    <w:rsid w:val="00A731DD"/>
    <w:rsid w:val="00A735EC"/>
    <w:rsid w:val="00A741AF"/>
    <w:rsid w:val="00A7539C"/>
    <w:rsid w:val="00A76AC0"/>
    <w:rsid w:val="00A7766D"/>
    <w:rsid w:val="00A77A75"/>
    <w:rsid w:val="00A80498"/>
    <w:rsid w:val="00A81FA3"/>
    <w:rsid w:val="00A82226"/>
    <w:rsid w:val="00A836C7"/>
    <w:rsid w:val="00A83855"/>
    <w:rsid w:val="00A83AA5"/>
    <w:rsid w:val="00A90DF5"/>
    <w:rsid w:val="00A95428"/>
    <w:rsid w:val="00A97ACE"/>
    <w:rsid w:val="00A97D3C"/>
    <w:rsid w:val="00AA0353"/>
    <w:rsid w:val="00AA1731"/>
    <w:rsid w:val="00AA3558"/>
    <w:rsid w:val="00AA473B"/>
    <w:rsid w:val="00AA72EF"/>
    <w:rsid w:val="00AB0112"/>
    <w:rsid w:val="00AB04A1"/>
    <w:rsid w:val="00AB08AE"/>
    <w:rsid w:val="00AB0BB1"/>
    <w:rsid w:val="00AB17F5"/>
    <w:rsid w:val="00AB2562"/>
    <w:rsid w:val="00AB4610"/>
    <w:rsid w:val="00AB559F"/>
    <w:rsid w:val="00AB6355"/>
    <w:rsid w:val="00AB7457"/>
    <w:rsid w:val="00AC08A4"/>
    <w:rsid w:val="00AC0DCF"/>
    <w:rsid w:val="00AC1693"/>
    <w:rsid w:val="00AC1BB8"/>
    <w:rsid w:val="00AC4241"/>
    <w:rsid w:val="00AC5120"/>
    <w:rsid w:val="00AC53B6"/>
    <w:rsid w:val="00AC7ECC"/>
    <w:rsid w:val="00AD11BB"/>
    <w:rsid w:val="00AD1F83"/>
    <w:rsid w:val="00AD4AA6"/>
    <w:rsid w:val="00AD70F6"/>
    <w:rsid w:val="00AD76FD"/>
    <w:rsid w:val="00AE084E"/>
    <w:rsid w:val="00AE0BDD"/>
    <w:rsid w:val="00AE50B8"/>
    <w:rsid w:val="00AE6A6F"/>
    <w:rsid w:val="00AE6DCB"/>
    <w:rsid w:val="00AF008F"/>
    <w:rsid w:val="00AF2F36"/>
    <w:rsid w:val="00AF42E3"/>
    <w:rsid w:val="00AF4751"/>
    <w:rsid w:val="00AF5E9F"/>
    <w:rsid w:val="00AF7DCA"/>
    <w:rsid w:val="00B012C1"/>
    <w:rsid w:val="00B02764"/>
    <w:rsid w:val="00B05695"/>
    <w:rsid w:val="00B072D5"/>
    <w:rsid w:val="00B074B6"/>
    <w:rsid w:val="00B10988"/>
    <w:rsid w:val="00B10C4F"/>
    <w:rsid w:val="00B117EF"/>
    <w:rsid w:val="00B11E11"/>
    <w:rsid w:val="00B15D3B"/>
    <w:rsid w:val="00B165C5"/>
    <w:rsid w:val="00B17307"/>
    <w:rsid w:val="00B174A9"/>
    <w:rsid w:val="00B217A4"/>
    <w:rsid w:val="00B21DB5"/>
    <w:rsid w:val="00B228C6"/>
    <w:rsid w:val="00B23D13"/>
    <w:rsid w:val="00B24E2F"/>
    <w:rsid w:val="00B27B59"/>
    <w:rsid w:val="00B30E2B"/>
    <w:rsid w:val="00B326C6"/>
    <w:rsid w:val="00B328B7"/>
    <w:rsid w:val="00B334A7"/>
    <w:rsid w:val="00B33C90"/>
    <w:rsid w:val="00B35FD3"/>
    <w:rsid w:val="00B412E8"/>
    <w:rsid w:val="00B417DB"/>
    <w:rsid w:val="00B430F0"/>
    <w:rsid w:val="00B43F97"/>
    <w:rsid w:val="00B44CCF"/>
    <w:rsid w:val="00B45C48"/>
    <w:rsid w:val="00B503EE"/>
    <w:rsid w:val="00B50771"/>
    <w:rsid w:val="00B51945"/>
    <w:rsid w:val="00B51FE1"/>
    <w:rsid w:val="00B52E25"/>
    <w:rsid w:val="00B550ED"/>
    <w:rsid w:val="00B552D0"/>
    <w:rsid w:val="00B56630"/>
    <w:rsid w:val="00B570F2"/>
    <w:rsid w:val="00B604BC"/>
    <w:rsid w:val="00B6099D"/>
    <w:rsid w:val="00B60FB6"/>
    <w:rsid w:val="00B6208F"/>
    <w:rsid w:val="00B620D8"/>
    <w:rsid w:val="00B62408"/>
    <w:rsid w:val="00B6274E"/>
    <w:rsid w:val="00B63E39"/>
    <w:rsid w:val="00B642D9"/>
    <w:rsid w:val="00B64B22"/>
    <w:rsid w:val="00B64C90"/>
    <w:rsid w:val="00B67D98"/>
    <w:rsid w:val="00B72CB8"/>
    <w:rsid w:val="00B73125"/>
    <w:rsid w:val="00B734F1"/>
    <w:rsid w:val="00B735CF"/>
    <w:rsid w:val="00B73A6F"/>
    <w:rsid w:val="00B7791E"/>
    <w:rsid w:val="00B77E36"/>
    <w:rsid w:val="00B80002"/>
    <w:rsid w:val="00B817F8"/>
    <w:rsid w:val="00B830FE"/>
    <w:rsid w:val="00B8337E"/>
    <w:rsid w:val="00B83627"/>
    <w:rsid w:val="00B8422D"/>
    <w:rsid w:val="00B84B0B"/>
    <w:rsid w:val="00B86557"/>
    <w:rsid w:val="00B867CF"/>
    <w:rsid w:val="00B8789D"/>
    <w:rsid w:val="00B916EF"/>
    <w:rsid w:val="00B94B27"/>
    <w:rsid w:val="00B94BB3"/>
    <w:rsid w:val="00B95858"/>
    <w:rsid w:val="00B95AB1"/>
    <w:rsid w:val="00B961FB"/>
    <w:rsid w:val="00B96668"/>
    <w:rsid w:val="00B96F96"/>
    <w:rsid w:val="00BA21ED"/>
    <w:rsid w:val="00BA2641"/>
    <w:rsid w:val="00BA2C58"/>
    <w:rsid w:val="00BA302E"/>
    <w:rsid w:val="00BA491D"/>
    <w:rsid w:val="00BA4B66"/>
    <w:rsid w:val="00BA51F8"/>
    <w:rsid w:val="00BA60A2"/>
    <w:rsid w:val="00BA7104"/>
    <w:rsid w:val="00BA78C5"/>
    <w:rsid w:val="00BB0496"/>
    <w:rsid w:val="00BB4182"/>
    <w:rsid w:val="00BB5835"/>
    <w:rsid w:val="00BB5D74"/>
    <w:rsid w:val="00BC0B30"/>
    <w:rsid w:val="00BC0BD1"/>
    <w:rsid w:val="00BC1701"/>
    <w:rsid w:val="00BC173A"/>
    <w:rsid w:val="00BC1DEB"/>
    <w:rsid w:val="00BC3615"/>
    <w:rsid w:val="00BC42FE"/>
    <w:rsid w:val="00BC5B63"/>
    <w:rsid w:val="00BC6D94"/>
    <w:rsid w:val="00BD044E"/>
    <w:rsid w:val="00BD1D1E"/>
    <w:rsid w:val="00BD2EC7"/>
    <w:rsid w:val="00BD3563"/>
    <w:rsid w:val="00BD4A24"/>
    <w:rsid w:val="00BD5360"/>
    <w:rsid w:val="00BD6878"/>
    <w:rsid w:val="00BD72D6"/>
    <w:rsid w:val="00BD7307"/>
    <w:rsid w:val="00BD7887"/>
    <w:rsid w:val="00BE101D"/>
    <w:rsid w:val="00BE1632"/>
    <w:rsid w:val="00BE36BF"/>
    <w:rsid w:val="00BE44F8"/>
    <w:rsid w:val="00BE5126"/>
    <w:rsid w:val="00BE5BD9"/>
    <w:rsid w:val="00BE6BCE"/>
    <w:rsid w:val="00BF009F"/>
    <w:rsid w:val="00BF023B"/>
    <w:rsid w:val="00BF1EE5"/>
    <w:rsid w:val="00BF204F"/>
    <w:rsid w:val="00BF28DD"/>
    <w:rsid w:val="00BF6362"/>
    <w:rsid w:val="00BF6C30"/>
    <w:rsid w:val="00C022E6"/>
    <w:rsid w:val="00C0318E"/>
    <w:rsid w:val="00C046E8"/>
    <w:rsid w:val="00C0547A"/>
    <w:rsid w:val="00C059DA"/>
    <w:rsid w:val="00C10108"/>
    <w:rsid w:val="00C10F8A"/>
    <w:rsid w:val="00C12396"/>
    <w:rsid w:val="00C1366F"/>
    <w:rsid w:val="00C13776"/>
    <w:rsid w:val="00C14788"/>
    <w:rsid w:val="00C16FE3"/>
    <w:rsid w:val="00C174D6"/>
    <w:rsid w:val="00C2132E"/>
    <w:rsid w:val="00C23461"/>
    <w:rsid w:val="00C259D0"/>
    <w:rsid w:val="00C26FFA"/>
    <w:rsid w:val="00C27AEF"/>
    <w:rsid w:val="00C30826"/>
    <w:rsid w:val="00C311AE"/>
    <w:rsid w:val="00C314BC"/>
    <w:rsid w:val="00C34093"/>
    <w:rsid w:val="00C37DAA"/>
    <w:rsid w:val="00C37FCC"/>
    <w:rsid w:val="00C4115A"/>
    <w:rsid w:val="00C416A5"/>
    <w:rsid w:val="00C41BA8"/>
    <w:rsid w:val="00C4222B"/>
    <w:rsid w:val="00C503C5"/>
    <w:rsid w:val="00C50E28"/>
    <w:rsid w:val="00C50FB9"/>
    <w:rsid w:val="00C51C9D"/>
    <w:rsid w:val="00C520AE"/>
    <w:rsid w:val="00C55A80"/>
    <w:rsid w:val="00C55E4F"/>
    <w:rsid w:val="00C57313"/>
    <w:rsid w:val="00C57E46"/>
    <w:rsid w:val="00C6030F"/>
    <w:rsid w:val="00C61455"/>
    <w:rsid w:val="00C619FB"/>
    <w:rsid w:val="00C62E4D"/>
    <w:rsid w:val="00C637E3"/>
    <w:rsid w:val="00C63FE9"/>
    <w:rsid w:val="00C64113"/>
    <w:rsid w:val="00C66F1F"/>
    <w:rsid w:val="00C707D4"/>
    <w:rsid w:val="00C713FC"/>
    <w:rsid w:val="00C76C27"/>
    <w:rsid w:val="00C7799A"/>
    <w:rsid w:val="00C81AC4"/>
    <w:rsid w:val="00C851CB"/>
    <w:rsid w:val="00C85BA6"/>
    <w:rsid w:val="00C87EE3"/>
    <w:rsid w:val="00C908B8"/>
    <w:rsid w:val="00C93D7B"/>
    <w:rsid w:val="00C94285"/>
    <w:rsid w:val="00C95458"/>
    <w:rsid w:val="00C96486"/>
    <w:rsid w:val="00C96908"/>
    <w:rsid w:val="00C977F7"/>
    <w:rsid w:val="00C97E8F"/>
    <w:rsid w:val="00CA0211"/>
    <w:rsid w:val="00CA04EF"/>
    <w:rsid w:val="00CA2569"/>
    <w:rsid w:val="00CA29BA"/>
    <w:rsid w:val="00CA4275"/>
    <w:rsid w:val="00CA4AE8"/>
    <w:rsid w:val="00CA5272"/>
    <w:rsid w:val="00CA608B"/>
    <w:rsid w:val="00CA6420"/>
    <w:rsid w:val="00CA7370"/>
    <w:rsid w:val="00CA7569"/>
    <w:rsid w:val="00CB11A0"/>
    <w:rsid w:val="00CB1DC1"/>
    <w:rsid w:val="00CB238F"/>
    <w:rsid w:val="00CB3000"/>
    <w:rsid w:val="00CB4110"/>
    <w:rsid w:val="00CB707C"/>
    <w:rsid w:val="00CC0A17"/>
    <w:rsid w:val="00CC1868"/>
    <w:rsid w:val="00CC26EC"/>
    <w:rsid w:val="00CC3E52"/>
    <w:rsid w:val="00CC4D0E"/>
    <w:rsid w:val="00CC50BE"/>
    <w:rsid w:val="00CC53BE"/>
    <w:rsid w:val="00CC61FC"/>
    <w:rsid w:val="00CC7F14"/>
    <w:rsid w:val="00CD0BC4"/>
    <w:rsid w:val="00CD0BCF"/>
    <w:rsid w:val="00CD31F2"/>
    <w:rsid w:val="00CD7470"/>
    <w:rsid w:val="00CE0BCB"/>
    <w:rsid w:val="00CE1490"/>
    <w:rsid w:val="00CE28A6"/>
    <w:rsid w:val="00CE3D24"/>
    <w:rsid w:val="00CE65E4"/>
    <w:rsid w:val="00CE6662"/>
    <w:rsid w:val="00CE681E"/>
    <w:rsid w:val="00CE6CBB"/>
    <w:rsid w:val="00CF00A8"/>
    <w:rsid w:val="00CF3274"/>
    <w:rsid w:val="00CF46AA"/>
    <w:rsid w:val="00CF47A7"/>
    <w:rsid w:val="00CF4B3A"/>
    <w:rsid w:val="00CF4F7F"/>
    <w:rsid w:val="00CF6ECE"/>
    <w:rsid w:val="00CF7566"/>
    <w:rsid w:val="00D0278B"/>
    <w:rsid w:val="00D07138"/>
    <w:rsid w:val="00D07D98"/>
    <w:rsid w:val="00D106B8"/>
    <w:rsid w:val="00D109AF"/>
    <w:rsid w:val="00D1291A"/>
    <w:rsid w:val="00D147DC"/>
    <w:rsid w:val="00D15B99"/>
    <w:rsid w:val="00D168C2"/>
    <w:rsid w:val="00D235A1"/>
    <w:rsid w:val="00D2423B"/>
    <w:rsid w:val="00D27962"/>
    <w:rsid w:val="00D30F57"/>
    <w:rsid w:val="00D30F59"/>
    <w:rsid w:val="00D31C5F"/>
    <w:rsid w:val="00D32581"/>
    <w:rsid w:val="00D33420"/>
    <w:rsid w:val="00D33496"/>
    <w:rsid w:val="00D348AE"/>
    <w:rsid w:val="00D35847"/>
    <w:rsid w:val="00D41473"/>
    <w:rsid w:val="00D451D8"/>
    <w:rsid w:val="00D454D5"/>
    <w:rsid w:val="00D47495"/>
    <w:rsid w:val="00D47655"/>
    <w:rsid w:val="00D47D74"/>
    <w:rsid w:val="00D511CD"/>
    <w:rsid w:val="00D52C05"/>
    <w:rsid w:val="00D54E14"/>
    <w:rsid w:val="00D54F49"/>
    <w:rsid w:val="00D56081"/>
    <w:rsid w:val="00D622B7"/>
    <w:rsid w:val="00D62AB6"/>
    <w:rsid w:val="00D63632"/>
    <w:rsid w:val="00D669D9"/>
    <w:rsid w:val="00D66ED0"/>
    <w:rsid w:val="00D67F3F"/>
    <w:rsid w:val="00D7189B"/>
    <w:rsid w:val="00D72C1C"/>
    <w:rsid w:val="00D750A2"/>
    <w:rsid w:val="00D752D0"/>
    <w:rsid w:val="00D77850"/>
    <w:rsid w:val="00D77F12"/>
    <w:rsid w:val="00D83529"/>
    <w:rsid w:val="00D848A4"/>
    <w:rsid w:val="00D85AE8"/>
    <w:rsid w:val="00D8619C"/>
    <w:rsid w:val="00D86B81"/>
    <w:rsid w:val="00D86C1F"/>
    <w:rsid w:val="00D87245"/>
    <w:rsid w:val="00D901E5"/>
    <w:rsid w:val="00D90AB4"/>
    <w:rsid w:val="00D91326"/>
    <w:rsid w:val="00D9221D"/>
    <w:rsid w:val="00D9423F"/>
    <w:rsid w:val="00D94DA7"/>
    <w:rsid w:val="00D96648"/>
    <w:rsid w:val="00D96660"/>
    <w:rsid w:val="00DA35A8"/>
    <w:rsid w:val="00DA35C4"/>
    <w:rsid w:val="00DA51D5"/>
    <w:rsid w:val="00DA5CD9"/>
    <w:rsid w:val="00DA5EC4"/>
    <w:rsid w:val="00DA61D8"/>
    <w:rsid w:val="00DA6B95"/>
    <w:rsid w:val="00DA6E5D"/>
    <w:rsid w:val="00DA7F71"/>
    <w:rsid w:val="00DB2C0C"/>
    <w:rsid w:val="00DB2F15"/>
    <w:rsid w:val="00DB6372"/>
    <w:rsid w:val="00DB6B1A"/>
    <w:rsid w:val="00DB7156"/>
    <w:rsid w:val="00DC0E9B"/>
    <w:rsid w:val="00DC19C5"/>
    <w:rsid w:val="00DC3B6A"/>
    <w:rsid w:val="00DC3D7B"/>
    <w:rsid w:val="00DC3F9B"/>
    <w:rsid w:val="00DC5039"/>
    <w:rsid w:val="00DD20A6"/>
    <w:rsid w:val="00DD5AB4"/>
    <w:rsid w:val="00DD5BA3"/>
    <w:rsid w:val="00DE029A"/>
    <w:rsid w:val="00DE1634"/>
    <w:rsid w:val="00DE1CE2"/>
    <w:rsid w:val="00DE34F0"/>
    <w:rsid w:val="00DE3718"/>
    <w:rsid w:val="00DE4B08"/>
    <w:rsid w:val="00DE6FAF"/>
    <w:rsid w:val="00DF2CBC"/>
    <w:rsid w:val="00DF36E8"/>
    <w:rsid w:val="00DF62C2"/>
    <w:rsid w:val="00DF66CF"/>
    <w:rsid w:val="00DF7000"/>
    <w:rsid w:val="00E00831"/>
    <w:rsid w:val="00E01D53"/>
    <w:rsid w:val="00E01D66"/>
    <w:rsid w:val="00E02977"/>
    <w:rsid w:val="00E0579E"/>
    <w:rsid w:val="00E073CA"/>
    <w:rsid w:val="00E073FD"/>
    <w:rsid w:val="00E1019B"/>
    <w:rsid w:val="00E11C00"/>
    <w:rsid w:val="00E123CB"/>
    <w:rsid w:val="00E12443"/>
    <w:rsid w:val="00E126C6"/>
    <w:rsid w:val="00E127F8"/>
    <w:rsid w:val="00E12BFA"/>
    <w:rsid w:val="00E12F6E"/>
    <w:rsid w:val="00E13297"/>
    <w:rsid w:val="00E148D4"/>
    <w:rsid w:val="00E154F5"/>
    <w:rsid w:val="00E1712A"/>
    <w:rsid w:val="00E17342"/>
    <w:rsid w:val="00E17634"/>
    <w:rsid w:val="00E20FB6"/>
    <w:rsid w:val="00E217C6"/>
    <w:rsid w:val="00E221E7"/>
    <w:rsid w:val="00E24D41"/>
    <w:rsid w:val="00E24E4F"/>
    <w:rsid w:val="00E25BAE"/>
    <w:rsid w:val="00E260D1"/>
    <w:rsid w:val="00E30410"/>
    <w:rsid w:val="00E317B1"/>
    <w:rsid w:val="00E31D2B"/>
    <w:rsid w:val="00E32DAC"/>
    <w:rsid w:val="00E33973"/>
    <w:rsid w:val="00E346C2"/>
    <w:rsid w:val="00E3486B"/>
    <w:rsid w:val="00E350B3"/>
    <w:rsid w:val="00E3737E"/>
    <w:rsid w:val="00E4002A"/>
    <w:rsid w:val="00E40DD4"/>
    <w:rsid w:val="00E419D5"/>
    <w:rsid w:val="00E42BCB"/>
    <w:rsid w:val="00E43422"/>
    <w:rsid w:val="00E46E27"/>
    <w:rsid w:val="00E508F8"/>
    <w:rsid w:val="00E52D71"/>
    <w:rsid w:val="00E57AB1"/>
    <w:rsid w:val="00E61076"/>
    <w:rsid w:val="00E6198A"/>
    <w:rsid w:val="00E62CFB"/>
    <w:rsid w:val="00E62D68"/>
    <w:rsid w:val="00E639F4"/>
    <w:rsid w:val="00E673AD"/>
    <w:rsid w:val="00E678CA"/>
    <w:rsid w:val="00E709F1"/>
    <w:rsid w:val="00E714F0"/>
    <w:rsid w:val="00E71A02"/>
    <w:rsid w:val="00E7206C"/>
    <w:rsid w:val="00E73EF0"/>
    <w:rsid w:val="00E74BEB"/>
    <w:rsid w:val="00E75062"/>
    <w:rsid w:val="00E755C8"/>
    <w:rsid w:val="00E759D3"/>
    <w:rsid w:val="00E75C5A"/>
    <w:rsid w:val="00E75E31"/>
    <w:rsid w:val="00E76F36"/>
    <w:rsid w:val="00E775D8"/>
    <w:rsid w:val="00E8093B"/>
    <w:rsid w:val="00E80BC1"/>
    <w:rsid w:val="00E83258"/>
    <w:rsid w:val="00E83E9D"/>
    <w:rsid w:val="00E8458B"/>
    <w:rsid w:val="00E852C1"/>
    <w:rsid w:val="00E854FA"/>
    <w:rsid w:val="00E90F38"/>
    <w:rsid w:val="00E91722"/>
    <w:rsid w:val="00E922E1"/>
    <w:rsid w:val="00E95615"/>
    <w:rsid w:val="00E9591C"/>
    <w:rsid w:val="00E95DF9"/>
    <w:rsid w:val="00E9648F"/>
    <w:rsid w:val="00E97F99"/>
    <w:rsid w:val="00EA12FB"/>
    <w:rsid w:val="00EA22B2"/>
    <w:rsid w:val="00EA6B89"/>
    <w:rsid w:val="00EA6EE4"/>
    <w:rsid w:val="00EB2006"/>
    <w:rsid w:val="00EB3320"/>
    <w:rsid w:val="00EB4F91"/>
    <w:rsid w:val="00EB526E"/>
    <w:rsid w:val="00EB70BB"/>
    <w:rsid w:val="00EB79C7"/>
    <w:rsid w:val="00EC102E"/>
    <w:rsid w:val="00EC15A1"/>
    <w:rsid w:val="00EC2349"/>
    <w:rsid w:val="00EC4D6E"/>
    <w:rsid w:val="00EC5FD8"/>
    <w:rsid w:val="00EC674F"/>
    <w:rsid w:val="00EC6A0E"/>
    <w:rsid w:val="00EC6D65"/>
    <w:rsid w:val="00EC756B"/>
    <w:rsid w:val="00EC795A"/>
    <w:rsid w:val="00ED1D4C"/>
    <w:rsid w:val="00ED2802"/>
    <w:rsid w:val="00ED32BB"/>
    <w:rsid w:val="00ED4ED4"/>
    <w:rsid w:val="00ED541F"/>
    <w:rsid w:val="00ED5FC4"/>
    <w:rsid w:val="00ED6E71"/>
    <w:rsid w:val="00EE33DE"/>
    <w:rsid w:val="00EE34D6"/>
    <w:rsid w:val="00EE3EE2"/>
    <w:rsid w:val="00EE5269"/>
    <w:rsid w:val="00EE52AA"/>
    <w:rsid w:val="00EE56AE"/>
    <w:rsid w:val="00EE5DEE"/>
    <w:rsid w:val="00EF1376"/>
    <w:rsid w:val="00EF2E98"/>
    <w:rsid w:val="00EF483D"/>
    <w:rsid w:val="00EF4BAA"/>
    <w:rsid w:val="00EF64FF"/>
    <w:rsid w:val="00F01C38"/>
    <w:rsid w:val="00F03313"/>
    <w:rsid w:val="00F039E3"/>
    <w:rsid w:val="00F04B4D"/>
    <w:rsid w:val="00F066E6"/>
    <w:rsid w:val="00F108C1"/>
    <w:rsid w:val="00F11D6C"/>
    <w:rsid w:val="00F1235C"/>
    <w:rsid w:val="00F12C14"/>
    <w:rsid w:val="00F14444"/>
    <w:rsid w:val="00F1459D"/>
    <w:rsid w:val="00F16DD8"/>
    <w:rsid w:val="00F17232"/>
    <w:rsid w:val="00F20B04"/>
    <w:rsid w:val="00F214CF"/>
    <w:rsid w:val="00F22130"/>
    <w:rsid w:val="00F23FEA"/>
    <w:rsid w:val="00F263E5"/>
    <w:rsid w:val="00F3109F"/>
    <w:rsid w:val="00F312AB"/>
    <w:rsid w:val="00F320DB"/>
    <w:rsid w:val="00F33392"/>
    <w:rsid w:val="00F3370D"/>
    <w:rsid w:val="00F3394D"/>
    <w:rsid w:val="00F35106"/>
    <w:rsid w:val="00F3623E"/>
    <w:rsid w:val="00F40671"/>
    <w:rsid w:val="00F412B9"/>
    <w:rsid w:val="00F44CCA"/>
    <w:rsid w:val="00F46F92"/>
    <w:rsid w:val="00F553D5"/>
    <w:rsid w:val="00F61185"/>
    <w:rsid w:val="00F653AE"/>
    <w:rsid w:val="00F665D2"/>
    <w:rsid w:val="00F71CDE"/>
    <w:rsid w:val="00F75440"/>
    <w:rsid w:val="00F75698"/>
    <w:rsid w:val="00F7603F"/>
    <w:rsid w:val="00F763ED"/>
    <w:rsid w:val="00F82B8B"/>
    <w:rsid w:val="00F82CDE"/>
    <w:rsid w:val="00F83FE5"/>
    <w:rsid w:val="00F842A8"/>
    <w:rsid w:val="00F85BD5"/>
    <w:rsid w:val="00F86FB7"/>
    <w:rsid w:val="00F93D0D"/>
    <w:rsid w:val="00F940A2"/>
    <w:rsid w:val="00F94DEE"/>
    <w:rsid w:val="00FA0BFE"/>
    <w:rsid w:val="00FA0E6F"/>
    <w:rsid w:val="00FA1B8A"/>
    <w:rsid w:val="00FA3329"/>
    <w:rsid w:val="00FA366D"/>
    <w:rsid w:val="00FA454E"/>
    <w:rsid w:val="00FA4CED"/>
    <w:rsid w:val="00FA5340"/>
    <w:rsid w:val="00FA6C0E"/>
    <w:rsid w:val="00FA6DD1"/>
    <w:rsid w:val="00FB1D9F"/>
    <w:rsid w:val="00FB2947"/>
    <w:rsid w:val="00FB3943"/>
    <w:rsid w:val="00FB4128"/>
    <w:rsid w:val="00FB6047"/>
    <w:rsid w:val="00FB6080"/>
    <w:rsid w:val="00FB6566"/>
    <w:rsid w:val="00FB711C"/>
    <w:rsid w:val="00FC27B3"/>
    <w:rsid w:val="00FC429D"/>
    <w:rsid w:val="00FC7955"/>
    <w:rsid w:val="00FC7C1F"/>
    <w:rsid w:val="00FD1166"/>
    <w:rsid w:val="00FD1365"/>
    <w:rsid w:val="00FD243A"/>
    <w:rsid w:val="00FD44F5"/>
    <w:rsid w:val="00FD4B12"/>
    <w:rsid w:val="00FD5160"/>
    <w:rsid w:val="00FD5BD3"/>
    <w:rsid w:val="00FD5C86"/>
    <w:rsid w:val="00FD5EF8"/>
    <w:rsid w:val="00FD6CFA"/>
    <w:rsid w:val="00FD7FA1"/>
    <w:rsid w:val="00FE0113"/>
    <w:rsid w:val="00FE42E3"/>
    <w:rsid w:val="00FE4AF3"/>
    <w:rsid w:val="00FE6BC0"/>
    <w:rsid w:val="00FE7F77"/>
    <w:rsid w:val="00FF0729"/>
    <w:rsid w:val="00FF0B9C"/>
    <w:rsid w:val="00FF1455"/>
    <w:rsid w:val="00FF1B0E"/>
    <w:rsid w:val="00FF29D6"/>
    <w:rsid w:val="00FF33BA"/>
    <w:rsid w:val="00FF3E35"/>
    <w:rsid w:val="00FF3F50"/>
    <w:rsid w:val="00FF4482"/>
    <w:rsid w:val="00FF4B42"/>
    <w:rsid w:val="00FF514A"/>
    <w:rsid w:val="00FF5A22"/>
    <w:rsid w:val="00FF681D"/>
    <w:rsid w:val="00FF6921"/>
    <w:rsid w:val="00FF6FC5"/>
    <w:rsid w:val="00FF7089"/>
    <w:rsid w:val="00FF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A1CA6"/>
  <w15:docId w15:val="{E3BCD040-4480-423D-96DE-3A4AEF8C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490"/>
    <w:pPr>
      <w:spacing w:after="0" w:line="240" w:lineRule="auto"/>
    </w:pPr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A43"/>
    <w:pPr>
      <w:spacing w:after="240"/>
      <w:jc w:val="right"/>
      <w:outlineLvl w:val="0"/>
    </w:pPr>
    <w:rPr>
      <w:rFonts w:ascii="Articulate" w:hAnsi="Articulate"/>
      <w:bCs/>
      <w:color w:val="C00000"/>
      <w:sz w:val="50"/>
      <w:szCs w:val="44"/>
      <w:lang w:val="id-ID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665A43"/>
    <w:pPr>
      <w:spacing w:after="240"/>
      <w:outlineLvl w:val="1"/>
    </w:pPr>
    <w:rPr>
      <w:color w:val="1F497D" w:themeColor="text2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783A"/>
    <w:pPr>
      <w:outlineLvl w:val="2"/>
    </w:pPr>
    <w:rPr>
      <w:rFonts w:cstheme="minorHAnsi"/>
      <w:b/>
      <w:color w:val="C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3CDA"/>
    <w:pPr>
      <w:spacing w:after="240"/>
      <w:jc w:val="both"/>
      <w:outlineLvl w:val="3"/>
    </w:pPr>
    <w:rPr>
      <w:bCs/>
      <w:color w:val="00B050"/>
      <w:lang w:val="id-ID"/>
    </w:rPr>
  </w:style>
  <w:style w:type="paragraph" w:styleId="Heading5">
    <w:name w:val="heading 5"/>
    <w:basedOn w:val="1"/>
    <w:next w:val="Normal"/>
    <w:link w:val="Heading5Char"/>
    <w:uiPriority w:val="9"/>
    <w:unhideWhenUsed/>
    <w:qFormat/>
    <w:rsid w:val="001765DC"/>
    <w:pPr>
      <w:outlineLvl w:val="4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heading 4"/>
    <w:basedOn w:val="Normal"/>
    <w:link w:val="ListParagraphChar"/>
    <w:uiPriority w:val="34"/>
    <w:qFormat/>
    <w:rsid w:val="00551B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A43"/>
    <w:rPr>
      <w:rFonts w:ascii="Articulate" w:hAnsi="Articulate" w:cs="Segoe UI"/>
      <w:bCs/>
      <w:color w:val="C00000"/>
      <w:sz w:val="50"/>
      <w:szCs w:val="4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65A43"/>
    <w:rPr>
      <w:rFonts w:ascii="Segoe UI" w:hAnsi="Segoe UI" w:cstheme="minorHAnsi"/>
      <w:b/>
      <w:color w:val="1F497D" w:themeColor="text2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7A54F6"/>
    <w:pPr>
      <w:keepNext/>
      <w:keepLines/>
      <w:spacing w:after="0"/>
      <w:jc w:val="center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Cs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A3124"/>
    <w:pPr>
      <w:tabs>
        <w:tab w:val="right" w:leader="dot" w:pos="8495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F5425"/>
    <w:pPr>
      <w:tabs>
        <w:tab w:val="right" w:pos="284"/>
        <w:tab w:val="right" w:pos="567"/>
        <w:tab w:val="right" w:leader="dot" w:pos="8495"/>
      </w:tabs>
      <w:ind w:left="284"/>
    </w:pPr>
  </w:style>
  <w:style w:type="character" w:styleId="Hyperlink">
    <w:name w:val="Hyperlink"/>
    <w:basedOn w:val="DefaultParagraphFont"/>
    <w:uiPriority w:val="99"/>
    <w:unhideWhenUsed/>
    <w:rsid w:val="003F649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4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4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3C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CF1"/>
  </w:style>
  <w:style w:type="paragraph" w:styleId="Footer">
    <w:name w:val="footer"/>
    <w:basedOn w:val="Normal"/>
    <w:link w:val="FooterChar"/>
    <w:uiPriority w:val="99"/>
    <w:unhideWhenUsed/>
    <w:rsid w:val="00273C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CF1"/>
  </w:style>
  <w:style w:type="paragraph" w:styleId="NoSpacing">
    <w:name w:val="No Spacing"/>
    <w:basedOn w:val="Normal"/>
    <w:link w:val="NoSpacingChar"/>
    <w:uiPriority w:val="1"/>
    <w:qFormat/>
    <w:rsid w:val="00553C9C"/>
    <w:pPr>
      <w:spacing w:line="36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2B783A"/>
    <w:rPr>
      <w:rFonts w:ascii="Arial" w:hAnsi="Arial" w:cstheme="minorHAnsi"/>
      <w:b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F5425"/>
    <w:pPr>
      <w:spacing w:line="360" w:lineRule="auto"/>
      <w:ind w:left="284"/>
    </w:pPr>
  </w:style>
  <w:style w:type="table" w:customStyle="1" w:styleId="TableGrid2">
    <w:name w:val="Table Grid2"/>
    <w:basedOn w:val="TableNormal"/>
    <w:next w:val="TableGrid"/>
    <w:uiPriority w:val="59"/>
    <w:rsid w:val="00C311AE"/>
    <w:pPr>
      <w:spacing w:after="0" w:line="240" w:lineRule="auto"/>
    </w:pPr>
    <w:rPr>
      <w:rFonts w:ascii="Calibri" w:eastAsia="Calibri" w:hAnsi="Calibri" w:cs="Times New Roman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C3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heading 4 Char"/>
    <w:link w:val="ListParagraph"/>
    <w:uiPriority w:val="99"/>
    <w:rsid w:val="00BC5B63"/>
  </w:style>
  <w:style w:type="paragraph" w:customStyle="1" w:styleId="Default">
    <w:name w:val="Default"/>
    <w:rsid w:val="00BC5B6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5B1D0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id-ID" w:eastAsia="id-ID"/>
    </w:rPr>
  </w:style>
  <w:style w:type="character" w:styleId="Strong">
    <w:name w:val="Strong"/>
    <w:basedOn w:val="KontenChar"/>
    <w:uiPriority w:val="22"/>
    <w:qFormat/>
    <w:rsid w:val="001C6D04"/>
    <w:rPr>
      <w:rFonts w:ascii="Arial" w:hAnsi="Arial" w:cs="Arial"/>
      <w:color w:val="000000"/>
      <w:sz w:val="24"/>
      <w:szCs w:val="24"/>
      <w:lang w:val="id-ID"/>
    </w:rPr>
  </w:style>
  <w:style w:type="character" w:styleId="Emphasis">
    <w:name w:val="Emphasis"/>
    <w:basedOn w:val="DefaultParagraphFont"/>
    <w:uiPriority w:val="20"/>
    <w:rsid w:val="00E317B1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3C1B53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FF681D"/>
  </w:style>
  <w:style w:type="character" w:styleId="BookTitle">
    <w:name w:val="Book Title"/>
    <w:aliases w:val="Daftar Pustaka"/>
    <w:uiPriority w:val="33"/>
    <w:qFormat/>
    <w:rsid w:val="00BC6D94"/>
    <w:rPr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3B3CDA"/>
    <w:rPr>
      <w:rFonts w:ascii="Segoe UI" w:hAnsi="Segoe UI" w:cs="Segoe UI"/>
      <w:bCs/>
      <w:color w:val="00B050"/>
      <w:sz w:val="24"/>
      <w:szCs w:val="24"/>
      <w:lang w:val="id-ID"/>
    </w:rPr>
  </w:style>
  <w:style w:type="paragraph" w:customStyle="1" w:styleId="Konten">
    <w:name w:val="Konten"/>
    <w:basedOn w:val="Normal"/>
    <w:link w:val="KontenChar"/>
    <w:qFormat/>
    <w:rsid w:val="007464BB"/>
    <w:rPr>
      <w:lang w:val="id-ID"/>
    </w:rPr>
  </w:style>
  <w:style w:type="paragraph" w:customStyle="1" w:styleId="Konten2">
    <w:name w:val="Konten 2"/>
    <w:basedOn w:val="Konten"/>
    <w:link w:val="Konten2Char"/>
    <w:qFormat/>
    <w:rsid w:val="00591593"/>
    <w:pPr>
      <w:ind w:left="284"/>
    </w:pPr>
  </w:style>
  <w:style w:type="character" w:customStyle="1" w:styleId="KontenChar">
    <w:name w:val="Konten Char"/>
    <w:basedOn w:val="DefaultParagraphFont"/>
    <w:link w:val="Konten"/>
    <w:rsid w:val="007464BB"/>
    <w:rPr>
      <w:rFonts w:ascii="Segoe UI" w:hAnsi="Segoe UI" w:cs="Segoe UI"/>
      <w:sz w:val="24"/>
      <w:szCs w:val="24"/>
      <w:lang w:val="id-ID"/>
    </w:rPr>
  </w:style>
  <w:style w:type="character" w:customStyle="1" w:styleId="Konten2Char">
    <w:name w:val="Konten 2 Char"/>
    <w:basedOn w:val="KontenChar"/>
    <w:link w:val="Konten2"/>
    <w:rsid w:val="00591593"/>
    <w:rPr>
      <w:rFonts w:ascii="Arial" w:hAnsi="Arial" w:cs="Arial"/>
      <w:color w:val="000000"/>
      <w:sz w:val="24"/>
      <w:szCs w:val="24"/>
      <w:lang w:val="id-ID"/>
    </w:rPr>
  </w:style>
  <w:style w:type="paragraph" w:customStyle="1" w:styleId="Heading3White">
    <w:name w:val="Heading3 White"/>
    <w:basedOn w:val="Heading4"/>
    <w:link w:val="Heading3WhiteChar"/>
    <w:qFormat/>
    <w:rsid w:val="006A0CCC"/>
    <w:pPr>
      <w:jc w:val="center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unhideWhenUsed/>
    <w:qFormat/>
    <w:rsid w:val="00EB70BB"/>
    <w:pPr>
      <w:spacing w:after="200"/>
      <w:jc w:val="center"/>
    </w:pPr>
    <w:rPr>
      <w:b/>
      <w:bCs/>
      <w:color w:val="4F81BD" w:themeColor="accent1"/>
      <w:sz w:val="22"/>
      <w:szCs w:val="22"/>
    </w:rPr>
  </w:style>
  <w:style w:type="character" w:customStyle="1" w:styleId="Heading3WhiteChar">
    <w:name w:val="Heading3 White Char"/>
    <w:basedOn w:val="Heading2Char"/>
    <w:link w:val="Heading3White"/>
    <w:rsid w:val="00883DEF"/>
    <w:rPr>
      <w:rFonts w:ascii="Arial" w:hAnsi="Arial" w:cs="Arial"/>
      <w:b/>
      <w:bCs/>
      <w:color w:val="FFFFFF" w:themeColor="background1"/>
      <w:sz w:val="24"/>
      <w:szCs w:val="24"/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E639F4"/>
    <w:pPr>
      <w:ind w:left="480" w:hanging="480"/>
    </w:pPr>
    <w:rPr>
      <w:rFonts w:cstheme="minorHAnsi"/>
      <w:bCs/>
      <w:szCs w:val="20"/>
    </w:rPr>
  </w:style>
  <w:style w:type="paragraph" w:customStyle="1" w:styleId="Tabel">
    <w:name w:val="Tabel"/>
    <w:basedOn w:val="Normal"/>
    <w:link w:val="TabelChar"/>
    <w:qFormat/>
    <w:rsid w:val="00153083"/>
    <w:pPr>
      <w:jc w:val="center"/>
    </w:pPr>
  </w:style>
  <w:style w:type="character" w:customStyle="1" w:styleId="TabelChar">
    <w:name w:val="Tabel Char"/>
    <w:basedOn w:val="DefaultParagraphFont"/>
    <w:link w:val="Tabel"/>
    <w:rsid w:val="00153083"/>
    <w:rPr>
      <w:rFonts w:ascii="Arial" w:hAnsi="Arial" w:cs="Arial"/>
      <w:color w:val="000000"/>
      <w:sz w:val="24"/>
      <w:szCs w:val="24"/>
    </w:rPr>
  </w:style>
  <w:style w:type="character" w:customStyle="1" w:styleId="NoSpacingChar">
    <w:name w:val="No Spacing Char"/>
    <w:link w:val="NoSpacing"/>
    <w:uiPriority w:val="1"/>
    <w:locked/>
    <w:rsid w:val="00B95858"/>
    <w:rPr>
      <w:rFonts w:ascii="Arial" w:hAnsi="Arial" w:cs="Arial"/>
      <w:color w:val="000000"/>
      <w:sz w:val="24"/>
      <w:szCs w:val="24"/>
    </w:rPr>
  </w:style>
  <w:style w:type="paragraph" w:customStyle="1" w:styleId="Name">
    <w:name w:val="Name"/>
    <w:basedOn w:val="Normal"/>
    <w:next w:val="Normal"/>
    <w:autoRedefine/>
    <w:rsid w:val="00B95858"/>
    <w:pPr>
      <w:spacing w:before="360" w:after="440" w:line="240" w:lineRule="atLeast"/>
      <w:ind w:left="2160"/>
    </w:pPr>
    <w:rPr>
      <w:rFonts w:ascii="Times New Roman" w:eastAsia="Times New Roman" w:hAnsi="Times New Roman" w:cs="Times New Roman"/>
      <w:spacing w:val="-20"/>
      <w:sz w:val="48"/>
      <w:szCs w:val="20"/>
    </w:rPr>
  </w:style>
  <w:style w:type="paragraph" w:customStyle="1" w:styleId="Jenjang">
    <w:name w:val="Jenjang"/>
    <w:basedOn w:val="Normal"/>
    <w:link w:val="JenjangChar"/>
    <w:qFormat/>
    <w:rsid w:val="00D235A1"/>
    <w:pPr>
      <w:widowControl w:val="0"/>
      <w:tabs>
        <w:tab w:val="left" w:pos="3119"/>
      </w:tabs>
      <w:suppressAutoHyphens/>
      <w:spacing w:before="240" w:line="312" w:lineRule="auto"/>
      <w:ind w:left="3260" w:hanging="3260"/>
      <w:contextualSpacing/>
    </w:pPr>
    <w:rPr>
      <w:rFonts w:ascii="Verdana" w:eastAsia="Arial Unicode MS" w:hAnsi="Verdana" w:cs="Times New Roman"/>
      <w:kern w:val="1"/>
      <w:lang w:eastAsia="id-ID"/>
    </w:rPr>
  </w:style>
  <w:style w:type="paragraph" w:customStyle="1" w:styleId="Sinopsis">
    <w:name w:val="Sinopsis"/>
    <w:basedOn w:val="Normal"/>
    <w:link w:val="SinopsisChar"/>
    <w:qFormat/>
    <w:rsid w:val="00D235A1"/>
    <w:pPr>
      <w:widowControl w:val="0"/>
      <w:tabs>
        <w:tab w:val="left" w:pos="1418"/>
      </w:tabs>
      <w:suppressAutoHyphens/>
      <w:spacing w:before="240" w:line="312" w:lineRule="auto"/>
      <w:ind w:left="1588" w:hanging="1588"/>
    </w:pPr>
    <w:rPr>
      <w:rFonts w:ascii="Verdana" w:eastAsia="Arial Unicode MS" w:hAnsi="Verdana" w:cs="Times New Roman"/>
      <w:kern w:val="1"/>
      <w:lang w:val="id-ID" w:eastAsia="id-ID"/>
    </w:rPr>
  </w:style>
  <w:style w:type="character" w:customStyle="1" w:styleId="JenjangChar">
    <w:name w:val="Jenjang Char"/>
    <w:basedOn w:val="DefaultParagraphFont"/>
    <w:link w:val="Jenjang"/>
    <w:rsid w:val="00D235A1"/>
    <w:rPr>
      <w:rFonts w:ascii="Verdana" w:eastAsia="Arial Unicode MS" w:hAnsi="Verdana" w:cs="Times New Roman"/>
      <w:kern w:val="1"/>
      <w:sz w:val="24"/>
      <w:szCs w:val="24"/>
      <w:lang w:eastAsia="id-ID"/>
    </w:rPr>
  </w:style>
  <w:style w:type="character" w:customStyle="1" w:styleId="SinopsisChar">
    <w:name w:val="Sinopsis Char"/>
    <w:basedOn w:val="DefaultParagraphFont"/>
    <w:link w:val="Sinopsis"/>
    <w:rsid w:val="00D235A1"/>
    <w:rPr>
      <w:rFonts w:ascii="Verdana" w:eastAsia="Arial Unicode MS" w:hAnsi="Verdana" w:cs="Times New Roman"/>
      <w:kern w:val="1"/>
      <w:sz w:val="24"/>
      <w:szCs w:val="24"/>
      <w:lang w:val="id-ID" w:eastAsia="id-ID"/>
    </w:rPr>
  </w:style>
  <w:style w:type="paragraph" w:customStyle="1" w:styleId="1">
    <w:name w:val="列出段落1"/>
    <w:basedOn w:val="Heading2"/>
    <w:uiPriority w:val="34"/>
    <w:qFormat/>
    <w:rsid w:val="00C30826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A7104"/>
    <w:rPr>
      <w:b/>
      <w:bCs/>
    </w:rPr>
  </w:style>
  <w:style w:type="character" w:customStyle="1" w:styleId="QuoteChar">
    <w:name w:val="Quote Char"/>
    <w:basedOn w:val="DefaultParagraphFont"/>
    <w:link w:val="Quote"/>
    <w:uiPriority w:val="29"/>
    <w:rsid w:val="00BA7104"/>
    <w:rPr>
      <w:rFonts w:ascii="Arial" w:hAnsi="Arial" w:cs="Arial"/>
      <w:b/>
      <w:bCs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65DC"/>
    <w:rPr>
      <w:rFonts w:ascii="Arial" w:hAnsi="Arial" w:cs="Arial"/>
      <w:b/>
      <w:color w:val="000000"/>
    </w:rPr>
  </w:style>
  <w:style w:type="paragraph" w:customStyle="1" w:styleId="JudulTengah">
    <w:name w:val="JudulTengah"/>
    <w:basedOn w:val="Jenjang"/>
    <w:link w:val="JudulTengahChar"/>
    <w:qFormat/>
    <w:rsid w:val="00C93D7B"/>
    <w:pPr>
      <w:jc w:val="center"/>
    </w:pPr>
    <w:rPr>
      <w:b/>
      <w:bCs/>
    </w:rPr>
  </w:style>
  <w:style w:type="character" w:customStyle="1" w:styleId="JudulTengahChar">
    <w:name w:val="JudulTengah Char"/>
    <w:basedOn w:val="JenjangChar"/>
    <w:link w:val="JudulTengah"/>
    <w:rsid w:val="00C93D7B"/>
    <w:rPr>
      <w:rFonts w:ascii="Verdana" w:eastAsia="Arial Unicode MS" w:hAnsi="Verdana" w:cs="Times New Roman"/>
      <w:b/>
      <w:bCs/>
      <w:kern w:val="1"/>
      <w:sz w:val="24"/>
      <w:szCs w:val="24"/>
      <w:lang w:eastAsia="id-ID"/>
    </w:rPr>
  </w:style>
  <w:style w:type="character" w:customStyle="1" w:styleId="fontstyle01">
    <w:name w:val="fontstyle01"/>
    <w:basedOn w:val="DefaultParagraphFont"/>
    <w:rsid w:val="00FE7F77"/>
    <w:rPr>
      <w:rFonts w:ascii="Segoe UI" w:hAnsi="Segoe UI" w:cs="Segoe UI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FE7F77"/>
    <w:rPr>
      <w:rFonts w:ascii="Segoe UI" w:hAnsi="Segoe UI" w:cs="Segoe UI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DefaultParagraphFont"/>
    <w:rsid w:val="007464BB"/>
    <w:rPr>
      <w:rFonts w:ascii="Segoe UI" w:hAnsi="Segoe UI" w:cs="Segoe UI" w:hint="default"/>
      <w:b w:val="0"/>
      <w:bCs w:val="0"/>
      <w:i/>
      <w:iCs/>
      <w:color w:val="00000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3B3CDA"/>
    <w:pPr>
      <w:tabs>
        <w:tab w:val="left" w:pos="284"/>
      </w:tabs>
      <w:ind w:left="284"/>
    </w:pPr>
    <w:rPr>
      <w:color w:val="00B0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512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02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8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45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20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67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17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%20Unikama%202016\Tesis%20ALI%20ISHAQ\Custom%20UI%20MS%20Word\OK%20-%20Proposal%20Revisi%20%20-%20AUTO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FDCA3F5F65449F959864CE42C306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FA549-848E-4FE3-92AA-223B103E191A}"/>
      </w:docPartPr>
      <w:docPartBody>
        <w:p w:rsidR="000850A3" w:rsidRDefault="00FD5EDF"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85CCBA3267BC421890D2F86A25E40A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B59E1-019C-4F35-B3DB-4AEAF7BFA3F8}"/>
      </w:docPartPr>
      <w:docPartBody>
        <w:p w:rsidR="000850A3" w:rsidRDefault="00FD5EDF"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D4B0104EC1D44574A5231CBAF5BC2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EF34B-FEC8-4A4A-B038-2399AF0B8C37}"/>
      </w:docPartPr>
      <w:docPartBody>
        <w:p w:rsidR="000850A3" w:rsidRDefault="000850A3" w:rsidP="000850A3">
          <w:pPr>
            <w:pStyle w:val="D4B0104EC1D44574A5231CBAF5BC2A6D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7DBC37D3A20D4DA9923610BD60A89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A813E-CB99-4CCE-97DD-40AA41CDA025}"/>
      </w:docPartPr>
      <w:docPartBody>
        <w:p w:rsidR="000850A3" w:rsidRDefault="000850A3" w:rsidP="000850A3">
          <w:pPr>
            <w:pStyle w:val="7DBC37D3A20D4DA9923610BD60A896FC"/>
          </w:pPr>
          <w:r w:rsidRPr="00050091">
            <w:rPr>
              <w:rStyle w:val="PlaceholderText"/>
            </w:rPr>
            <w:t>[Company Phone]</w:t>
          </w:r>
        </w:p>
      </w:docPartBody>
    </w:docPart>
    <w:docPart>
      <w:docPartPr>
        <w:name w:val="7BCD5D05B8CC4689A8710A96B6176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08D06-A8C9-4EF0-A22A-F46901263383}"/>
      </w:docPartPr>
      <w:docPartBody>
        <w:p w:rsidR="000850A3" w:rsidRDefault="000850A3" w:rsidP="000850A3">
          <w:pPr>
            <w:pStyle w:val="7BCD5D05B8CC4689A8710A96B6176B3F"/>
          </w:pPr>
          <w:r w:rsidRPr="00050091">
            <w:rPr>
              <w:rStyle w:val="PlaceholderText"/>
            </w:rPr>
            <w:t>[Company E-mail]</w:t>
          </w:r>
        </w:p>
      </w:docPartBody>
    </w:docPart>
    <w:docPart>
      <w:docPartPr>
        <w:name w:val="081740884D054F159B028D60D740F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DEA0D-B93E-45FD-8804-16998C19D21B}"/>
      </w:docPartPr>
      <w:docPartBody>
        <w:p w:rsidR="00D92B3B" w:rsidRDefault="00D92B3B" w:rsidP="00D92B3B">
          <w:pPr>
            <w:pStyle w:val="081740884D054F159B028D60D740F93A"/>
          </w:pPr>
          <w:r w:rsidRPr="00050091">
            <w:rPr>
              <w:rStyle w:val="PlaceholderText"/>
            </w:rPr>
            <w:t>[Company Address]</w:t>
          </w:r>
        </w:p>
      </w:docPartBody>
    </w:docPart>
    <w:docPart>
      <w:docPartPr>
        <w:name w:val="68E182FF97674E3E8362E2F597F98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79336-F0A6-4D32-8044-72DAA4E9B183}"/>
      </w:docPartPr>
      <w:docPartBody>
        <w:p w:rsidR="00CB51D6" w:rsidRDefault="0093736E" w:rsidP="0093736E">
          <w:pPr>
            <w:pStyle w:val="68E182FF97674E3E8362E2F597F980B5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B7F6CEC141174C4481B4644C8B7C0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E6E9D5-496E-4D4F-AF97-C53360DBACC1}"/>
      </w:docPartPr>
      <w:docPartBody>
        <w:p w:rsidR="00CB51D6" w:rsidRDefault="0093736E" w:rsidP="0093736E">
          <w:pPr>
            <w:pStyle w:val="B7F6CEC141174C4481B4644C8B7C0615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50F75A0C433B47339624DF86A2AE6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63CCB7-E196-4011-8A2D-0EF66ABC4E28}"/>
      </w:docPartPr>
      <w:docPartBody>
        <w:p w:rsidR="00CB51D6" w:rsidRDefault="0093736E" w:rsidP="0093736E">
          <w:pPr>
            <w:pStyle w:val="50F75A0C433B47339624DF86A2AE6816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C0544A4AE0914573BC207F969BEA8C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7B8F9-5A82-47F1-B598-D8A934D1030D}"/>
      </w:docPartPr>
      <w:docPartBody>
        <w:p w:rsidR="00CB51D6" w:rsidRDefault="0093736E" w:rsidP="0093736E">
          <w:pPr>
            <w:pStyle w:val="C0544A4AE0914573BC207F969BEA8CAD"/>
          </w:pPr>
          <w:r w:rsidRPr="00050091">
            <w:rPr>
              <w:rStyle w:val="PlaceholderText"/>
            </w:rPr>
            <w:t>[Company E-mail]</w:t>
          </w:r>
        </w:p>
      </w:docPartBody>
    </w:docPart>
    <w:docPart>
      <w:docPartPr>
        <w:name w:val="5482D25A06864E178B20795011408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0E4F3-E839-4B35-9A4C-B7D364E09B4A}"/>
      </w:docPartPr>
      <w:docPartBody>
        <w:p w:rsidR="00CB51D6" w:rsidRDefault="0093736E" w:rsidP="0093736E">
          <w:pPr>
            <w:pStyle w:val="5482D25A06864E178B20795011408365"/>
          </w:pPr>
          <w:r w:rsidRPr="00050091">
            <w:rPr>
              <w:rStyle w:val="PlaceholderText"/>
            </w:rPr>
            <w:t>[Company Phone]</w:t>
          </w:r>
        </w:p>
      </w:docPartBody>
    </w:docPart>
    <w:docPart>
      <w:docPartPr>
        <w:name w:val="338362B830154AA88A59D44664BD7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E90EF-A968-4D83-BFA0-8DDBC91CB52B}"/>
      </w:docPartPr>
      <w:docPartBody>
        <w:p w:rsidR="00CB51D6" w:rsidRDefault="0093736E" w:rsidP="0093736E">
          <w:pPr>
            <w:pStyle w:val="338362B830154AA88A59D44664BD7415"/>
          </w:pPr>
          <w:r w:rsidRPr="00050091">
            <w:rPr>
              <w:rStyle w:val="PlaceholderText"/>
            </w:rPr>
            <w:t>[Company Address]</w:t>
          </w:r>
        </w:p>
      </w:docPartBody>
    </w:docPart>
    <w:docPart>
      <w:docPartPr>
        <w:name w:val="566A191B70194F49A224A1BBD0958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88C02E-CE37-48E8-947C-E425AAAD0A75}"/>
      </w:docPartPr>
      <w:docPartBody>
        <w:p w:rsidR="00CB51D6" w:rsidRDefault="0093736E" w:rsidP="0093736E">
          <w:pPr>
            <w:pStyle w:val="566A191B70194F49A224A1BBD0958BE0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9C07B3F51FF94ABC9D3296A973195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12CC39-75C4-4CBA-8497-23709C9E2BFE}"/>
      </w:docPartPr>
      <w:docPartBody>
        <w:p w:rsidR="00CB51D6" w:rsidRDefault="0093736E" w:rsidP="0093736E">
          <w:pPr>
            <w:pStyle w:val="9C07B3F51FF94ABC9D3296A973195BD1"/>
          </w:pPr>
          <w:r w:rsidRPr="00050091">
            <w:rPr>
              <w:rStyle w:val="PlaceholderText"/>
            </w:rPr>
            <w:t>[Comments]</w:t>
          </w:r>
        </w:p>
      </w:docPartBody>
    </w:docPart>
    <w:docPart>
      <w:docPartPr>
        <w:name w:val="14EE1C4667AE44F7B67AD134E8EE76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AEFE3-73A7-4E02-AED8-2685BDA441F3}"/>
      </w:docPartPr>
      <w:docPartBody>
        <w:p w:rsidR="00CB51D6" w:rsidRDefault="0093736E" w:rsidP="0093736E">
          <w:pPr>
            <w:pStyle w:val="14EE1C4667AE44F7B67AD134E8EE769E"/>
          </w:pPr>
          <w:r w:rsidRPr="00050091">
            <w:rPr>
              <w:rStyle w:val="PlaceholderText"/>
            </w:rPr>
            <w:t>[Author]</w:t>
          </w:r>
        </w:p>
      </w:docPartBody>
    </w:docPart>
    <w:docPart>
      <w:docPartPr>
        <w:name w:val="C9F5061AEFF24D24A279BDFDC992D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5E4CBE-D9A7-44FF-94AC-E40E054556AF}"/>
      </w:docPartPr>
      <w:docPartBody>
        <w:p w:rsidR="00CB51D6" w:rsidRDefault="0093736E" w:rsidP="0093736E">
          <w:pPr>
            <w:pStyle w:val="C9F5061AEFF24D24A279BDFDC992DDA5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69E19EBF8D9D47CA97F3B4B831FFA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838B0-728D-40D6-9C29-190E31223721}"/>
      </w:docPartPr>
      <w:docPartBody>
        <w:p w:rsidR="003F1E7A" w:rsidRDefault="003351FC" w:rsidP="003351FC">
          <w:pPr>
            <w:pStyle w:val="69E19EBF8D9D47CA97F3B4B831FFAEF6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B25B32BE90BF4C23BB7999BD558066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B149A-BD26-4000-AC38-1BBEE6317B4F}"/>
      </w:docPartPr>
      <w:docPartBody>
        <w:p w:rsidR="003F1E7A" w:rsidRDefault="003351FC" w:rsidP="003351FC">
          <w:pPr>
            <w:pStyle w:val="B25B32BE90BF4C23BB7999BD55806671"/>
          </w:pPr>
          <w:r w:rsidRPr="00050091">
            <w:rPr>
              <w:rStyle w:val="PlaceholderText"/>
            </w:rPr>
            <w:t>[Company]</w:t>
          </w:r>
        </w:p>
      </w:docPartBody>
    </w:docPart>
    <w:docPart>
      <w:docPartPr>
        <w:name w:val="6F4C09DD8CE544BB90E9B89444BC1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DCD74-2B39-488B-959A-C37CCD39684A}"/>
      </w:docPartPr>
      <w:docPartBody>
        <w:p w:rsidR="00673FFF" w:rsidRDefault="00C82640" w:rsidP="00C82640">
          <w:pPr>
            <w:pStyle w:val="6F4C09DD8CE544BB90E9B89444BC1B28"/>
          </w:pPr>
          <w:r w:rsidRPr="00C50AE1">
            <w:rPr>
              <w:rStyle w:val="PlaceholderText"/>
            </w:rPr>
            <w:t>[Company]</w:t>
          </w:r>
        </w:p>
      </w:docPartBody>
    </w:docPart>
    <w:docPart>
      <w:docPartPr>
        <w:name w:val="06C2BC7566F54E549AE2087019D9E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895D6-B0FB-47E2-B0DC-98DF71807289}"/>
      </w:docPartPr>
      <w:docPartBody>
        <w:p w:rsidR="00673FFF" w:rsidRDefault="00C82640" w:rsidP="00C82640">
          <w:pPr>
            <w:pStyle w:val="06C2BC7566F54E549AE2087019D9EA2F"/>
          </w:pPr>
          <w:r w:rsidRPr="00050091">
            <w:rPr>
              <w:rStyle w:val="PlaceholderText"/>
            </w:rPr>
            <w:t>[Subject]</w:t>
          </w:r>
        </w:p>
      </w:docPartBody>
    </w:docPart>
    <w:docPart>
      <w:docPartPr>
        <w:name w:val="7B70D3833314472BBE4BBF9468FD4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A93EBC-9165-40B5-B063-0E2A03548C90}"/>
      </w:docPartPr>
      <w:docPartBody>
        <w:p w:rsidR="00673FFF" w:rsidRDefault="00C82640" w:rsidP="00C82640">
          <w:pPr>
            <w:pStyle w:val="7B70D3833314472BBE4BBF9468FD448F"/>
          </w:pPr>
          <w:r w:rsidRPr="00680965">
            <w:rPr>
              <w:rStyle w:val="PlaceholderText"/>
            </w:rPr>
            <w:t>[Subject]</w:t>
          </w:r>
        </w:p>
      </w:docPartBody>
    </w:docPart>
    <w:docPart>
      <w:docPartPr>
        <w:name w:val="0A17949485B74471AD31CE7781102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4146C0-7817-44B2-B13A-D056F66B2445}"/>
      </w:docPartPr>
      <w:docPartBody>
        <w:p w:rsidR="00673FFF" w:rsidRDefault="00C82640" w:rsidP="00C82640">
          <w:pPr>
            <w:pStyle w:val="0A17949485B74471AD31CE77811020F9"/>
          </w:pPr>
          <w:r w:rsidRPr="00C50AE1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ticulat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176D"/>
    <w:rsid w:val="0002109A"/>
    <w:rsid w:val="000222BB"/>
    <w:rsid w:val="00024CD3"/>
    <w:rsid w:val="0007176D"/>
    <w:rsid w:val="000850A3"/>
    <w:rsid w:val="000C1971"/>
    <w:rsid w:val="000D5505"/>
    <w:rsid w:val="00130AA1"/>
    <w:rsid w:val="001312C3"/>
    <w:rsid w:val="001857BF"/>
    <w:rsid w:val="001A6F32"/>
    <w:rsid w:val="001D1902"/>
    <w:rsid w:val="0024448C"/>
    <w:rsid w:val="002541D6"/>
    <w:rsid w:val="002602DE"/>
    <w:rsid w:val="002A2A01"/>
    <w:rsid w:val="003351FC"/>
    <w:rsid w:val="0036413C"/>
    <w:rsid w:val="00373085"/>
    <w:rsid w:val="003D6AA7"/>
    <w:rsid w:val="003E0A8F"/>
    <w:rsid w:val="003F1E7A"/>
    <w:rsid w:val="004254D1"/>
    <w:rsid w:val="005000EA"/>
    <w:rsid w:val="00564B7A"/>
    <w:rsid w:val="005658D6"/>
    <w:rsid w:val="00583EA9"/>
    <w:rsid w:val="00585862"/>
    <w:rsid w:val="005969FF"/>
    <w:rsid w:val="005C1B28"/>
    <w:rsid w:val="0063232E"/>
    <w:rsid w:val="006650ED"/>
    <w:rsid w:val="00673FFF"/>
    <w:rsid w:val="00702983"/>
    <w:rsid w:val="007E0DB0"/>
    <w:rsid w:val="007E76E8"/>
    <w:rsid w:val="00832DB2"/>
    <w:rsid w:val="008D0650"/>
    <w:rsid w:val="00925FF3"/>
    <w:rsid w:val="0093736E"/>
    <w:rsid w:val="0097320B"/>
    <w:rsid w:val="009743BD"/>
    <w:rsid w:val="009A1038"/>
    <w:rsid w:val="009E0C40"/>
    <w:rsid w:val="00A01A52"/>
    <w:rsid w:val="00A03E79"/>
    <w:rsid w:val="00A14826"/>
    <w:rsid w:val="00A2710E"/>
    <w:rsid w:val="00A3621D"/>
    <w:rsid w:val="00A6472C"/>
    <w:rsid w:val="00AC2B53"/>
    <w:rsid w:val="00AD709A"/>
    <w:rsid w:val="00B31BC5"/>
    <w:rsid w:val="00B57289"/>
    <w:rsid w:val="00C0173D"/>
    <w:rsid w:val="00C55579"/>
    <w:rsid w:val="00C707AE"/>
    <w:rsid w:val="00C74600"/>
    <w:rsid w:val="00C74C1E"/>
    <w:rsid w:val="00C82640"/>
    <w:rsid w:val="00C9682C"/>
    <w:rsid w:val="00CB347A"/>
    <w:rsid w:val="00CB51D6"/>
    <w:rsid w:val="00CE0FA9"/>
    <w:rsid w:val="00D527CA"/>
    <w:rsid w:val="00D66DB2"/>
    <w:rsid w:val="00D83350"/>
    <w:rsid w:val="00D92B3B"/>
    <w:rsid w:val="00DA40B7"/>
    <w:rsid w:val="00DC7D95"/>
    <w:rsid w:val="00DD0477"/>
    <w:rsid w:val="00DF3343"/>
    <w:rsid w:val="00E04E8A"/>
    <w:rsid w:val="00E07CF6"/>
    <w:rsid w:val="00E33DF7"/>
    <w:rsid w:val="00E46EB7"/>
    <w:rsid w:val="00E549DA"/>
    <w:rsid w:val="00E9234A"/>
    <w:rsid w:val="00ED4543"/>
    <w:rsid w:val="00EF0AED"/>
    <w:rsid w:val="00F02D8A"/>
    <w:rsid w:val="00F3742F"/>
    <w:rsid w:val="00F75667"/>
    <w:rsid w:val="00FD0823"/>
    <w:rsid w:val="00FD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2640"/>
    <w:rPr>
      <w:color w:val="808080"/>
    </w:rPr>
  </w:style>
  <w:style w:type="paragraph" w:customStyle="1" w:styleId="B9A47240A3A8440D9048478CD24227CE">
    <w:name w:val="B9A47240A3A8440D9048478CD24227CE"/>
  </w:style>
  <w:style w:type="paragraph" w:customStyle="1" w:styleId="2590EE03A6454C6E8EDED642B7788771">
    <w:name w:val="2590EE03A6454C6E8EDED642B7788771"/>
  </w:style>
  <w:style w:type="paragraph" w:customStyle="1" w:styleId="9470A670995D4B0CABD201119ED055A7">
    <w:name w:val="9470A670995D4B0CABD201119ED055A7"/>
  </w:style>
  <w:style w:type="paragraph" w:customStyle="1" w:styleId="473379DE182A4592A6C6918895AF263E">
    <w:name w:val="473379DE182A4592A6C6918895AF263E"/>
  </w:style>
  <w:style w:type="paragraph" w:customStyle="1" w:styleId="B38A358D6C124C689EEE344FA0708D0E">
    <w:name w:val="B38A358D6C124C689EEE344FA0708D0E"/>
  </w:style>
  <w:style w:type="paragraph" w:customStyle="1" w:styleId="A067A945A9DD4CA6A946B76079CA6255">
    <w:name w:val="A067A945A9DD4CA6A946B76079CA6255"/>
  </w:style>
  <w:style w:type="paragraph" w:customStyle="1" w:styleId="457BE32219174BF480DBB5F4F9E0753F">
    <w:name w:val="457BE32219174BF480DBB5F4F9E0753F"/>
  </w:style>
  <w:style w:type="paragraph" w:customStyle="1" w:styleId="F4AB456DAB1544DD93F8051F157F15BC">
    <w:name w:val="F4AB456DAB1544DD93F8051F157F15BC"/>
  </w:style>
  <w:style w:type="paragraph" w:customStyle="1" w:styleId="BC46624BB2364B2B8A2BB56B1DE67BA7">
    <w:name w:val="BC46624BB2364B2B8A2BB56B1DE67BA7"/>
  </w:style>
  <w:style w:type="paragraph" w:customStyle="1" w:styleId="699E7C1488804B09B86B9750C1088E74">
    <w:name w:val="699E7C1488804B09B86B9750C1088E74"/>
  </w:style>
  <w:style w:type="paragraph" w:customStyle="1" w:styleId="70F1F5D080F94593B88EFB3A9F16F0F8">
    <w:name w:val="70F1F5D080F94593B88EFB3A9F16F0F8"/>
  </w:style>
  <w:style w:type="paragraph" w:customStyle="1" w:styleId="F7C873335BD943238AA91CEDF8FD70FB">
    <w:name w:val="F7C873335BD943238AA91CEDF8FD70FB"/>
  </w:style>
  <w:style w:type="paragraph" w:customStyle="1" w:styleId="6BA99064E4004119B179EBD6AE8F2FB3">
    <w:name w:val="6BA99064E4004119B179EBD6AE8F2FB3"/>
  </w:style>
  <w:style w:type="paragraph" w:customStyle="1" w:styleId="8994A9D46DB54398AC03D9674C7DCC9B">
    <w:name w:val="8994A9D46DB54398AC03D9674C7DCC9B"/>
  </w:style>
  <w:style w:type="paragraph" w:customStyle="1" w:styleId="A0A56439CCD54954B64CFA467F17F2A3">
    <w:name w:val="A0A56439CCD54954B64CFA467F17F2A3"/>
  </w:style>
  <w:style w:type="paragraph" w:customStyle="1" w:styleId="832774FCFAC542B3AD32D5B3F52E154F">
    <w:name w:val="832774FCFAC542B3AD32D5B3F52E154F"/>
  </w:style>
  <w:style w:type="paragraph" w:customStyle="1" w:styleId="142C380D83B14086BF3BD643204DB43F">
    <w:name w:val="142C380D83B14086BF3BD643204DB43F"/>
  </w:style>
  <w:style w:type="paragraph" w:customStyle="1" w:styleId="7CBC3EA10041480B850C882F9DF16D49">
    <w:name w:val="7CBC3EA10041480B850C882F9DF16D49"/>
  </w:style>
  <w:style w:type="paragraph" w:customStyle="1" w:styleId="4D556BD34C374AE6AF6C60332622F8BC">
    <w:name w:val="4D556BD34C374AE6AF6C60332622F8BC"/>
  </w:style>
  <w:style w:type="paragraph" w:customStyle="1" w:styleId="93E02FF770714579B58CCF24F87B6F1D">
    <w:name w:val="93E02FF770714579B58CCF24F87B6F1D"/>
  </w:style>
  <w:style w:type="paragraph" w:customStyle="1" w:styleId="5A22ED195C3A466985D55B25F010E7A3">
    <w:name w:val="5A22ED195C3A466985D55B25F010E7A3"/>
  </w:style>
  <w:style w:type="paragraph" w:customStyle="1" w:styleId="71AF80EC8B324E84A6DF5FAC06C55CFD">
    <w:name w:val="71AF80EC8B324E84A6DF5FAC06C55CFD"/>
  </w:style>
  <w:style w:type="paragraph" w:customStyle="1" w:styleId="233C0AB1E05B41B380F6537B74D6D482">
    <w:name w:val="233C0AB1E05B41B380F6537B74D6D482"/>
  </w:style>
  <w:style w:type="paragraph" w:customStyle="1" w:styleId="CDFCC5A222884B9AA1AE07BEE0601DB3">
    <w:name w:val="CDFCC5A222884B9AA1AE07BEE0601DB3"/>
  </w:style>
  <w:style w:type="paragraph" w:customStyle="1" w:styleId="0B73B41AE6834267B554381490500C3A">
    <w:name w:val="0B73B41AE6834267B554381490500C3A"/>
  </w:style>
  <w:style w:type="paragraph" w:customStyle="1" w:styleId="B07B1D3A5B2B4A539F303518BA871ADA">
    <w:name w:val="B07B1D3A5B2B4A539F303518BA871ADA"/>
  </w:style>
  <w:style w:type="paragraph" w:customStyle="1" w:styleId="5C0FC49C21C64E56ABA7BD434E99AB60">
    <w:name w:val="5C0FC49C21C64E56ABA7BD434E99AB60"/>
  </w:style>
  <w:style w:type="paragraph" w:customStyle="1" w:styleId="1092FA466F7F465EA7C163E9D06389E9">
    <w:name w:val="1092FA466F7F465EA7C163E9D06389E9"/>
  </w:style>
  <w:style w:type="paragraph" w:customStyle="1" w:styleId="0B5D188008AF4AD195DA6B50B2E4558C">
    <w:name w:val="0B5D188008AF4AD195DA6B50B2E4558C"/>
  </w:style>
  <w:style w:type="paragraph" w:customStyle="1" w:styleId="24DA8C6098A848CC96EAD8251763F86B">
    <w:name w:val="24DA8C6098A848CC96EAD8251763F86B"/>
  </w:style>
  <w:style w:type="paragraph" w:customStyle="1" w:styleId="D38494D58B6A47BBA368351B5A6E3E83">
    <w:name w:val="D38494D58B6A47BBA368351B5A6E3E83"/>
  </w:style>
  <w:style w:type="paragraph" w:customStyle="1" w:styleId="7BFDFD83B254489E9A0B64CB254DE0FB">
    <w:name w:val="7BFDFD83B254489E9A0B64CB254DE0FB"/>
  </w:style>
  <w:style w:type="paragraph" w:customStyle="1" w:styleId="EB7C47FB93A5424D964A66A003BB068B">
    <w:name w:val="EB7C47FB93A5424D964A66A003BB068B"/>
  </w:style>
  <w:style w:type="paragraph" w:customStyle="1" w:styleId="E6A83ABED7744A548C995CF264EA295F">
    <w:name w:val="E6A83ABED7744A548C995CF264EA295F"/>
  </w:style>
  <w:style w:type="paragraph" w:customStyle="1" w:styleId="6214506FCAB24F13831CDB1A6D41C019">
    <w:name w:val="6214506FCAB24F13831CDB1A6D41C019"/>
  </w:style>
  <w:style w:type="paragraph" w:customStyle="1" w:styleId="CB9F94BF66274404B22B963B4E37BCAC">
    <w:name w:val="CB9F94BF66274404B22B963B4E37BCAC"/>
  </w:style>
  <w:style w:type="paragraph" w:customStyle="1" w:styleId="B802A2AD394D472D8C8320C1163A708D">
    <w:name w:val="B802A2AD394D472D8C8320C1163A708D"/>
  </w:style>
  <w:style w:type="paragraph" w:customStyle="1" w:styleId="7A25A899633144BEAEA3BEC0D280E5C4">
    <w:name w:val="7A25A899633144BEAEA3BEC0D280E5C4"/>
  </w:style>
  <w:style w:type="paragraph" w:customStyle="1" w:styleId="76C02EB384D54E7B8631D3E82A3F98C9">
    <w:name w:val="76C02EB384D54E7B8631D3E82A3F98C9"/>
  </w:style>
  <w:style w:type="paragraph" w:customStyle="1" w:styleId="BF0BC3FE42B545ADBC83ADF4301B8C9E">
    <w:name w:val="BF0BC3FE42B545ADBC83ADF4301B8C9E"/>
  </w:style>
  <w:style w:type="paragraph" w:customStyle="1" w:styleId="0F0E77DDA2714CED82D9CDB4773BB243">
    <w:name w:val="0F0E77DDA2714CED82D9CDB4773BB243"/>
  </w:style>
  <w:style w:type="paragraph" w:customStyle="1" w:styleId="AC88E3E6D84B42D3ABCE730BCF2DE5CE">
    <w:name w:val="AC88E3E6D84B42D3ABCE730BCF2DE5CE"/>
  </w:style>
  <w:style w:type="paragraph" w:customStyle="1" w:styleId="DE1B79F1A9CB47ECAC7EA15E172BB1B1">
    <w:name w:val="DE1B79F1A9CB47ECAC7EA15E172BB1B1"/>
  </w:style>
  <w:style w:type="paragraph" w:customStyle="1" w:styleId="27E0A08631B44D61BE6C7F16F00645D9">
    <w:name w:val="27E0A08631B44D61BE6C7F16F00645D9"/>
  </w:style>
  <w:style w:type="paragraph" w:customStyle="1" w:styleId="608F4B2E64F8428C902CDBEFF1673086">
    <w:name w:val="608F4B2E64F8428C902CDBEFF1673086"/>
  </w:style>
  <w:style w:type="paragraph" w:customStyle="1" w:styleId="38FD2DB018074FA39B1A18C55CB9F446">
    <w:name w:val="38FD2DB018074FA39B1A18C55CB9F446"/>
  </w:style>
  <w:style w:type="paragraph" w:customStyle="1" w:styleId="40EEB3AD79C7465ABDF163FC8A4A3193">
    <w:name w:val="40EEB3AD79C7465ABDF163FC8A4A3193"/>
  </w:style>
  <w:style w:type="paragraph" w:customStyle="1" w:styleId="B0E87A8CE6FF4AE6ACD2037EE3A6A9F0">
    <w:name w:val="B0E87A8CE6FF4AE6ACD2037EE3A6A9F0"/>
  </w:style>
  <w:style w:type="paragraph" w:customStyle="1" w:styleId="BB558FDA3A27430C9A8B2E71F70B52C1">
    <w:name w:val="BB558FDA3A27430C9A8B2E71F70B52C1"/>
  </w:style>
  <w:style w:type="paragraph" w:customStyle="1" w:styleId="4EF2CE658A904DD49F5A2B267D749861">
    <w:name w:val="4EF2CE658A904DD49F5A2B267D749861"/>
  </w:style>
  <w:style w:type="paragraph" w:customStyle="1" w:styleId="423A022CA0DE4A2DBCDD94991C2FA4D3">
    <w:name w:val="423A022CA0DE4A2DBCDD94991C2FA4D3"/>
  </w:style>
  <w:style w:type="paragraph" w:customStyle="1" w:styleId="0EC52C041C1E412AB546E504C3DAC04D">
    <w:name w:val="0EC52C041C1E412AB546E504C3DAC04D"/>
  </w:style>
  <w:style w:type="paragraph" w:customStyle="1" w:styleId="500439559593494990C76B9DB5FD7844">
    <w:name w:val="500439559593494990C76B9DB5FD7844"/>
  </w:style>
  <w:style w:type="paragraph" w:customStyle="1" w:styleId="EB688E27BD8E40DBB3D111E18F5E6314">
    <w:name w:val="EB688E27BD8E40DBB3D111E18F5E6314"/>
  </w:style>
  <w:style w:type="paragraph" w:customStyle="1" w:styleId="5E3D6588605F4C2B9BB2BE1AA6EAE83B">
    <w:name w:val="5E3D6588605F4C2B9BB2BE1AA6EAE83B"/>
  </w:style>
  <w:style w:type="paragraph" w:customStyle="1" w:styleId="FE9A4AE0B62C490AA407539A8FEF05A6">
    <w:name w:val="FE9A4AE0B62C490AA407539A8FEF05A6"/>
  </w:style>
  <w:style w:type="paragraph" w:customStyle="1" w:styleId="FEE7D7B02633434DA9EAD81B2D242029">
    <w:name w:val="FEE7D7B02633434DA9EAD81B2D242029"/>
  </w:style>
  <w:style w:type="paragraph" w:customStyle="1" w:styleId="8EBCF1BBB1434F3198BEF10D3AF82547">
    <w:name w:val="8EBCF1BBB1434F3198BEF10D3AF82547"/>
  </w:style>
  <w:style w:type="paragraph" w:customStyle="1" w:styleId="3C69B6AB27304B479290E727A346D309">
    <w:name w:val="3C69B6AB27304B479290E727A346D309"/>
  </w:style>
  <w:style w:type="paragraph" w:customStyle="1" w:styleId="2BBAC65A53DA45329B9FE678F5B57642">
    <w:name w:val="2BBAC65A53DA45329B9FE678F5B57642"/>
  </w:style>
  <w:style w:type="paragraph" w:customStyle="1" w:styleId="C03DCD6130754BDD998EC8399FBDEE7F">
    <w:name w:val="C03DCD6130754BDD998EC8399FBDEE7F"/>
  </w:style>
  <w:style w:type="paragraph" w:customStyle="1" w:styleId="4A9E5797DF104E4990187D43B5958675">
    <w:name w:val="4A9E5797DF104E4990187D43B5958675"/>
  </w:style>
  <w:style w:type="paragraph" w:customStyle="1" w:styleId="DE50D41B58744032BCD467F3D6C85400">
    <w:name w:val="DE50D41B58744032BCD467F3D6C85400"/>
    <w:rsid w:val="001D1902"/>
  </w:style>
  <w:style w:type="paragraph" w:customStyle="1" w:styleId="511864946162460396FC365329D0BE29">
    <w:name w:val="511864946162460396FC365329D0BE29"/>
    <w:rsid w:val="001D1902"/>
  </w:style>
  <w:style w:type="paragraph" w:customStyle="1" w:styleId="80B92A40E20148BEAE544ACB92CE42BF">
    <w:name w:val="80B92A40E20148BEAE544ACB92CE42BF"/>
    <w:rsid w:val="001D1902"/>
  </w:style>
  <w:style w:type="paragraph" w:customStyle="1" w:styleId="F9DF83F71B074733A1D5C5D4D091342A">
    <w:name w:val="F9DF83F71B074733A1D5C5D4D091342A"/>
    <w:rsid w:val="001D1902"/>
  </w:style>
  <w:style w:type="paragraph" w:customStyle="1" w:styleId="EAE3B345A3B447A59B9ADD917115B2EA">
    <w:name w:val="EAE3B345A3B447A59B9ADD917115B2EA"/>
    <w:rsid w:val="001D1902"/>
  </w:style>
  <w:style w:type="paragraph" w:customStyle="1" w:styleId="C1A791BE47944D15A7421636E1A0E44D">
    <w:name w:val="C1A791BE47944D15A7421636E1A0E44D"/>
    <w:rsid w:val="001D1902"/>
  </w:style>
  <w:style w:type="paragraph" w:customStyle="1" w:styleId="AAE89540BCAA41448002A03EDFFCC2AD">
    <w:name w:val="AAE89540BCAA41448002A03EDFFCC2AD"/>
    <w:rsid w:val="001D1902"/>
  </w:style>
  <w:style w:type="paragraph" w:customStyle="1" w:styleId="CC56D01558FF43339E69FEE7FE6CD39E">
    <w:name w:val="CC56D01558FF43339E69FEE7FE6CD39E"/>
    <w:rsid w:val="001D1902"/>
  </w:style>
  <w:style w:type="paragraph" w:customStyle="1" w:styleId="B8F453C050B84DF3A85CE3B4E6E0DDFC">
    <w:name w:val="B8F453C050B84DF3A85CE3B4E6E0DDFC"/>
    <w:rsid w:val="001D1902"/>
  </w:style>
  <w:style w:type="paragraph" w:customStyle="1" w:styleId="9D15D09E447D410193F8D52CA041DB61">
    <w:name w:val="9D15D09E447D410193F8D52CA041DB61"/>
    <w:rsid w:val="001D1902"/>
  </w:style>
  <w:style w:type="paragraph" w:customStyle="1" w:styleId="CE9F08D2C7574EE48FD6D742F3AA4EE5">
    <w:name w:val="CE9F08D2C7574EE48FD6D742F3AA4EE5"/>
    <w:rsid w:val="001D1902"/>
  </w:style>
  <w:style w:type="paragraph" w:customStyle="1" w:styleId="916DDEEBB78D476CA827E07F1AC93B85">
    <w:name w:val="916DDEEBB78D476CA827E07F1AC93B85"/>
    <w:rsid w:val="001D1902"/>
  </w:style>
  <w:style w:type="paragraph" w:customStyle="1" w:styleId="EB7FE3507BCD4A37B3576E26A32E252F">
    <w:name w:val="EB7FE3507BCD4A37B3576E26A32E252F"/>
    <w:rsid w:val="001D1902"/>
  </w:style>
  <w:style w:type="paragraph" w:customStyle="1" w:styleId="C9DB97320D0648EB9F371FF5186A2C13">
    <w:name w:val="C9DB97320D0648EB9F371FF5186A2C13"/>
    <w:rsid w:val="001D1902"/>
  </w:style>
  <w:style w:type="paragraph" w:customStyle="1" w:styleId="A0FB6285ACDE487A8E8295923839D468">
    <w:name w:val="A0FB6285ACDE487A8E8295923839D468"/>
    <w:rsid w:val="001D1902"/>
  </w:style>
  <w:style w:type="paragraph" w:customStyle="1" w:styleId="324FA37C64C347F3A93B2FDE51354DD8">
    <w:name w:val="324FA37C64C347F3A93B2FDE51354DD8"/>
    <w:rsid w:val="001D1902"/>
  </w:style>
  <w:style w:type="paragraph" w:customStyle="1" w:styleId="CECDFC55946C495FB0B434619348A0EE">
    <w:name w:val="CECDFC55946C495FB0B434619348A0EE"/>
    <w:rsid w:val="001D1902"/>
  </w:style>
  <w:style w:type="paragraph" w:customStyle="1" w:styleId="5A76DEB2645C4EC1A11A45487291FF0E">
    <w:name w:val="5A76DEB2645C4EC1A11A45487291FF0E"/>
    <w:rsid w:val="001D1902"/>
  </w:style>
  <w:style w:type="paragraph" w:customStyle="1" w:styleId="7D107ECFF4884609815B0623687BDE13">
    <w:name w:val="7D107ECFF4884609815B0623687BDE13"/>
    <w:rsid w:val="001D1902"/>
  </w:style>
  <w:style w:type="paragraph" w:customStyle="1" w:styleId="9A655097E0B94FF48F35C80483D6A513">
    <w:name w:val="9A655097E0B94FF48F35C80483D6A513"/>
    <w:rsid w:val="001D1902"/>
  </w:style>
  <w:style w:type="paragraph" w:customStyle="1" w:styleId="3D2B98414E5249BDB1153E731302E126">
    <w:name w:val="3D2B98414E5249BDB1153E731302E126"/>
    <w:rsid w:val="001D1902"/>
  </w:style>
  <w:style w:type="paragraph" w:customStyle="1" w:styleId="BE5524FA05B94E3498858F84BC7D0706">
    <w:name w:val="BE5524FA05B94E3498858F84BC7D0706"/>
    <w:rsid w:val="001D1902"/>
  </w:style>
  <w:style w:type="paragraph" w:customStyle="1" w:styleId="8ABE64E4DEB4478CBA2D6A41D50FF0BE">
    <w:name w:val="8ABE64E4DEB4478CBA2D6A41D50FF0BE"/>
    <w:rsid w:val="001D1902"/>
  </w:style>
  <w:style w:type="paragraph" w:customStyle="1" w:styleId="0B8AD1BC9BA04213903A79C7E26BC2FB">
    <w:name w:val="0B8AD1BC9BA04213903A79C7E26BC2FB"/>
    <w:rsid w:val="001D1902"/>
  </w:style>
  <w:style w:type="paragraph" w:customStyle="1" w:styleId="E987F0119C274D9DA9A8D8633B4E8573">
    <w:name w:val="E987F0119C274D9DA9A8D8633B4E8573"/>
    <w:rsid w:val="001D1902"/>
  </w:style>
  <w:style w:type="paragraph" w:customStyle="1" w:styleId="BD71BED9EBB34DD8BD29618C91532F48">
    <w:name w:val="BD71BED9EBB34DD8BD29618C91532F48"/>
    <w:rsid w:val="001D1902"/>
  </w:style>
  <w:style w:type="paragraph" w:customStyle="1" w:styleId="DAE7EB84DB4D426EB710D0BF45E54309">
    <w:name w:val="DAE7EB84DB4D426EB710D0BF45E54309"/>
    <w:rsid w:val="001D1902"/>
  </w:style>
  <w:style w:type="paragraph" w:customStyle="1" w:styleId="8355AC54F65B4DEE97D41D2993DB5697">
    <w:name w:val="8355AC54F65B4DEE97D41D2993DB5697"/>
    <w:rsid w:val="001D1902"/>
  </w:style>
  <w:style w:type="paragraph" w:customStyle="1" w:styleId="A0EE3EB40C8342C9887E30D97FF881E4">
    <w:name w:val="A0EE3EB40C8342C9887E30D97FF881E4"/>
    <w:rsid w:val="001D1902"/>
  </w:style>
  <w:style w:type="paragraph" w:customStyle="1" w:styleId="77AECFB08B9C45A7927C1DA6EAEF316F">
    <w:name w:val="77AECFB08B9C45A7927C1DA6EAEF316F"/>
    <w:rsid w:val="001D1902"/>
  </w:style>
  <w:style w:type="paragraph" w:customStyle="1" w:styleId="43D9B08EDC654122B6CC7057416DF7F9">
    <w:name w:val="43D9B08EDC654122B6CC7057416DF7F9"/>
    <w:rsid w:val="001D1902"/>
  </w:style>
  <w:style w:type="paragraph" w:customStyle="1" w:styleId="3B14618D0FD646FE944859C525845E21">
    <w:name w:val="3B14618D0FD646FE944859C525845E21"/>
    <w:rsid w:val="001D1902"/>
  </w:style>
  <w:style w:type="paragraph" w:customStyle="1" w:styleId="14DE4C4DACAE4F30BFFF731B757BB071">
    <w:name w:val="14DE4C4DACAE4F30BFFF731B757BB071"/>
    <w:rsid w:val="001D1902"/>
  </w:style>
  <w:style w:type="paragraph" w:customStyle="1" w:styleId="AB6E894130DA49268D3786CB2534BDBF">
    <w:name w:val="AB6E894130DA49268D3786CB2534BDBF"/>
    <w:rsid w:val="001D1902"/>
  </w:style>
  <w:style w:type="paragraph" w:customStyle="1" w:styleId="C28227D8823A4E28AD99876697523D3E">
    <w:name w:val="C28227D8823A4E28AD99876697523D3E"/>
    <w:rsid w:val="001D1902"/>
  </w:style>
  <w:style w:type="paragraph" w:customStyle="1" w:styleId="C645F204676C4E2DB4EEB3C645391D65">
    <w:name w:val="C645F204676C4E2DB4EEB3C645391D65"/>
    <w:rsid w:val="001D1902"/>
  </w:style>
  <w:style w:type="paragraph" w:customStyle="1" w:styleId="B0B321B9BD4C4026896E766D78D2385E">
    <w:name w:val="B0B321B9BD4C4026896E766D78D2385E"/>
    <w:rsid w:val="00024CD3"/>
  </w:style>
  <w:style w:type="paragraph" w:customStyle="1" w:styleId="F4B6422E808A4F4CB436D7225DAA0744">
    <w:name w:val="F4B6422E808A4F4CB436D7225DAA0744"/>
    <w:rsid w:val="00024CD3"/>
  </w:style>
  <w:style w:type="paragraph" w:customStyle="1" w:styleId="6326ED4F595845159E61DCF324DB645D">
    <w:name w:val="6326ED4F595845159E61DCF324DB645D"/>
    <w:rsid w:val="00024CD3"/>
  </w:style>
  <w:style w:type="paragraph" w:customStyle="1" w:styleId="8E664E3DBAA948579018AFC58BD29F71">
    <w:name w:val="8E664E3DBAA948579018AFC58BD29F71"/>
    <w:rsid w:val="00024CD3"/>
  </w:style>
  <w:style w:type="paragraph" w:customStyle="1" w:styleId="4B183F17A8B7473280614A7C9225D320">
    <w:name w:val="4B183F17A8B7473280614A7C9225D320"/>
    <w:rsid w:val="00C74600"/>
  </w:style>
  <w:style w:type="paragraph" w:customStyle="1" w:styleId="898C51525F7D4BD88337DD1D410913E9">
    <w:name w:val="898C51525F7D4BD88337DD1D410913E9"/>
    <w:rsid w:val="00B31BC5"/>
  </w:style>
  <w:style w:type="paragraph" w:customStyle="1" w:styleId="D4B0104EC1D44574A5231CBAF5BC2A6D">
    <w:name w:val="D4B0104EC1D44574A5231CBAF5BC2A6D"/>
    <w:rsid w:val="000850A3"/>
  </w:style>
  <w:style w:type="paragraph" w:customStyle="1" w:styleId="7DBC37D3A20D4DA9923610BD60A896FC">
    <w:name w:val="7DBC37D3A20D4DA9923610BD60A896FC"/>
    <w:rsid w:val="000850A3"/>
  </w:style>
  <w:style w:type="paragraph" w:customStyle="1" w:styleId="7BCD5D05B8CC4689A8710A96B6176B3F">
    <w:name w:val="7BCD5D05B8CC4689A8710A96B6176B3F"/>
    <w:rsid w:val="000850A3"/>
  </w:style>
  <w:style w:type="paragraph" w:customStyle="1" w:styleId="8CF7996E0A69407F88DC000A361EF8D7">
    <w:name w:val="8CF7996E0A69407F88DC000A361EF8D7"/>
    <w:rsid w:val="00E07CF6"/>
  </w:style>
  <w:style w:type="paragraph" w:customStyle="1" w:styleId="6E0E68CA087842619C9308C74E3839CA">
    <w:name w:val="6E0E68CA087842619C9308C74E3839CA"/>
    <w:rsid w:val="00E07CF6"/>
  </w:style>
  <w:style w:type="paragraph" w:customStyle="1" w:styleId="73145265BF7D4522A8ECB6EBCFE74FE0">
    <w:name w:val="73145265BF7D4522A8ECB6EBCFE74FE0"/>
    <w:rsid w:val="00E07CF6"/>
  </w:style>
  <w:style w:type="paragraph" w:customStyle="1" w:styleId="5B0620566D33489DA8F9ED3B296DA211">
    <w:name w:val="5B0620566D33489DA8F9ED3B296DA211"/>
    <w:rsid w:val="00A01A52"/>
  </w:style>
  <w:style w:type="paragraph" w:customStyle="1" w:styleId="4242EBE7891845BEBDC7302326260FC1">
    <w:name w:val="4242EBE7891845BEBDC7302326260FC1"/>
    <w:rsid w:val="00A01A52"/>
  </w:style>
  <w:style w:type="paragraph" w:customStyle="1" w:styleId="1FBEE23DB8ED4F4DB47D668AB08A310B">
    <w:name w:val="1FBEE23DB8ED4F4DB47D668AB08A310B"/>
    <w:rsid w:val="00F75667"/>
  </w:style>
  <w:style w:type="paragraph" w:customStyle="1" w:styleId="55D07A13A87B445396C861632F113FD5">
    <w:name w:val="55D07A13A87B445396C861632F113FD5"/>
    <w:rsid w:val="00F75667"/>
  </w:style>
  <w:style w:type="paragraph" w:customStyle="1" w:styleId="81AF8FACDEEC4947958BB46DA3F4D2BF">
    <w:name w:val="81AF8FACDEEC4947958BB46DA3F4D2BF"/>
    <w:rsid w:val="00F75667"/>
  </w:style>
  <w:style w:type="paragraph" w:customStyle="1" w:styleId="EF7DC74013C048CB881751384CB30FDD">
    <w:name w:val="EF7DC74013C048CB881751384CB30FDD"/>
    <w:rsid w:val="00F75667"/>
  </w:style>
  <w:style w:type="paragraph" w:customStyle="1" w:styleId="98CA939A2354495F880D4825001E4DEE">
    <w:name w:val="98CA939A2354495F880D4825001E4DEE"/>
    <w:rsid w:val="00F75667"/>
  </w:style>
  <w:style w:type="paragraph" w:customStyle="1" w:styleId="A30C23C264D144DF85A4221F9D18C159">
    <w:name w:val="A30C23C264D144DF85A4221F9D18C159"/>
    <w:rsid w:val="00F75667"/>
  </w:style>
  <w:style w:type="paragraph" w:customStyle="1" w:styleId="07BD6F193A28438AAF013A6BF9562884">
    <w:name w:val="07BD6F193A28438AAF013A6BF9562884"/>
    <w:rsid w:val="00F75667"/>
  </w:style>
  <w:style w:type="paragraph" w:customStyle="1" w:styleId="804A5F68D0014812AA27EC5304997AB5">
    <w:name w:val="804A5F68D0014812AA27EC5304997AB5"/>
    <w:rsid w:val="00F75667"/>
  </w:style>
  <w:style w:type="paragraph" w:customStyle="1" w:styleId="06741CF1218D4F3382112025B8F0B9E5">
    <w:name w:val="06741CF1218D4F3382112025B8F0B9E5"/>
    <w:rsid w:val="00F75667"/>
  </w:style>
  <w:style w:type="paragraph" w:customStyle="1" w:styleId="9159E9E1212C45FAA5BC33A56F90CC07">
    <w:name w:val="9159E9E1212C45FAA5BC33A56F90CC07"/>
    <w:rsid w:val="00F75667"/>
  </w:style>
  <w:style w:type="paragraph" w:customStyle="1" w:styleId="9F7B9E282D0B4DABB162996D9E17FF5C">
    <w:name w:val="9F7B9E282D0B4DABB162996D9E17FF5C"/>
    <w:rsid w:val="00F75667"/>
  </w:style>
  <w:style w:type="paragraph" w:customStyle="1" w:styleId="1A65C22F33474A2EAB15B5BBD863AD26">
    <w:name w:val="1A65C22F33474A2EAB15B5BBD863AD26"/>
    <w:rsid w:val="00F75667"/>
  </w:style>
  <w:style w:type="paragraph" w:customStyle="1" w:styleId="128F41140F6E4245AAAEB2AC334F3DCB">
    <w:name w:val="128F41140F6E4245AAAEB2AC334F3DCB"/>
    <w:rsid w:val="009E0C40"/>
  </w:style>
  <w:style w:type="paragraph" w:customStyle="1" w:styleId="1DEA3E060F4E42E3BF73D8D16D76651A">
    <w:name w:val="1DEA3E060F4E42E3BF73D8D16D76651A"/>
    <w:rsid w:val="009E0C40"/>
  </w:style>
  <w:style w:type="paragraph" w:customStyle="1" w:styleId="41378819711B4E3B8D4C1751528DE601">
    <w:name w:val="41378819711B4E3B8D4C1751528DE601"/>
    <w:rsid w:val="009E0C40"/>
  </w:style>
  <w:style w:type="paragraph" w:customStyle="1" w:styleId="F205933E66CA49FDB4FE0A7DFEE93F23">
    <w:name w:val="F205933E66CA49FDB4FE0A7DFEE93F23"/>
    <w:rsid w:val="0036413C"/>
  </w:style>
  <w:style w:type="paragraph" w:customStyle="1" w:styleId="FB4382A9662D45BE9E11C66FE73DF4D2">
    <w:name w:val="FB4382A9662D45BE9E11C66FE73DF4D2"/>
    <w:rsid w:val="0036413C"/>
  </w:style>
  <w:style w:type="paragraph" w:customStyle="1" w:styleId="081740884D054F159B028D60D740F93A">
    <w:name w:val="081740884D054F159B028D60D740F93A"/>
    <w:rsid w:val="00D92B3B"/>
  </w:style>
  <w:style w:type="paragraph" w:customStyle="1" w:styleId="4C59E660912043269EF5EC35B262FD73">
    <w:name w:val="4C59E660912043269EF5EC35B262FD73"/>
    <w:rsid w:val="00F02D8A"/>
  </w:style>
  <w:style w:type="paragraph" w:customStyle="1" w:styleId="0FA39C3A4F024820A2F24A0D6144E6A5">
    <w:name w:val="0FA39C3A4F024820A2F24A0D6144E6A5"/>
    <w:rsid w:val="00F02D8A"/>
  </w:style>
  <w:style w:type="paragraph" w:customStyle="1" w:styleId="CAD8BF18CDF14BB09CAC50DE37D5F876">
    <w:name w:val="CAD8BF18CDF14BB09CAC50DE37D5F876"/>
    <w:rsid w:val="00F02D8A"/>
  </w:style>
  <w:style w:type="paragraph" w:customStyle="1" w:styleId="2E4F6FD517A9499C9615B0B41714BDB7">
    <w:name w:val="2E4F6FD517A9499C9615B0B41714BDB7"/>
    <w:rsid w:val="00F02D8A"/>
  </w:style>
  <w:style w:type="paragraph" w:customStyle="1" w:styleId="68E182FF97674E3E8362E2F597F980B5">
    <w:name w:val="68E182FF97674E3E8362E2F597F980B5"/>
    <w:rsid w:val="0093736E"/>
  </w:style>
  <w:style w:type="paragraph" w:customStyle="1" w:styleId="B7F6CEC141174C4481B4644C8B7C0615">
    <w:name w:val="B7F6CEC141174C4481B4644C8B7C0615"/>
    <w:rsid w:val="0093736E"/>
  </w:style>
  <w:style w:type="paragraph" w:customStyle="1" w:styleId="CA89284BDBAF4139ABEF3774290771DF">
    <w:name w:val="CA89284BDBAF4139ABEF3774290771DF"/>
    <w:rsid w:val="0093736E"/>
  </w:style>
  <w:style w:type="paragraph" w:customStyle="1" w:styleId="CAB6E887D1724FD488FB027E2B4D7E27">
    <w:name w:val="CAB6E887D1724FD488FB027E2B4D7E27"/>
    <w:rsid w:val="0093736E"/>
  </w:style>
  <w:style w:type="paragraph" w:customStyle="1" w:styleId="FFB2E1A2299841D49D989BF8AC69B303">
    <w:name w:val="FFB2E1A2299841D49D989BF8AC69B303"/>
    <w:rsid w:val="0093736E"/>
  </w:style>
  <w:style w:type="paragraph" w:customStyle="1" w:styleId="50F75A0C433B47339624DF86A2AE6816">
    <w:name w:val="50F75A0C433B47339624DF86A2AE6816"/>
    <w:rsid w:val="0093736E"/>
  </w:style>
  <w:style w:type="paragraph" w:customStyle="1" w:styleId="C0544A4AE0914573BC207F969BEA8CAD">
    <w:name w:val="C0544A4AE0914573BC207F969BEA8CAD"/>
    <w:rsid w:val="0093736E"/>
  </w:style>
  <w:style w:type="paragraph" w:customStyle="1" w:styleId="5482D25A06864E178B20795011408365">
    <w:name w:val="5482D25A06864E178B20795011408365"/>
    <w:rsid w:val="0093736E"/>
  </w:style>
  <w:style w:type="paragraph" w:customStyle="1" w:styleId="338362B830154AA88A59D44664BD7415">
    <w:name w:val="338362B830154AA88A59D44664BD7415"/>
    <w:rsid w:val="0093736E"/>
  </w:style>
  <w:style w:type="paragraph" w:customStyle="1" w:styleId="566A191B70194F49A224A1BBD0958BE0">
    <w:name w:val="566A191B70194F49A224A1BBD0958BE0"/>
    <w:rsid w:val="0093736E"/>
  </w:style>
  <w:style w:type="paragraph" w:customStyle="1" w:styleId="B01A4A5426D34B378A9012C72057AEBD">
    <w:name w:val="B01A4A5426D34B378A9012C72057AEBD"/>
    <w:rsid w:val="0093736E"/>
  </w:style>
  <w:style w:type="paragraph" w:customStyle="1" w:styleId="12F26A8714024EFD8E55FB7E7ED3F179">
    <w:name w:val="12F26A8714024EFD8E55FB7E7ED3F179"/>
    <w:rsid w:val="0093736E"/>
  </w:style>
  <w:style w:type="paragraph" w:customStyle="1" w:styleId="6C1F074C54E24B268A50A1FB2831DE6D">
    <w:name w:val="6C1F074C54E24B268A50A1FB2831DE6D"/>
    <w:rsid w:val="0093736E"/>
  </w:style>
  <w:style w:type="paragraph" w:customStyle="1" w:styleId="254DCF4CC6A346179D91BBE6F809DAEF">
    <w:name w:val="254DCF4CC6A346179D91BBE6F809DAEF"/>
    <w:rsid w:val="0093736E"/>
  </w:style>
  <w:style w:type="paragraph" w:customStyle="1" w:styleId="9C07B3F51FF94ABC9D3296A973195BD1">
    <w:name w:val="9C07B3F51FF94ABC9D3296A973195BD1"/>
    <w:rsid w:val="0093736E"/>
  </w:style>
  <w:style w:type="paragraph" w:customStyle="1" w:styleId="14EE1C4667AE44F7B67AD134E8EE769E">
    <w:name w:val="14EE1C4667AE44F7B67AD134E8EE769E"/>
    <w:rsid w:val="0093736E"/>
  </w:style>
  <w:style w:type="paragraph" w:customStyle="1" w:styleId="C9F5061AEFF24D24A279BDFDC992DDA5">
    <w:name w:val="C9F5061AEFF24D24A279BDFDC992DDA5"/>
    <w:rsid w:val="0093736E"/>
  </w:style>
  <w:style w:type="paragraph" w:customStyle="1" w:styleId="4495301FB9AB4221BCF77FE6735A2E00">
    <w:name w:val="4495301FB9AB4221BCF77FE6735A2E00"/>
    <w:rsid w:val="00CB51D6"/>
  </w:style>
  <w:style w:type="paragraph" w:customStyle="1" w:styleId="C063D48963F046DE8CA4E3A54C177110">
    <w:name w:val="C063D48963F046DE8CA4E3A54C177110"/>
    <w:rsid w:val="003351FC"/>
  </w:style>
  <w:style w:type="paragraph" w:customStyle="1" w:styleId="7760F4EAFD0B4609B7D3FABFD8C89B65">
    <w:name w:val="7760F4EAFD0B4609B7D3FABFD8C89B65"/>
    <w:rsid w:val="003351FC"/>
  </w:style>
  <w:style w:type="paragraph" w:customStyle="1" w:styleId="69E19EBF8D9D47CA97F3B4B831FFAEF6">
    <w:name w:val="69E19EBF8D9D47CA97F3B4B831FFAEF6"/>
    <w:rsid w:val="003351FC"/>
  </w:style>
  <w:style w:type="paragraph" w:customStyle="1" w:styleId="B25B32BE90BF4C23BB7999BD55806671">
    <w:name w:val="B25B32BE90BF4C23BB7999BD55806671"/>
    <w:rsid w:val="003351FC"/>
  </w:style>
  <w:style w:type="paragraph" w:customStyle="1" w:styleId="6F4C09DD8CE544BB90E9B89444BC1B28">
    <w:name w:val="6F4C09DD8CE544BB90E9B89444BC1B28"/>
    <w:rsid w:val="00C82640"/>
  </w:style>
  <w:style w:type="paragraph" w:customStyle="1" w:styleId="06C2BC7566F54E549AE2087019D9EA2F">
    <w:name w:val="06C2BC7566F54E549AE2087019D9EA2F"/>
    <w:rsid w:val="00C82640"/>
  </w:style>
  <w:style w:type="paragraph" w:customStyle="1" w:styleId="7B70D3833314472BBE4BBF9468FD448F">
    <w:name w:val="7B70D3833314472BBE4BBF9468FD448F"/>
    <w:rsid w:val="00C82640"/>
  </w:style>
  <w:style w:type="paragraph" w:customStyle="1" w:styleId="0A17949485B74471AD31CE77811020F9">
    <w:name w:val="0A17949485B74471AD31CE77811020F9"/>
    <w:rsid w:val="00C826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UI/_rels/customUI.xml.rels><?xml version="1.0" encoding="UTF-8" standalone="yes"?>
<Relationships xmlns="http://schemas.openxmlformats.org/package/2006/relationships"><Relationship Id="logo" Type="http://schemas.openxmlformats.org/officeDocument/2006/relationships/image" Target="images/logo.png"/><Relationship Id="logo2" Type="http://schemas.openxmlformats.org/officeDocument/2006/relationships/image" Target="images/logo2.png"/><Relationship Id="user" Type="http://schemas.openxmlformats.org/officeDocument/2006/relationships/image" Target="images/user.png"/><Relationship Id="user2" Type="http://schemas.openxmlformats.org/officeDocument/2006/relationships/image" Target="images/user2.png"/></Relationships>
</file>

<file path=customUI/customUI.xml><?xml version="1.0" encoding="utf-8"?>
<customUI xmlns="http://schemas.microsoft.com/office/2006/01/customui">
  <commands>
    <command idMso="ApplicationOptionsDialog" enabled="false"/>
    <command idMso="Help" enabled="false"/>
    <command idMso="WindowClose" enabled="false"/>
    <command idMso="WindowRestore" enabled="false"/>
    <command idMso="WindowMinimize" enabled="false"/>
  </commands>
  <ribbon startFromScratch="false">
    <!-- *********************** MS Word 2007 ***********************-->
    <!-- *********** Aplikasi ALMaS berbasis Microsoft Excel ***************-->
    <!-- **** www. berkresi.net email : kantor.berkreasi@gmail.com ****-->
    <!-- *********   Hargailah Karya cipta anak bangsa   **************-->
    <!-- ********** Demi kemajuan kreatifitas negeri ini **************-->
    <!-- *******************   @2019 ALI ISHAQ    *********************-->
    <!-- **************************************************************-->
    <officeMenu>
      <button idMso="FileNew" visible="false"/>
      <button idMso="FileOpen" visible="false"/>
      <button idMso="FileSaveAs" visible="false"/>
      <!-- <button idMso="FileSave" visible="false" /> -->
      <button idMso="Prepare" visible="false"/>
      <button idMso="Publish" visible="false"/>
    </officeMenu>
    <!-- <contextualTabs> -->
    <!-- <tabSet idMso="TabSetSmartArtTools" visible="false" /> -->
    <!-- <tabSet idMso="TabSetChartTools" visible="false" /> -->
    <!-- <tabSet idMso="TabSetDrawingTools" visible="false" /> -->
    <!-- <tabSet idMso="TabSetPictureTools" visible="false" /> -->
    <!-- <tabSet idMso="TabSetPivotTableTools" visible="false" /> -->
    <!-- <tabSet idMso="TabSetHeaderAndFooterTools" visible="false" /> -->
    <!-- <tabSet idMso="TabSetTableToolsExcel" visible="false" /> -->
    <!-- <tabSet idMso="TabSetPivotChartTools" visible="false" /> -->
    <!-- <tabSet idMso="TabSetInkTools" visible="false" /> -->
    <!-- </contextualTabs> -->
    <tabs>
      <tab id="TabALMaS_1" label="   RPP MANAJEMEN   " insertBeforeMso="TabHome">
        <group id="GroupALMaS_11" label="SISTEM">
          <button id="Tombol_XX1a" label="   "/>
          <separator id="Batas_11"/>
          <button idMso="FileSave" label="Simpan" size="normal" imageMso="FileSave"/>
          <button idMso="FileClose" label="Tutup" size="normal"/>
          <button idMso="FileExit" label="Keluar" size="normal" imageMso="keluar"/>
          <button idMso="PasteTextOnly" label="Tempel Teks" size="large" imageMso="PasteTextOnly"/>
          <button idMso="PasteSpecialDialog" label="Tempel Spesial" size="large" imageMso="Paste"/>
          <separator id="Batas_11b"/>
          <labelControl id="Labelcontrol1" label="  Tambah:"/>
          <button idMso="TextFromFileInsert" label="+Teks Word Lain" size="normal" imageMso="TextFromFileInsert"/>
          <button idMso="PictureInsertFromFile" label="+Gambar" size="normal" imageMso="PictureInsertFromFile"/>
          <separator id="Batas_11c"/>
        </group>
        <group id="GroupALMaS_14" label="NAVIGASI DAN CETAK">
          <button id="Tombol_XX3" label="   "/>
          <!-- <toggleButton idMso="NavigationPaneShowHide" size="large" label="Navigasi Konten" imageMso="CreateFormWithMultipleItems" /> -->
          <toggleButton idMso="ViewDocumentMap" size="large" label="Navigasi Konten" imageMso="CreateFormWithMultipleItems"/>
          <separator id="Batas_14C"/>
          <button idMso="FileSaveAsPdfOrXps" label="Ekspor PDF" size="large" imageMso="FileSaveAsPdfOrXps"/>
          <menu id="pdf1" size="normal">
            <menuSeparator id="pdf1a" title="       Panduan Ekspor PDF:"/>
            <button id="pd1" label="Ekspor PDF minimal Word 2010 atau yang lebih baru"/>
            <button id="pd2" label="Untuk Word 2007 diperlukan instal aplikasi SaveAsPDF"/>
            <button id="pd3" label="SaveAsPDF 2007 bisa di download di situs Microsoft"/>
          </menu>
          <button idMso="FilePrintQuick" label="Cetak Langsung" size="large" imageMso="FilePrint"/>
          <button idMso="FilePrint" label="Pilih Printer" size="normal" imageMso="FilePrintQuick"/>
          <button idMso="PrintPreviewAndPrint" label="Page Setup" imageMso="FilePrintQuick"/>
          <toggleButton idMso="FilePrintPreview" label="Print Preview" imageMso="FilePrintQuick"/>
        </group>
        <group id="GroupALMaS_12" label="I N F O R M A S I">
          <button id="Tombol_XX1" label="   "/>
          <separator id="Batas_12"/>
          <!-- gallery-->
          <gallery id="rxgal" label="Panduan Singkat" columns="3" rows="10" itemWidth="390" itemHeight="300" imageMso="Help" showItemLabel="false" size="large">
            <item id="rxitem0" label="user" screentip="Navigasi" image="user"/>
            <item id="rxitem1" label="user2" screentip="Edit Teks" image="user2"/>
            <!--  gallery-->
            <button id="rxbtn" imageMso="RefreshStatus" label="Panduan Singkat"/>
          </gallery>
          <menu id="MenuADMIN" size="normal" imageMso="TentativeAcceptInvitation">
            <menuSeparator id="ms_P5" title="       Nama Aplikasi"/>
            <button id="Tombol_127" label="RPP Manajemen" imageMso="FieldInsert"/>
            <menuSeparator id="ms_P5a" title="       Versi"/>
            <button id="Tombol_126a" label="1.0" imageMso="FileDocumentEncrypt"/>
            <menuSeparator id="ms_P6b" title="       Kontak"/>
            <button id="Tombol_126ba" label="www.berkreasi.net" imageMso="BlogHomePage"/>
            <button id="Tombol_126da" label="kantor.berkreasi@gmail.com" imageMso="GoToMail"/>
            <button id="Tombol_126c" label="085 606 139 312" imageMso="DistributionListSelectMembers"/>
            <menuSeparator id="ms_P6c" title="       Disclaimer"/>
            <button id="Tombol_126d" label="Kami hanya menyediakan templat Word saja"/>
            <button id="Tombol_126e" label="Konten diluar tanggung Jawab kami"/>
            <button id="Tombol_126ea" label="Guru dapat mengembangkan konten sesuai kebutuhan"/>
          </menu>
          <separator id="Batas_14"/>
          <button id="Tombol_XX2" label="   "/>
        </group>
        <group id="GroupALMaS_12z" label=" ">
          <gallery id="rxgal2" label=" " columns="3" rows="10" itemWidth="300" itemHeight="300" image="logo" showItemLabel="false" size="large">
            <item id="rxitemB0" label="Tentang" screentip="Tentang" image="logo"/>
          </gallery>
          <button id="rxbtnB1" imageMso="DistributionListAddNewMember" label="NamaGuru, M.Pd."/>
          <button id="rxbtnB2" imageMso="FieldInsert" label="RPP Manajemen"/>
        </group>
        <!-- <group  id="Group1" label=" "> -->
        <!-- <button id="Button1" imageMso="R" label="::...Mana" size="large"/> -->
        <!-- <button id="Button2" imageMso="P" label="jemen...::" size="large"/> -->
        <!-- <button id="Button3" imageMso="P" label=" " size="large"/> -->
        <!-- </group > -->
      </tab>
      <!-- <tab  idMso="TabHome" > -->
      <!-- <group idMso="GroupClipboard" visible="false"/> -->
      <!-- </tab > -->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Surabaya, 20 September </PublishDate>
  <Abstract/>
  <CompanyAddress>Jl. Alamat Lengkap X-1 NamaKota Propinsi Jawa TImur</CompanyAddress>
  <CompanyPhone>085331270xxx</CompanyPhone>
  <CompanyFax>Magersari Permai X 25 Sidoarjo Propinsi Jawa Timur</CompanyFax>
  <CompanyEmail>alamatemail@gmail.com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AlB00</b:Tag>
    <b:SourceType>Book</b:SourceType>
    <b:Guid>{B44D78DE-869C-4C1A-A3EE-19ECEA83CD91}</b:Guid>
    <b:Author>
      <b:Author>
        <b:NameList>
          <b:Person>
            <b:Last>Al-Barry</b:Last>
            <b:First>Dahlan</b:First>
          </b:Person>
          <b:Person>
            <b:Last>Yakub</b:Last>
            <b:First>Y L</b:First>
          </b:Person>
          <b:Person>
            <b:First>Lya Sofyan</b:First>
          </b:Person>
        </b:NameList>
      </b:Author>
    </b:Author>
    <b:Title>Kamus Induk Istilah Ilmiah</b:Title>
    <b:Year>2000</b:Year>
    <b:City>Surabaya</b:City>
    <b:Publisher>Target Press</b:Publisher>
    <b:LCID>id-ID</b:LCID>
    <b:RefOrder>4</b:RefOrder>
  </b:Source>
  <b:Source>
    <b:Tag>Suh13</b:Tag>
    <b:SourceType>Book</b:SourceType>
    <b:Guid>{C1793D55-C03B-4AEC-93AA-358F82290599}</b:Guid>
    <b:Author>
      <b:Author>
        <b:NameList>
          <b:Person>
            <b:Last>Arikunto</b:Last>
            <b:First>Suharsimi</b:First>
          </b:Person>
        </b:NameList>
      </b:Author>
    </b:Author>
    <b:Title>Prosedur Penelitian Suatu Pendekatan Praktik</b:Title>
    <b:Year>2013</b:Year>
    <b:City>Jakarta</b:City>
    <b:Publisher>Rineka Cipta</b:Publisher>
    <b:LCID>id-ID</b:LCID>
    <b:RefOrder>5</b:RefOrder>
  </b:Source>
  <b:Source>
    <b:Tag>BSN09</b:Tag>
    <b:SourceType>Book</b:SourceType>
    <b:Guid>{F9EEF9C8-FC97-4945-BC32-AB134CF9FB79}</b:Guid>
    <b:Author>
      <b:Author>
        <b:NameList>
          <b:Person>
            <b:Last>BSNP</b:Last>
          </b:Person>
        </b:NameList>
      </b:Author>
    </b:Author>
    <b:Title>Permendiknas RI No. 22 Tahun 2006 tentang Standar Isi untuk Satuan Pendidikan Dasar dan Menengah</b:Title>
    <b:Year>2009</b:Year>
    <b:City>Jakarta</b:City>
    <b:Publisher>BSNP</b:Publisher>
    <b:LCID>id-ID</b:LCID>
    <b:RefOrder>6</b:RefOrder>
  </b:Source>
  <b:Source>
    <b:Tag>Ech96</b:Tag>
    <b:SourceType>Book</b:SourceType>
    <b:Guid>{9979D792-B509-4D77-9C55-598CA4F8F508}</b:Guid>
    <b:Title>Kamus Inggris Indonesia</b:Title>
    <b:Year>1996</b:Year>
    <b:City>Jakarta</b:City>
    <b:Publisher>Gramedia</b:Publisher>
    <b:Author>
      <b:Author>
        <b:NameList>
          <b:Person>
            <b:Last>Echols</b:Last>
            <b:First>John M.</b:First>
          </b:Person>
          <b:Person>
            <b:Last>Shadily</b:Last>
            <b:First>Hassan</b:First>
          </b:Person>
        </b:NameList>
      </b:Author>
    </b:Author>
    <b:RefOrder>7</b:RefOrder>
  </b:Source>
  <b:Source>
    <b:Tag>Fat17</b:Tag>
    <b:SourceType>Book</b:SourceType>
    <b:Guid>{9EA748DE-3027-4428-ADA2-CD74598282B0}</b:Guid>
    <b:Title>Belajar dan Pembelajaran Modern: Konsep Dasar, Inovasi dan Teori Pembelajaran</b:Title>
    <b:Year>2017</b:Year>
    <b:City>Yogyakarta</b:City>
    <b:Publisher>Penerbit Garudhawaca</b:Publisher>
    <b:Author>
      <b:Author>
        <b:NameList>
          <b:Person>
            <b:Last>Fathurrohman</b:Last>
            <b:First>Muhammad</b:First>
          </b:Person>
        </b:NameList>
      </b:Author>
    </b:Author>
    <b:RefOrder>8</b:RefOrder>
  </b:Source>
  <b:Source>
    <b:Tag>Dep03</b:Tag>
    <b:SourceType>Book</b:SourceType>
    <b:Guid>{3B4CE3DC-697B-4969-B0CA-91250D681886}</b:Guid>
    <b:Author>
      <b:Author>
        <b:NameList>
          <b:Person>
            <b:Last>Depdiknas</b:Last>
          </b:Person>
        </b:NameList>
      </b:Author>
    </b:Author>
    <b:Title>Standar Kompetensi Mata Pelajaran Sosiologi Sekolah Menengah Atas dan Madrasah Aliyah</b:Title>
    <b:Year>2003</b:Year>
    <b:City>Jakarta</b:City>
    <b:Publisher>Depdiknas</b:Publisher>
    <b:RefOrder>9</b:RefOrder>
  </b:Source>
  <b:Source>
    <b:Tag>Kem10</b:Tag>
    <b:SourceType>Book</b:SourceType>
    <b:Guid>{E71A5CA2-6E41-4571-B35C-CC57ACEB9C29}</b:Guid>
    <b:Author>
      <b:Author>
        <b:NameList>
          <b:Person>
            <b:Last>Kemendiknas</b:Last>
          </b:Person>
        </b:NameList>
      </b:Author>
    </b:Author>
    <b:Title>Junis Analisis Standar Isi. Jakarta: Kementerian Pendidikan Nasional</b:Title>
    <b:Year>2010</b:Year>
    <b:City>Jakarta</b:City>
    <b:Publisher>Kemendiknas</b:Publisher>
    <b:RefOrder>10</b:RefOrder>
  </b:Source>
  <b:Source>
    <b:Tag>Kus16</b:Tag>
    <b:SourceType>Book</b:SourceType>
    <b:Guid>{CD8936C1-9B15-4240-9329-C0F9C4D198BA}</b:Guid>
    <b:Title>Wawasan IPS Sebagai Kajian Dalam Pembentukan Sikap Dan Nilai</b:Title>
    <b:Year>2016</b:Year>
    <b:City>Malang</b:City>
    <b:Publisher>Media Nusa Creative</b:Publisher>
    <b:Author>
      <b:Author>
        <b:NameList>
          <b:Person>
            <b:Last>Kustiani</b:Last>
            <b:First>Lilik</b:First>
          </b:Person>
        </b:NameList>
      </b:Author>
    </b:Author>
    <b:RefOrder>11</b:RefOrder>
  </b:Source>
  <b:Source>
    <b:Tag>Fir17</b:Tag>
    <b:SourceType>Book</b:SourceType>
    <b:Guid>{1695B51C-6BD5-4D23-9FBB-5531A940944B}</b:Guid>
    <b:Author>
      <b:Author>
        <b:NameList>
          <b:Person>
            <b:Last>Nai</b:Last>
            <b:First>Firmina</b:First>
            <b:Middle>Angela</b:Middle>
          </b:Person>
        </b:NameList>
      </b:Author>
    </b:Author>
    <b:Title>Teori Belajar dan Pembelajaran Implementasinya dalam Pembelajaran</b:Title>
    <b:Year>2017</b:Year>
    <b:City>Yogyakarta</b:City>
    <b:Publisher>Deeppublish Publisher</b:Publisher>
    <b:RefOrder>12</b:RefOrder>
  </b:Source>
  <b:Source>
    <b:Tag>Placeholder1</b:Tag>
    <b:SourceType>Misc</b:SourceType>
    <b:Guid>{43B5BF33-1769-4168-9EFF-CE648C2138FF}</b:Guid>
    <b:RefOrder>13</b:RefOrder>
  </b:Source>
  <b:Source>
    <b:Tag>Rid09</b:Tag>
    <b:SourceType>Book</b:SourceType>
    <b:Guid>{5857DED3-BA16-4B6E-95AC-7D65EFE29A20}</b:Guid>
    <b:Title>Pengantar Statistika Sosial</b:Title>
    <b:Year>2009</b:Year>
    <b:City>Bandung</b:City>
    <b:Publisher>Alfabeta</b:Publisher>
    <b:Author>
      <b:Author>
        <b:NameList>
          <b:Person>
            <b:Last>Riduwan</b:Last>
          </b:Person>
        </b:NameList>
      </b:Author>
    </b:Author>
    <b:RefOrder>14</b:RefOrder>
  </b:Source>
  <b:Source>
    <b:Tag>Sof09</b:Tag>
    <b:SourceType>Book</b:SourceType>
    <b:Guid>{84BDB66A-7050-4653-A012-FF450E4743C9}</b:Guid>
    <b:Author>
      <b:Author>
        <b:NameList>
          <b:Person>
            <b:Last>Sofyan</b:Last>
          </b:Person>
          <b:Person>
            <b:Last>AS.</b:Last>
            <b:First>Aji</b:First>
          </b:Person>
          <b:Person>
            <b:First>G. Primandana</b:First>
          </b:Person>
        </b:NameList>
      </b:Author>
    </b:Author>
    <b:Title>Pembuatan Game Novel Visual ”My Story: Purple Ink” Menggunakan Ren’py</b:Title>
    <b:Year>2009</b:Year>
    <b:City>Yogyakarta</b:City>
    <b:Publisher>AMIKOM</b:Publisher>
    <b:RefOrder>15</b:RefOrder>
  </b:Source>
  <b:Source>
    <b:Tag>Sug10</b:Tag>
    <b:SourceType>Book</b:SourceType>
    <b:Guid>{908FEE80-5160-457B-A98E-B9AAE8986357}</b:Guid>
    <b:Author>
      <b:Author>
        <b:NameList>
          <b:Person>
            <b:Last>Sugiyono</b:Last>
          </b:Person>
        </b:NameList>
      </b:Author>
    </b:Author>
    <b:Title>Metode Penelitian Bisnis</b:Title>
    <b:Year>2010</b:Year>
    <b:City>Bandung</b:City>
    <b:Publisher>Alfabeta</b:Publisher>
    <b:RefOrder>16</b:RefOrder>
  </b:Source>
  <b:Source>
    <b:Tag>Abd17</b:Tag>
    <b:SourceType>Book</b:SourceType>
    <b:Guid>{9EF2DC00-69A7-4779-A9DC-4E2EEC893E99}</b:Guid>
    <b:Author>
      <b:Author>
        <b:NameList>
          <b:Person>
            <b:Last>Wicaksono</b:Last>
            <b:First>Abdul</b:First>
            <b:Middle>Halim</b:Middle>
          </b:Person>
        </b:NameList>
      </b:Author>
    </b:Author>
    <b:Title>Definisi Teknologi Pendidikan, Kajian AECT 1994 dan AECT 2004</b:Title>
    <b:Year>2017</b:Year>
    <b:City>Tidak diterbitkan. Malang</b:City>
    <b:Publisher>UM</b:Publisher>
    <b:RefOrder>17</b:RefOrder>
  </b:Source>
  <b:Source>
    <b:Tag>Sad16</b:Tag>
    <b:SourceType>Book</b:SourceType>
    <b:Guid>{9EA62741-3C6C-44DF-9AFB-BC3046121038}</b:Guid>
    <b:Author>
      <b:Author>
        <b:NameList>
          <b:Person>
            <b:Last>Akbar</b:Last>
            <b:First>Sa'dun</b:First>
          </b:Person>
        </b:NameList>
      </b:Author>
    </b:Author>
    <b:Title>Instrumen Perangkat Pembelajaran</b:Title>
    <b:Year>2016</b:Year>
    <b:City>Malang</b:City>
    <b:Publisher>Rosdakarya</b:Publisher>
    <b:RefOrder>18</b:RefOrder>
  </b:Source>
  <b:Source>
    <b:Tag>Mta16</b:Tag>
    <b:SourceType>Book</b:SourceType>
    <b:Guid>{5610CF65-B049-44AE-BF42-E27157D10A13}</b:Guid>
    <b:Author>
      <b:Author>
        <b:NameList>
          <b:Person>
            <b:Last>Noor</b:Last>
            <b:First>M.</b:First>
            <b:Middle>tauchid</b:Middle>
          </b:Person>
        </b:NameList>
      </b:Author>
    </b:Author>
    <b:Title>Pedoman Penulisan Tesis Pascasarjana PIPS</b:Title>
    <b:Year>2016</b:Year>
    <b:City>Malang</b:City>
    <b:Publisher>Unikama</b:Publisher>
    <b:RefOrder>19</b:RefOrder>
  </b:Source>
  <b:Source>
    <b:Tag>MAi05</b:Tag>
    <b:SourceType>Book</b:SourceType>
    <b:Guid>{7A6AEAB7-54C8-4A91-BF57-34C653A389F3}</b:Guid>
    <b:Author>
      <b:Author>
        <b:NameList>
          <b:Person>
            <b:Last>Yaqin</b:Last>
            <b:First>M.</b:First>
            <b:Middle>Ainul</b:Middle>
          </b:Person>
        </b:NameList>
      </b:Author>
    </b:Author>
    <b:Title>Pendidikan Multikultural</b:Title>
    <b:Year>2005</b:Year>
    <b:City>Yogyakarta</b:City>
    <b:Publisher>Pilar Media</b:Publisher>
    <b:RefOrder>20</b:RefOrder>
  </b:Source>
  <b:Source>
    <b:Tag>HAR04</b:Tag>
    <b:SourceType>Book</b:SourceType>
    <b:Guid>{972263C0-E85E-47E2-B5D4-B97338533F02}</b:Guid>
    <b:Author>
      <b:Author>
        <b:NameList>
          <b:Person>
            <b:Last>Tilaar</b:Last>
            <b:First>HAR.</b:First>
          </b:Person>
        </b:NameList>
      </b:Author>
    </b:Author>
    <b:Title>Multikulturalisme</b:Title>
    <b:Year>2004</b:Year>
    <b:City>Jakarta</b:City>
    <b:Publisher>Grasindo</b:Publisher>
    <b:RefOrder>21</b:RefOrder>
  </b:Source>
  <b:Source>
    <b:Tag>Kal16</b:Tag>
    <b:SourceType>Book</b:SourceType>
    <b:Guid>{A0619C23-01C6-4B78-94C1-14FDDAD74A39}</b:Guid>
    <b:Author>
      <b:Author>
        <b:NameList>
          <b:Person>
            <b:Last>Kaluge</b:Last>
            <b:First>Laurens</b:First>
          </b:Person>
          <b:Person>
            <b:Last>Soedjijono</b:Last>
          </b:Person>
        </b:NameList>
      </b:Author>
    </b:Author>
    <b:Title>Filsafat Ilmu</b:Title>
    <b:Year>2016</b:Year>
    <b:City>Malang</b:City>
    <b:Publisher>Unikama</b:Publisher>
    <b:RefOrder>22</b:RefOrder>
  </b:Source>
  <b:Source>
    <b:Tag>IWa16</b:Tag>
    <b:SourceType>Book</b:SourceType>
    <b:Guid>{A3B94AF3-8948-4B79-BAD0-FB4C8EE16DCD}</b:Guid>
    <b:Author>
      <b:Author>
        <b:NameList>
          <b:Person>
            <b:Last>Legawa</b:Last>
            <b:First>I</b:First>
            <b:Middle>Wayan</b:Middle>
          </b:Person>
        </b:NameList>
      </b:Author>
    </b:Author>
    <b:Title>Sejarah dan Kehidupan Manusia</b:Title>
    <b:Year>2016</b:Year>
    <b:City>Malang</b:City>
    <b:Publisher>Unikama</b:Publisher>
    <b:RefOrder>23</b:RefOrder>
  </b:Source>
  <b:Source>
    <b:Tag>TSu10</b:Tag>
    <b:SourceType>Book</b:SourceType>
    <b:Guid>{C2D7119F-1908-410A-8A91-F9DE51875005}</b:Guid>
    <b:Author>
      <b:Author>
        <b:NameList>
          <b:Person>
            <b:Last>Sutukto</b:Last>
            <b:First>T.</b:First>
          </b:Person>
        </b:NameList>
      </b:Author>
    </b:Author>
    <b:Title>Pedoman Penulisan Karya Ilmiah</b:Title>
    <b:Year>2010</b:Year>
    <b:City>Jember</b:City>
    <b:Publisher>Unej</b:Publisher>
    <b:RefOrder>24</b:RefOrder>
  </b:Source>
  <b:Source>
    <b:Tag>Kus161</b:Tag>
    <b:SourceType>Book</b:SourceType>
    <b:Guid>{6315ECBE-4C89-4EAF-B106-C54A5874D50C}</b:Guid>
    <b:Author>
      <b:Author>
        <b:NameList>
          <b:Person>
            <b:Last>Kustiani</b:Last>
            <b:First>Lilik</b:First>
          </b:Person>
          <b:Person>
            <b:First>dkk</b:First>
          </b:Person>
        </b:NameList>
      </b:Author>
    </b:Author>
    <b:Title>Wawasan IPS</b:Title>
    <b:Year>2016</b:Year>
    <b:City>Malang</b:City>
    <b:Publisher>Unikama</b:Publisher>
    <b:RefOrder>25</b:RefOrder>
  </b:Source>
  <b:Source>
    <b:Tag>Suy16</b:Tag>
    <b:SourceType>Book</b:SourceType>
    <b:Guid>{10934914-3E6B-4EF1-A3BD-5EDC15A0F789}</b:Guid>
    <b:Author>
      <b:Author>
        <b:NameList>
          <b:Person>
            <b:Last>Suyono</b:Last>
            <b:First>Agus</b:First>
          </b:Person>
          <b:Person>
            <b:Last>Noor</b:Last>
            <b:First>M. Tauchid</b:First>
          </b:Person>
        </b:NameList>
      </b:Author>
    </b:Author>
    <b:Title>Teori-Teori Sosial</b:Title>
    <b:Year>2016</b:Year>
    <b:City>Malang</b:City>
    <b:Publisher>UM</b:Publisher>
    <b:RefOrder>26</b:RefOrder>
  </b:Source>
  <b:Source>
    <b:Tag>Sut90</b:Tag>
    <b:SourceType>Book</b:SourceType>
    <b:Guid>{06D85184-4EE8-4FFE-81F6-8D94FDD4EA24}</b:Guid>
    <b:Author>
      <b:Author>
        <b:NameList>
          <b:Person>
            <b:Last>Hadi</b:Last>
            <b:First>Sutrisnoo</b:First>
          </b:Person>
        </b:NameList>
      </b:Author>
    </b:Author>
    <b:Title>Metodologi Research</b:Title>
    <b:Year>1990</b:Year>
    <b:City>Yogyakarta</b:City>
    <b:Publisher>Andi</b:Publisher>
    <b:RefOrder>27</b:RefOrder>
  </b:Source>
  <b:Source>
    <b:Tag>Nyo14</b:Tag>
    <b:SourceType>Book</b:SourceType>
    <b:Guid>{F3500197-424B-46C3-8C9B-B151A2230015}</b:Guid>
    <b:Author>
      <b:Author>
        <b:NameList>
          <b:Person>
            <b:Last>Degeng</b:Last>
            <b:First>Nyoman</b:First>
            <b:Middle>S.</b:Middle>
          </b:Person>
        </b:NameList>
      </b:Author>
    </b:Author>
    <b:Title>Ilmu Pembelajaran</b:Title>
    <b:Year>2014</b:Year>
    <b:City>Bandung</b:City>
    <b:Publisher>Arasmedia</b:Publisher>
    <b:RefOrder>28</b:RefOrder>
  </b:Source>
  <b:Source>
    <b:Tag>Cah16</b:Tag>
    <b:SourceType>Book</b:SourceType>
    <b:Guid>{566F97FD-F89C-48D9-A408-90C03A14C31D}</b:Guid>
    <b:Title>Pengembangan multimedia pembelajaran interaktif subtema usaha pelestarian lingkungan untuk siswa</b:Title>
    <b:Year>2016</b:Year>
    <b:City>Thesis. Tidak diterbitkan. Yogyakarta</b:City>
    <b:Publisher>UNY</b:Publisher>
    <b:Author>
      <b:Author>
        <b:NameList>
          <b:Person>
            <b:Last>Cahya</b:Last>
            <b:First>Rifky Susseto Vebi</b:First>
          </b:Person>
        </b:NameList>
      </b:Author>
    </b:Author>
    <b:RefOrder>29</b:RefOrder>
  </b:Source>
  <b:Source>
    <b:Tag>Efe16</b:Tag>
    <b:SourceType>Book</b:SourceType>
    <b:Guid>{9D0F8C3F-6D8F-49A0-8E1B-AA429559A82F}</b:Guid>
    <b:Title>Penerapan Multimedia Flash Pada Mata Pelajaran Bahasa Jawa Untuk Meningkatkan Motivasi Siswa</b:Title>
    <b:Year>2016</b:Year>
    <b:City>Thesis. Tidak diterbitkan. Yogyakarta</b:City>
    <b:Publisher>UNY</b:Publisher>
    <b:Author>
      <b:Author>
        <b:NameList>
          <b:Person>
            <b:Last>Efendi</b:Last>
            <b:First>Andrean Wahyu</b:First>
          </b:Person>
        </b:NameList>
      </b:Author>
    </b:Author>
    <b:RefOrder>30</b:RefOrder>
  </b:Source>
  <b:Source>
    <b:Tag>Fre16</b:Tag>
    <b:SourceType>Book</b:SourceType>
    <b:Guid>{CA4F46C4-344A-4616-9F37-073F8460C8E7}</b:Guid>
    <b:Author>
      <b:Author>
        <b:NameList>
          <b:Person>
            <b:Last>Prasetyo</b:Last>
            <b:First>Frenki</b:First>
            <b:Middle>Herlambang</b:Middle>
          </b:Person>
        </b:NameList>
      </b:Author>
    </b:Author>
    <b:Title>Pengembangan Multimedia Pembelajaran Kegunungapian Berbasis Android Di Museum Gunung Api Merapi</b:Title>
    <b:Year>2016</b:Year>
    <b:City>Thesis. Tidak diterbitkan. Yogyakarta</b:City>
    <b:Publisher>UNY</b:Publisher>
    <b:RefOrder>31</b:RefOrder>
  </b:Source>
  <b:Source>
    <b:Tag>Rah16</b:Tag>
    <b:SourceType>Book</b:SourceType>
    <b:Guid>{4FDD9B46-36EA-4FC3-83E9-13F84C44D367}</b:Guid>
    <b:Author>
      <b:Author>
        <b:NameList>
          <b:Person>
            <b:Last>Susanto</b:Last>
            <b:First>Rahmi</b:First>
            <b:Middle>Rosyidah</b:Middle>
          </b:Person>
        </b:NameList>
      </b:Author>
    </b:Author>
    <b:Title>Pengembangan Mind Mapping Book Untuk Mata Pelajaran Sosiologi Bagi Siswa Kelas Xi Sekolah Menengah Atas</b:Title>
    <b:Year>2016</b:Year>
    <b:City>Thesis. Tidak diterbitkan. Yogyakarta</b:City>
    <b:Publisher>UNY</b:Publisher>
    <b:RefOrder>32</b:RefOrder>
  </b:Source>
  <b:Source>
    <b:Tag>Bah16</b:Tag>
    <b:SourceType>Book</b:SourceType>
    <b:Guid>{5FF4E888-52D6-4D9A-A217-3D20122741F5}</b:Guid>
    <b:Author>
      <b:Author>
        <b:NameList>
          <b:Person>
            <b:Last>Triwibowo</b:Last>
            <b:First>Bahtiar</b:First>
            <b:Middle>Ageng</b:Middle>
          </b:Person>
        </b:NameList>
      </b:Author>
    </b:Author>
    <b:Title>Pengembangan Game Edukasi Menggunakan Unity 3d Berdisiplin Bersepeda Di Jalan Raya Pada Anak</b:Title>
    <b:Year>2016</b:Year>
    <b:City>Thesis. Tidak diterbitkan. Yogyakarta</b:City>
    <b:Publisher>UNY</b:Publisher>
    <b:RefOrder>33</b:RefOrder>
  </b:Source>
  <b:Source>
    <b:Tag>Cyn15</b:Tag>
    <b:SourceType>JournalArticle</b:SourceType>
    <b:Guid>{BCA724FE-EA34-4372-83EB-638D3129FCAD}</b:Guid>
    <b:Author>
      <b:Author>
        <b:NameList>
          <b:Person>
            <b:Last>Scott</b:Last>
            <b:First>Cynthia</b:First>
            <b:Middle>Luna</b:Middle>
          </b:Person>
        </b:NameList>
      </b:Author>
    </b:Author>
    <b:Title>The Futures Of Learning 2: What Kind Of Learning For The 21 st Century?</b:Title>
    <b:JournalName>UNESCO: Education Research And Foresight</b:JournalName>
    <b:Year>2015</b:Year>
    <b:Pages>3</b:Pages>
    <b:RefOrder>3</b:RefOrder>
  </b:Source>
  <b:Source>
    <b:Tag>Raj91</b:Tag>
    <b:SourceType>Book</b:SourceType>
    <b:Guid>{566C2591-DD00-4B4E-A05A-6FCE2490F665}</b:Guid>
    <b:Title>Education for the twenty-first century: Asia-Pacific perspective.</b:Title>
    <b:Year>1991</b:Year>
    <b:Author>
      <b:Author>
        <b:NameList>
          <b:Person>
            <b:Last>Singh</b:Last>
            <b:First>Raja</b:First>
            <b:Middle>Roy</b:Middle>
          </b:Person>
        </b:NameList>
      </b:Author>
    </b:Author>
    <b:City>Bangkok</b:City>
    <b:Publisher>UNESCO For Asia Pacific</b:Publisher>
    <b:RefOrder>34</b:RefOrder>
  </b:Source>
  <b:Source>
    <b:Tag>Car16</b:Tag>
    <b:SourceType>Book</b:SourceType>
    <b:Guid>{4ABE3058-B4F1-4845-8F78-EC5ADF4E5148}</b:Guid>
    <b:Author>
      <b:Author>
        <b:NameList>
          <b:Person>
            <b:Last>Care</b:Last>
            <b:First>Esther</b:First>
          </b:Person>
          <b:Person>
            <b:Last>Luo</b:Last>
            <b:First>Rebekah</b:First>
          </b:Person>
        </b:NameList>
      </b:Author>
    </b:Author>
    <b:Title>Assessment of Transversal Competencies</b:Title>
    <b:Year>2016</b:Year>
    <b:City>Bangkok</b:City>
    <b:Publisher>UNESCO Asia Pacific</b:Publisher>
    <b:RefOrder>1</b:RefOrder>
  </b:Source>
  <b:Source>
    <b:Tag>Fro10</b:Tag>
    <b:SourceType>JournalArticle</b:SourceType>
    <b:Guid>{03B93914-02A7-4672-A8A0-E89792468203}</b:Guid>
    <b:Title>Student-Centered Learning Addressing Faculty Questions about Studentcentered Learning</b:Title>
    <b:Year>2010</b:Year>
    <b:Author>
      <b:Author>
        <b:NameList>
          <b:Person>
            <b:Last>Froyd</b:Last>
            <b:First>Jeffrey</b:First>
          </b:Person>
          <b:Person>
            <b:Last>Simpson</b:Last>
            <b:First>Nancy</b:First>
          </b:Person>
        </b:NameList>
      </b:Author>
    </b:Author>
    <b:JournalName>Texas A&amp;M University Journal</b:JournalName>
    <b:Pages>1-11</b:Pages>
    <b:RefOrder>2</b:RefOrder>
  </b:Source>
  <b:Source>
    <b:Tag>Fre10</b:Tag>
    <b:SourceType>JournalArticle</b:SourceType>
    <b:Guid>{C323C3BD-6DCB-4CD5-B6D7-6BC1B7FA35F5}</b:Guid>
    <b:Author>
      <b:Author>
        <b:NameList>
          <b:Person>
            <b:Last>Frezzo</b:Last>
            <b:First>Dennis</b:First>
            <b:Middle>C.</b:Middle>
          </b:Person>
          <b:Person>
            <b:Last>T. Behrens</b:Last>
            <b:First>John </b:First>
          </b:Person>
        </b:NameList>
      </b:Author>
    </b:Author>
    <b:Title>Design Patterns for Learning and Assessment: Facilitating the Introduction of a Complex Simulation-Based Learning Environment into a Community of Instructors</b:Title>
    <b:JournalName>Journal of Science Education and Technology Volume 19</b:JournalName>
    <b:Year>2010</b:Year>
    <b:Pages>105–114 </b:Pages>
    <b:RefOrder>35</b:RefOrder>
  </b:Source>
  <b:Source>
    <b:Tag>Ben17</b:Tag>
    <b:SourceType>JournalArticle</b:SourceType>
    <b:Guid>{02E099BC-D801-4FC6-B88F-AEC5176D428C}</b:Guid>
    <b:Author>
      <b:Author>
        <b:NameList>
          <b:Person>
            <b:Last>Alcott</b:Last>
            <b:First>Benjamin</b:First>
          </b:Person>
        </b:NameList>
      </b:Author>
    </b:Author>
    <b:Title>Does Teacher Encouragement Influence Students’ Educational Progress? A Propensity-Score Matching Analysis</b:Title>
    <b:JournalName>Research in Higher Education Volume 58</b:JournalName>
    <b:Year>2017</b:Year>
    <b:Pages>773–804 </b:Pages>
    <b:RefOrder>36</b:RefOrder>
  </b:Source>
  <b:Source>
    <b:Tag>Jan15</b:Tag>
    <b:SourceType>JournalArticle</b:SourceType>
    <b:Guid>{070E6901-6F22-4008-8AB9-AB64E07E1920}</b:Guid>
    <b:Author>
      <b:Author>
        <b:NameList>
          <b:Person>
            <b:Last>JanssenEmail</b:Last>
            <b:First>Noortje</b:First>
          </b:Person>
          <b:Person>
            <b:Last>Lazonder</b:Last>
            <b:First>Ard W. </b:First>
          </b:Person>
        </b:NameList>
      </b:Author>
    </b:Author>
    <b:Title>Implementing Innovative Technologies Through Lesson Plans: What Kind of Support Do Teachers Prefer?</b:Title>
    <b:JournalName>Journal of Science Education and Technology Volume 24</b:JournalName>
    <b:Year>2015</b:Year>
    <b:Pages>910–920</b:Pages>
    <b:RefOrder>37</b:RefOrder>
  </b:Source>
  <b:Source>
    <b:Tag>Ian09</b:Tag>
    <b:SourceType>JournalArticle</b:SourceType>
    <b:Guid>{35D1DB9A-62A0-4805-BDF6-F5E930556589}</b:Guid>
    <b:Author>
      <b:Author>
        <b:NameList>
          <b:Person>
            <b:Last>Beatty</b:Last>
            <b:First>Ian</b:First>
            <b:Middle>D.</b:Middle>
          </b:Person>
        </b:NameList>
      </b:Author>
    </b:Author>
    <b:Title>Technology-Enhanced Formative Assessment: A Research-Based Pedagogy for Teaching Science with Classroom Response Technology</b:Title>
    <b:JournalName>Journal of Science Education and Technology Volume 18</b:JournalName>
    <b:Year>2009</b:Year>
    <b:Pages>146–162 </b:Pages>
    <b:RefOrder>38</b:RefOrder>
  </b:Source>
  <b:Source>
    <b:Tag>Kli12</b:Tag>
    <b:SourceType>JournalArticle</b:SourceType>
    <b:Guid>{3D5B9902-2C78-4D50-8CEA-0DAA7C4F3767}</b:Guid>
    <b:Author>
      <b:Author>
        <b:NameList>
          <b:Person>
            <b:Last>Klisch</b:Last>
            <b:First>Yvonne</b:First>
          </b:Person>
          <b:Person>
            <b:Last>Miller</b:Last>
            <b:First>Leslie M. </b:First>
          </b:Person>
        </b:NameList>
      </b:Author>
    </b:Author>
    <b:Title>The Impact of a Science Education Game on Students’ Learning and Perception of Inhalants as Body Pollutants</b:Title>
    <b:JournalName>Journal of Science Education and Technology Volume 21</b:JournalName>
    <b:Year>2012</b:Year>
    <b:Pages>295–303</b:Pages>
    <b:RefOrder>39</b:RefOrder>
  </b:Source>
  <b:Source>
    <b:Tag>Mul12</b:Tag>
    <b:SourceType>JournalArticle</b:SourceType>
    <b:Guid>{37B2E843-1F2D-43C1-A4AC-D86E065F9287}</b:Guid>
    <b:Author>
      <b:Author>
        <b:NameList>
          <b:Person>
            <b:Last>MulderEmail</b:Last>
            <b:First>Yvonne</b:First>
            <b:Middle>G.</b:Middle>
          </b:Person>
          <b:Person>
            <b:Last>Lazonder</b:Last>
            <b:First>Ard W. </b:First>
          </b:Person>
        </b:NameList>
      </b:Author>
    </b:Author>
    <b:Title>Validating and Optimizing the Effects of Model Progression in Simulation-Based Inquiry Learning</b:Title>
    <b:JournalName>Journal of Science Education and Technology Volume 21</b:JournalName>
    <b:Year>2012</b:Year>
    <b:Pages>722–729</b:Pages>
    <b:RefOrder>40</b:RefOrder>
  </b:Source>
  <b:Source>
    <b:Tag>Dan10</b:Tag>
    <b:SourceType>Book</b:SourceType>
    <b:Guid>{63AE1522-D788-4B68-93A6-12DED173B7DA}</b:Guid>
    <b:Author>
      <b:Author>
        <b:NameList>
          <b:Person>
            <b:Last>Cavallaro</b:Last>
            <b:First>Dani</b:First>
          </b:Person>
        </b:NameList>
      </b:Author>
    </b:Author>
    <b:Title>Anime and The Visual Novel</b:Title>
    <b:Year>2010</b:Year>
    <b:City>North Carolina</b:City>
    <b:Publisher>McFarland &amp; Company, Inc</b:Publisher>
    <b:RefOrder>41</b:RefOrder>
  </b:Source>
  <b:Source>
    <b:Tag>Jos11</b:Tag>
    <b:SourceType>Book</b:SourceType>
    <b:Guid>{630D6B91-6F94-48D5-8461-9BB5895CB86E}</b:Guid>
    <b:Author>
      <b:Author>
        <b:NameList>
          <b:Person>
            <b:Last>Lebowitz</b:Last>
            <b:First>Josiah</b:First>
          </b:Person>
        </b:NameList>
      </b:Author>
    </b:Author>
    <b:Title>Interactive Storytelling for Video Games</b:Title>
    <b:Year>2011</b:Year>
    <b:City>Oxford</b:City>
    <b:Publisher>Focal Press</b:Publisher>
    <b:RefOrder>42</b:RefOrder>
  </b:Source>
  <b:Source>
    <b:Tag>Luc17</b:Tag>
    <b:SourceType>JournalArticle</b:SourceType>
    <b:Guid>{9F83611B-78B2-4463-8F90-DB7F0BC9CE84}</b:Guid>
    <b:Author>
      <b:Author>
        <b:NameList>
          <b:Person>
            <b:Last>Bruno</b:Last>
            <b:First>Luca</b:First>
            <b:Middle>Paolo</b:Middle>
          </b:Person>
        </b:NameList>
      </b:Author>
    </b:Author>
    <b:Title>Interpreting / Subverting the database: character-conveyed narrative in japanese visual novel pc games</b:Title>
    <b:JournalName>Mutual Images Volume 3</b:JournalName>
    <b:Year>2017</b:Year>
    <b:Pages>92-122</b:Pages>
    <b:RefOrder>43</b:RefOrder>
  </b:Source>
  <b:Source>
    <b:Tag>Cyn151</b:Tag>
    <b:SourceType>JournalArticle</b:SourceType>
    <b:Guid>{DD1286E6-D8F4-4D78-8528-AB23FDC1C59D}</b:Guid>
    <b:Author>
      <b:Author>
        <b:NameList>
          <b:Person>
            <b:Last>Scott</b:Last>
            <b:First>Cynthia</b:First>
            <b:Middle>Luna</b:Middle>
          </b:Person>
        </b:NameList>
      </b:Author>
    </b:Author>
    <b:Title>The Futures of Learning 3: What kind of pedagogies for the 21st century?</b:Title>
    <b:JournalName>EDUCATION RESEARCH AND FORESIGHT - UNESCO</b:JournalName>
    <b:Year>2015</b:Year>
    <b:Pages>1-20</b:Pages>
    <b:RefOrder>44</b:RefOrder>
  </b:Source>
  <b:Source>
    <b:Tag>Int14</b:Tag>
    <b:SourceType>Book</b:SourceType>
    <b:Guid>{8D42EA34-B96A-4F9F-BD1E-F4394489906D}</b:Guid>
    <b:Title>Intel Education Transforming Learning: Introduction to Tablet In The Classroom</b:Title>
    <b:Year>2014</b:Year>
    <b:Author>
      <b:Author>
        <b:NameList>
          <b:Person>
            <b:Last>Team</b:Last>
            <b:First>Intel</b:First>
            <b:Middle>Education</b:Middle>
          </b:Person>
        </b:NameList>
      </b:Author>
    </b:Author>
    <b:City>CA</b:City>
    <b:Publisher>Intel Education</b:Publisher>
    <b:RefOrder>45</b:RefOrder>
  </b:Source>
  <b:Source>
    <b:Tag>Int12</b:Tag>
    <b:SourceType>Book</b:SourceType>
    <b:Guid>{F971D184-B728-42F0-8489-E984B1C440AF}</b:Guid>
    <b:Author>
      <b:Author>
        <b:NameList>
          <b:Person>
            <b:Last>Team</b:Last>
            <b:First>Intel</b:First>
            <b:Middle>Education</b:Middle>
          </b:Person>
        </b:NameList>
      </b:Author>
    </b:Author>
    <b:Title>Intel Essential Course</b:Title>
    <b:Year>2012</b:Year>
    <b:City>CA</b:City>
    <b:Publisher>Intel Education</b:Publisher>
    <b:RefOrder>46</b:RefOrder>
  </b:Source>
  <b:Source>
    <b:Tag>And15</b:Tag>
    <b:SourceType>JournalArticle</b:SourceType>
    <b:Guid>{4C9B118B-8F59-409A-BB0C-B487FC1B09B1}</b:Guid>
    <b:Title>21st Century Education for Student Success and Economic Development</b:Title>
    <b:Year>2015</b:Year>
    <b:Author>
      <b:Author>
        <b:NameList>
          <b:Person>
            <b:Last>Schleicher</b:Last>
            <b:First>Andreas</b:First>
          </b:Person>
        </b:NameList>
      </b:Author>
    </b:Author>
    <b:JournalName>Transforming Education for the Next Generation</b:JournalName>
    <b:Pages>1-11</b:Pages>
    <b:RefOrder>47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D357FE-7443-473B-87C4-51FCAC0FF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OK - Proposal Revisi  - AUTO.dotm</Template>
  <TotalTime>36</TotalTime>
  <Pages>25</Pages>
  <Words>3892</Words>
  <Characters>22189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Aplikasi eGURU ALMAS sebagai solusi bagi guru kurikulum 2013</vt:lpstr>
    </vt:vector>
  </TitlesOfParts>
  <Company>CV. POTER</Company>
  <LinksUpToDate>false</LinksUpToDate>
  <CharactersWithSpaces>26029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Aplikasi eGURU ALMAS sebagai solusi bagi guru kurikulum 2013</dc:title>
  <dc:subject>PATROL-E</dc:subject>
  <dc:creator>NamaCEO, M.Pd.</dc:creator>
  <dc:description>Surabaya, 3 Maret 2020</dc:description>
  <cp:lastModifiedBy>Gulpi Pratamasunu</cp:lastModifiedBy>
  <cp:revision>5</cp:revision>
  <cp:lastPrinted>2019-03-28T23:29:00Z</cp:lastPrinted>
  <dcterms:created xsi:type="dcterms:W3CDTF">2020-03-16T06:26:00Z</dcterms:created>
  <dcterms:modified xsi:type="dcterms:W3CDTF">2020-03-17T07:11:00Z</dcterms:modified>
  <cp:contentStatus>3578040303840002</cp:contentStatus>
</cp:coreProperties>
</file>